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3B8C" w14:textId="77777777" w:rsidR="002230B3" w:rsidRDefault="002230B3" w:rsidP="00407CAF">
      <w:pPr>
        <w:pStyle w:val="afe"/>
      </w:pPr>
      <w:bookmarkStart w:id="0" w:name="_Hlk196031392"/>
      <w:r w:rsidRPr="004B22D8">
        <w:rPr>
          <w:rStyle w:val="SegoeUIEmoji121"/>
        </w:rPr>
        <w:t>⚠</w:t>
      </w:r>
      <w:r>
        <w:t>Цей шаблон відповідає вимогам таких стандартів НТУ «ХПІ»:</w:t>
      </w:r>
    </w:p>
    <w:p w14:paraId="2A394127" w14:textId="77777777" w:rsidR="002230B3" w:rsidRDefault="008B28EA" w:rsidP="00407CAF">
      <w:pPr>
        <w:pStyle w:val="afe"/>
      </w:pPr>
      <w:r>
        <w:t xml:space="preserve">1. </w:t>
      </w:r>
      <w:r w:rsidR="002230B3" w:rsidRPr="00940F94">
        <w:rPr>
          <w:rStyle w:val="EndnoteReference"/>
        </w:rPr>
        <w:t>Випускні кваліфікаційні роботи</w:t>
      </w:r>
      <w:r w:rsidR="002230B3" w:rsidRPr="00CB40CE">
        <w:rPr>
          <w:rStyle w:val="EndnoteReference"/>
        </w:rPr>
        <w:t>. Загальні вимоги до виконання</w:t>
      </w:r>
      <w:r w:rsidR="002230B3">
        <w:t>. СТЗВО-ХПІ-2.01-2025</w:t>
      </w:r>
      <w:r w:rsidR="002230B3" w:rsidRPr="00CB40CE">
        <w:rPr>
          <w:rStyle w:val="EndnoteReference"/>
        </w:rPr>
        <w:t>.</w:t>
      </w:r>
      <w:r w:rsidR="002230B3">
        <w:t xml:space="preserve"> Чинний від 01.03.2025.</w:t>
      </w:r>
      <w:r w:rsidR="002230B3" w:rsidRPr="00CB40CE">
        <w:rPr>
          <w:rStyle w:val="EndnoteReference"/>
        </w:rPr>
        <w:t xml:space="preserve"> URL: </w:t>
      </w:r>
      <w:hyperlink r:id="rId11" w:history="1">
        <w:r w:rsidR="002230B3" w:rsidRPr="00804DED">
          <w:rPr>
            <w:rStyle w:val="Hyperlink"/>
          </w:rPr>
          <w:t>https://blogs.kpi.kharkov.ua/v2/metodotdel/wp-content/uploads/sites/28/2025/03/STZVO-HPI-2.01-2025-2.pdf</w:t>
        </w:r>
      </w:hyperlink>
    </w:p>
    <w:p w14:paraId="71854018" w14:textId="77777777" w:rsidR="002230B3" w:rsidRDefault="008B28EA" w:rsidP="00407CAF">
      <w:pPr>
        <w:pStyle w:val="afe"/>
      </w:pPr>
      <w:r>
        <w:t xml:space="preserve">2. </w:t>
      </w:r>
      <w:r w:rsidR="002230B3" w:rsidRPr="00CB40CE">
        <w:rPr>
          <w:rStyle w:val="EndnoteReference"/>
        </w:rPr>
        <w:t>СТЗВО-ХПІ-3.01-202</w:t>
      </w:r>
      <w:r w:rsidR="002230B3">
        <w:rPr>
          <w:rStyle w:val="EndnoteReference"/>
        </w:rPr>
        <w:t>5</w:t>
      </w:r>
      <w:r w:rsidR="002230B3" w:rsidRPr="00CB40CE">
        <w:rPr>
          <w:rStyle w:val="EndnoteReference"/>
        </w:rPr>
        <w:t xml:space="preserve">. Текстові документи у сфері навчального процесу. Загальні вимоги до виконання. Чинний від </w:t>
      </w:r>
      <w:r w:rsidR="002230B3">
        <w:rPr>
          <w:rStyle w:val="EndnoteReference"/>
        </w:rPr>
        <w:t>0</w:t>
      </w:r>
      <w:r w:rsidR="002230B3">
        <w:t>1</w:t>
      </w:r>
      <w:r w:rsidR="002230B3" w:rsidRPr="00CB40CE">
        <w:rPr>
          <w:rStyle w:val="EndnoteReference"/>
        </w:rPr>
        <w:t>.</w:t>
      </w:r>
      <w:r w:rsidR="002230B3">
        <w:rPr>
          <w:rStyle w:val="EndnoteReference"/>
        </w:rPr>
        <w:t>03</w:t>
      </w:r>
      <w:r w:rsidR="002230B3" w:rsidRPr="00CB40CE">
        <w:rPr>
          <w:rStyle w:val="EndnoteReference"/>
        </w:rPr>
        <w:t>.202</w:t>
      </w:r>
      <w:r w:rsidR="002230B3">
        <w:rPr>
          <w:rStyle w:val="EndnoteReference"/>
        </w:rPr>
        <w:t>5</w:t>
      </w:r>
      <w:r w:rsidR="002230B3" w:rsidRPr="00CB40CE">
        <w:rPr>
          <w:rStyle w:val="EndnoteReference"/>
        </w:rPr>
        <w:t xml:space="preserve">. URL: </w:t>
      </w:r>
      <w:hyperlink r:id="rId12" w:history="1">
        <w:r w:rsidR="002230B3" w:rsidRPr="00804DED">
          <w:rPr>
            <w:rStyle w:val="Hyperlink"/>
          </w:rPr>
          <w:t>https://blogs.kpi.kharkov.ua/v2/metodotdel/wp-content/uploads/sites/28/2025/03/STZVO-HPI-3.01-2025-2.pdf</w:t>
        </w:r>
      </w:hyperlink>
    </w:p>
    <w:p w14:paraId="1FF8CB23" w14:textId="77777777" w:rsidR="008B28EA" w:rsidRDefault="008B28EA" w:rsidP="00407CAF">
      <w:pPr>
        <w:pStyle w:val="afe"/>
      </w:pPr>
      <w:r w:rsidRPr="008B28EA">
        <w:rPr>
          <w:rStyle w:val="EndnoteReference"/>
        </w:rPr>
        <w:t>Випускна</w:t>
      </w:r>
      <w:r>
        <w:t xml:space="preserve"> кваліфікаційна робота може бути оформлена без використання шаблону. </w:t>
      </w:r>
      <w:r w:rsidRPr="00234AA7">
        <w:rPr>
          <w:rStyle w:val="afc"/>
        </w:rPr>
        <w:t>Виконання вимог наведених вище стандартів є обов’язковим.</w:t>
      </w:r>
      <w:r>
        <w:t xml:space="preserve"> </w:t>
      </w:r>
    </w:p>
    <w:p w14:paraId="2695BF47" w14:textId="77777777" w:rsidR="002230B3" w:rsidRDefault="008B28EA" w:rsidP="00407CAF">
      <w:pPr>
        <w:pStyle w:val="afe"/>
      </w:pPr>
      <w:r>
        <w:t xml:space="preserve">Крім стандартів НТУ «ХПІ», при оформленні роботи можуть бути використані </w:t>
      </w:r>
      <w:hyperlink r:id="rId13" w:history="1">
        <w:r w:rsidRPr="008B28EA">
          <w:rPr>
            <w:rStyle w:val="Hyperlink"/>
          </w:rPr>
          <w:t>приклади титулів кваліфікаційних робіт</w:t>
        </w:r>
      </w:hyperlink>
      <w:r>
        <w:t>.</w:t>
      </w:r>
    </w:p>
    <w:p w14:paraId="59D7DE28" w14:textId="77777777" w:rsidR="008B28EA" w:rsidRDefault="008B28EA" w:rsidP="00407CAF">
      <w:pPr>
        <w:pStyle w:val="afe"/>
      </w:pPr>
      <w:r w:rsidRPr="008B28EA">
        <w:rPr>
          <w:rStyle w:val="EndnoteReference"/>
        </w:rPr>
        <w:t>Деякі</w:t>
      </w:r>
      <w:r>
        <w:t xml:space="preserve"> особливості оформлення роботи з використанням даного шаблону:</w:t>
      </w:r>
    </w:p>
    <w:p w14:paraId="49729CCA" w14:textId="77777777" w:rsidR="00234AA7" w:rsidRDefault="00234AA7" w:rsidP="00407CAF">
      <w:pPr>
        <w:pStyle w:val="afe"/>
      </w:pPr>
      <w:r>
        <w:t xml:space="preserve">1. У окремих розділах цього документу наведено деякі вимоги стандартів НТУ «ХПІ», а також рекомендації щодо застосування стилів при оформленні звіту. Бажано перед оформленням звіту </w:t>
      </w:r>
      <w:r w:rsidRPr="00234AA7">
        <w:rPr>
          <w:rStyle w:val="afc"/>
        </w:rPr>
        <w:t>ознайомитися</w:t>
      </w:r>
      <w:r>
        <w:t xml:space="preserve"> з цими вимогами і рекомендаціями.</w:t>
      </w:r>
    </w:p>
    <w:p w14:paraId="4CF5DFAD" w14:textId="77777777" w:rsidR="008B28EA" w:rsidRDefault="00234AA7" w:rsidP="00407CAF">
      <w:pPr>
        <w:pStyle w:val="afe"/>
      </w:pPr>
      <w:r>
        <w:t>2</w:t>
      </w:r>
      <w:r w:rsidR="008B28EA">
        <w:t xml:space="preserve">. У документі, що буде створений при відкритті шаблону, необхідно видалити </w:t>
      </w:r>
      <w:r w:rsidR="008B28EA" w:rsidRPr="008B28EA">
        <w:rPr>
          <w:rStyle w:val="EndnoteReference"/>
        </w:rPr>
        <w:t>сторінки</w:t>
      </w:r>
      <w:r w:rsidR="008B28EA">
        <w:t xml:space="preserve"> з даною інструкцією, а також фрагменти тексту, що знаходяться між двома </w:t>
      </w:r>
      <w:r w:rsidR="008B28EA" w:rsidRPr="008B28EA">
        <w:rPr>
          <w:rStyle w:val="EndnoteReference"/>
        </w:rPr>
        <w:t>позначками</w:t>
      </w:r>
      <w:r w:rsidR="008B28EA">
        <w:t xml:space="preserve"> </w:t>
      </w:r>
      <w:r w:rsidR="008B28EA" w:rsidRPr="004B22D8">
        <w:rPr>
          <w:rStyle w:val="SegoeUIEmoji121"/>
        </w:rPr>
        <w:t>⚠</w:t>
      </w:r>
      <w:r w:rsidR="008B28EA">
        <w:t>.</w:t>
      </w:r>
      <w:r>
        <w:t xml:space="preserve"> У результаті залишиться текст для коригування.</w:t>
      </w:r>
    </w:p>
    <w:p w14:paraId="0F92D814" w14:textId="77777777" w:rsidR="00234AA7" w:rsidRDefault="00234AA7" w:rsidP="00407CAF">
      <w:pPr>
        <w:pStyle w:val="afe"/>
      </w:pPr>
      <w:r>
        <w:t>3. Заголовки розділів, підрозділів, пунктів і підпунктів набирати звичайним чином (малими літерами з першої великої без виділення напівжирним шрифтом). Усі необхідні перетворення виконаються автоматично за рахунок використання стилів.</w:t>
      </w:r>
    </w:p>
    <w:p w14:paraId="0F781DC8" w14:textId="77777777" w:rsidR="00234AA7" w:rsidRDefault="00234AA7" w:rsidP="00407CAF">
      <w:pPr>
        <w:pStyle w:val="afe"/>
      </w:pPr>
      <w:r>
        <w:t>4. При необхідності додавання нових розділів, підрозділів, пунктів і підпунктів їх назви необхідно набирати звичайним чином (малими літерами з першої великої без виділення напівжирним шрифтом), після чого застосувати до заголовку відповідний стиль.</w:t>
      </w:r>
    </w:p>
    <w:p w14:paraId="0E1B4312" w14:textId="77777777" w:rsidR="008B28EA" w:rsidRDefault="00234AA7" w:rsidP="00407CAF">
      <w:pPr>
        <w:pStyle w:val="afe"/>
      </w:pPr>
      <w:r>
        <w:t>5</w:t>
      </w:r>
      <w:r w:rsidR="008B28EA">
        <w:t>. </w:t>
      </w:r>
      <w:r w:rsidR="008B28EA" w:rsidRPr="008B28EA">
        <w:rPr>
          <w:rStyle w:val="EndnoteReference"/>
        </w:rPr>
        <w:t>Рекомендовані</w:t>
      </w:r>
      <w:r w:rsidR="008B28EA">
        <w:t xml:space="preserve"> до використання стилі описані в цьому документі в структур</w:t>
      </w:r>
      <w:r>
        <w:softHyphen/>
      </w:r>
      <w:r w:rsidR="008B28EA">
        <w:t>ному елементі ВСТУП.</w:t>
      </w:r>
    </w:p>
    <w:p w14:paraId="46E8D2F8" w14:textId="77777777" w:rsidR="008B28EA" w:rsidRDefault="00234AA7" w:rsidP="00407CAF">
      <w:pPr>
        <w:pStyle w:val="afe"/>
      </w:pPr>
      <w:r>
        <w:t>6</w:t>
      </w:r>
      <w:r w:rsidR="008B28EA">
        <w:t xml:space="preserve">. У даному документі </w:t>
      </w:r>
      <w:r w:rsidR="008B28EA" w:rsidRPr="003C29AD">
        <w:rPr>
          <w:highlight w:val="magenta"/>
        </w:rPr>
        <w:t>бузковим</w:t>
      </w:r>
      <w:r w:rsidR="008B28EA">
        <w:t xml:space="preserve"> і </w:t>
      </w:r>
      <w:r w:rsidR="008B28EA" w:rsidRPr="003C29AD">
        <w:rPr>
          <w:highlight w:val="yellow"/>
        </w:rPr>
        <w:t>жовтим</w:t>
      </w:r>
      <w:r w:rsidR="008B28EA">
        <w:t xml:space="preserve"> </w:t>
      </w:r>
      <w:r w:rsidR="008B28EA" w:rsidRPr="003C29AD">
        <w:t>кольор</w:t>
      </w:r>
      <w:r w:rsidR="008B28EA">
        <w:t>ами виділені фрагменти, які автор/авторка роботи повинен/повинна скоригувати</w:t>
      </w:r>
      <w:r>
        <w:t xml:space="preserve"> (набрати необхідний текст ПОВЕРХУ)</w:t>
      </w:r>
      <w:r w:rsidR="008B28EA">
        <w:t xml:space="preserve">. При цьому </w:t>
      </w:r>
      <w:r w:rsidR="008B28EA" w:rsidRPr="00D219A5">
        <w:rPr>
          <w:highlight w:val="yellow"/>
        </w:rPr>
        <w:t>жовтий</w:t>
      </w:r>
      <w:r w:rsidR="008B28EA">
        <w:t xml:space="preserve"> колір акцентує увагу на тому, що у відповідних місцях указується та сама інформація (</w:t>
      </w:r>
      <w:r w:rsidR="008B28EA" w:rsidRPr="008B28EA">
        <w:rPr>
          <w:rStyle w:val="EndnoteReference"/>
        </w:rPr>
        <w:t>відомості</w:t>
      </w:r>
      <w:r w:rsidR="008B28EA">
        <w:t xml:space="preserve"> про керівника/керівницю).</w:t>
      </w:r>
    </w:p>
    <w:p w14:paraId="6CF24E3B" w14:textId="77777777" w:rsidR="008B28EA" w:rsidRDefault="00234AA7" w:rsidP="00407CAF">
      <w:pPr>
        <w:pStyle w:val="afe"/>
      </w:pPr>
      <w:r>
        <w:t>7</w:t>
      </w:r>
      <w:r w:rsidR="008B28EA">
        <w:t>. Нумерація сторінок виконується автоматично і не потребує виправлень.</w:t>
      </w:r>
    </w:p>
    <w:p w14:paraId="26B01AFB" w14:textId="77777777" w:rsidR="008B28EA" w:rsidRDefault="00234AA7" w:rsidP="00407CAF">
      <w:pPr>
        <w:pStyle w:val="afe"/>
      </w:pPr>
      <w:r>
        <w:t>8</w:t>
      </w:r>
      <w:r w:rsidR="008B28EA">
        <w:t>. Зміст уже наявний в документі і потребує тільки його оновлення.</w:t>
      </w:r>
    </w:p>
    <w:p w14:paraId="4D07D83D" w14:textId="77777777" w:rsidR="008B28EA" w:rsidRDefault="00234AA7" w:rsidP="00407CAF">
      <w:pPr>
        <w:pStyle w:val="afe"/>
      </w:pPr>
      <w:r>
        <w:t>9</w:t>
      </w:r>
      <w:r w:rsidR="008B28EA">
        <w:t>. У змісті слово ДОДАТОК буде автоматично вставлене записаним усіма вели</w:t>
      </w:r>
      <w:r>
        <w:softHyphen/>
      </w:r>
      <w:r w:rsidR="008B28EA">
        <w:t xml:space="preserve">кими літерами. У остаточному варіанті змісту </w:t>
      </w:r>
      <w:r w:rsidR="008B28EA" w:rsidRPr="008B28EA">
        <w:rPr>
          <w:rStyle w:val="afc"/>
        </w:rPr>
        <w:t>необхідно виконати виправлення</w:t>
      </w:r>
      <w:r w:rsidR="008B28EA">
        <w:t>, записавши його малими літерами з першої великої (Додаток).</w:t>
      </w:r>
    </w:p>
    <w:p w14:paraId="40FF79D2" w14:textId="77777777" w:rsidR="008B28EA" w:rsidRDefault="00234AA7" w:rsidP="00407CAF">
      <w:pPr>
        <w:pStyle w:val="afe"/>
      </w:pPr>
      <w:r>
        <w:t>10</w:t>
      </w:r>
      <w:r w:rsidR="008B28EA">
        <w:t>. </w:t>
      </w:r>
      <w:r w:rsidR="008B28EA" w:rsidRPr="008B28EA">
        <w:t>При</w:t>
      </w:r>
      <w:r w:rsidR="008B28EA" w:rsidRPr="0060203F">
        <w:rPr>
          <w:rStyle w:val="EndnoteReference"/>
        </w:rPr>
        <w:t xml:space="preserve"> відсутності наукових розробок відповідний розділ у відомість докумен</w:t>
      </w:r>
      <w:r>
        <w:softHyphen/>
      </w:r>
      <w:r w:rsidR="008B28EA" w:rsidRPr="0060203F">
        <w:rPr>
          <w:rStyle w:val="EndnoteReference"/>
        </w:rPr>
        <w:t xml:space="preserve">тів та у звіт </w:t>
      </w:r>
      <w:r w:rsidR="008B28EA" w:rsidRPr="00234AA7">
        <w:rPr>
          <w:rStyle w:val="afc"/>
        </w:rPr>
        <w:t>не виключається</w:t>
      </w:r>
      <w:r w:rsidR="008B28EA" w:rsidRPr="0060203F">
        <w:rPr>
          <w:rStyle w:val="EndnoteReference"/>
        </w:rPr>
        <w:t>.</w:t>
      </w:r>
      <w:r w:rsidR="008B28EA" w:rsidRPr="008B28EA">
        <w:rPr>
          <w:rStyle w:val="EndnoteReference"/>
        </w:rPr>
        <w:t xml:space="preserve"> </w:t>
      </w:r>
    </w:p>
    <w:p w14:paraId="23F14914" w14:textId="77777777" w:rsidR="00000E5B" w:rsidRPr="008B28EA" w:rsidRDefault="00234AA7" w:rsidP="00407CAF">
      <w:pPr>
        <w:pStyle w:val="afe"/>
        <w:rPr>
          <w:rStyle w:val="EndnoteReference"/>
        </w:rPr>
      </w:pPr>
      <w:r>
        <w:t>11</w:t>
      </w:r>
      <w:r w:rsidR="00000E5B">
        <w:t xml:space="preserve">. </w:t>
      </w:r>
      <w:r w:rsidR="00000E5B" w:rsidRPr="00000E5B">
        <w:rPr>
          <w:highlight w:val="red"/>
        </w:rPr>
        <w:t>Увага.</w:t>
      </w:r>
      <w:r w:rsidR="00000E5B">
        <w:t xml:space="preserve"> На сторінці після будь-якого заголовку повинно бути не менше ДВОХ рядків тексту. </w:t>
      </w:r>
      <w:r w:rsidR="00080DFB">
        <w:t xml:space="preserve">Назва таблиці (рисунка) повинна знаходитися </w:t>
      </w:r>
      <w:r w:rsidR="00080DFB" w:rsidRPr="00234AA7">
        <w:rPr>
          <w:rStyle w:val="afc"/>
        </w:rPr>
        <w:t>на одній сторінці</w:t>
      </w:r>
      <w:r w:rsidR="00080DFB">
        <w:t xml:space="preserve"> з таблицею (рисунком). </w:t>
      </w:r>
      <w:r w:rsidR="00000E5B">
        <w:t>ОСТАННЯ СТОРІНКА РОЗДІЛУ ПОВИННА БУТИ ЗАПОВНЕНА НЕ МЕНШ НІЖ НА ТРЕТИНУ.</w:t>
      </w:r>
    </w:p>
    <w:bookmarkEnd w:id="0"/>
    <w:p w14:paraId="7A8D4B4B" w14:textId="77777777" w:rsidR="002230B3" w:rsidRDefault="002230B3" w:rsidP="00F522CA">
      <w:pPr>
        <w:pStyle w:val="14"/>
      </w:pPr>
      <w:r w:rsidRPr="004B22D8">
        <w:rPr>
          <w:rStyle w:val="SegoeUIEmoji121"/>
        </w:rPr>
        <w:t>⚠</w:t>
      </w:r>
      <w:r>
        <w:br w:type="page"/>
      </w:r>
    </w:p>
    <w:tbl>
      <w:tblPr>
        <w:tblW w:w="10488" w:type="dxa"/>
        <w:jc w:val="center"/>
        <w:tblLayout w:type="fixed"/>
        <w:tblLook w:val="01E0" w:firstRow="1" w:lastRow="1" w:firstColumn="1" w:lastColumn="1" w:noHBand="0" w:noVBand="0"/>
      </w:tblPr>
      <w:tblGrid>
        <w:gridCol w:w="2464"/>
        <w:gridCol w:w="851"/>
        <w:gridCol w:w="3234"/>
        <w:gridCol w:w="1526"/>
        <w:gridCol w:w="2413"/>
      </w:tblGrid>
      <w:tr w:rsidR="00184B25" w:rsidRPr="00E81F49" w14:paraId="0B688C98" w14:textId="77777777" w:rsidTr="008B28EA">
        <w:trPr>
          <w:trHeight w:val="701"/>
          <w:jc w:val="center"/>
        </w:trPr>
        <w:tc>
          <w:tcPr>
            <w:tcW w:w="10488" w:type="dxa"/>
            <w:gridSpan w:val="5"/>
          </w:tcPr>
          <w:p w14:paraId="198E83F2" w14:textId="77777777" w:rsidR="00184B25" w:rsidRPr="00E81F49" w:rsidRDefault="00184B25" w:rsidP="00407CAF">
            <w:pPr>
              <w:pStyle w:val="af6"/>
            </w:pPr>
            <w:r>
              <w:lastRenderedPageBreak/>
              <w:br w:type="page"/>
            </w:r>
            <w:bookmarkStart w:id="1" w:name="_Toc280375638"/>
            <w:bookmarkStart w:id="2" w:name="_Toc246321700"/>
            <w:bookmarkStart w:id="3" w:name="_Toc246321750"/>
            <w:r w:rsidRPr="00E81F49">
              <w:t>МІНІСТЕРСТВО ОСВІТИ І НАУКИ УКРАЇНИ</w:t>
            </w:r>
          </w:p>
        </w:tc>
      </w:tr>
      <w:tr w:rsidR="00184B25" w:rsidRPr="00E81F49" w14:paraId="560E4003" w14:textId="77777777" w:rsidTr="008B28EA">
        <w:trPr>
          <w:trHeight w:hRule="exact" w:val="1134"/>
          <w:jc w:val="center"/>
        </w:trPr>
        <w:tc>
          <w:tcPr>
            <w:tcW w:w="10488" w:type="dxa"/>
            <w:gridSpan w:val="5"/>
            <w:vAlign w:val="center"/>
          </w:tcPr>
          <w:p w14:paraId="44E6671B" w14:textId="77777777" w:rsidR="00184B25" w:rsidRPr="00E81F49" w:rsidRDefault="00184B25" w:rsidP="004C68AE">
            <w:pPr>
              <w:pStyle w:val="af5"/>
            </w:pPr>
            <w:r w:rsidRPr="00E81F49">
              <w:t>НАЦІОНАЛЬНИЙ ТЕХНІЧНИЙ УНІВЕРСИТЕТ</w:t>
            </w:r>
            <w:r w:rsidR="004C68AE">
              <w:br/>
            </w:r>
            <w:r>
              <w:t>«</w:t>
            </w:r>
            <w:r w:rsidRPr="00E81F49">
              <w:t>ХАРКІВСЬКИЙ ПОЛІТЕХНІЧНИЙ ІНСТИТУТ</w:t>
            </w:r>
            <w:r>
              <w:t>»</w:t>
            </w:r>
          </w:p>
        </w:tc>
      </w:tr>
      <w:tr w:rsidR="0070082F" w:rsidRPr="00E81F49" w14:paraId="181AF1E8" w14:textId="77777777" w:rsidTr="008B28EA">
        <w:trPr>
          <w:trHeight w:hRule="exact" w:val="567"/>
          <w:jc w:val="center"/>
        </w:trPr>
        <w:tc>
          <w:tcPr>
            <w:tcW w:w="2464" w:type="dxa"/>
            <w:vAlign w:val="bottom"/>
          </w:tcPr>
          <w:p w14:paraId="7BBA9EAF" w14:textId="77777777" w:rsidR="0070082F" w:rsidRPr="00E81F49" w:rsidRDefault="0070082F" w:rsidP="001A3917">
            <w:pPr>
              <w:pStyle w:val="a8"/>
            </w:pPr>
            <w:r>
              <w:t>Інститут</w:t>
            </w:r>
          </w:p>
        </w:tc>
        <w:tc>
          <w:tcPr>
            <w:tcW w:w="8024" w:type="dxa"/>
            <w:gridSpan w:val="4"/>
            <w:vAlign w:val="bottom"/>
          </w:tcPr>
          <w:p w14:paraId="4166997C" w14:textId="77777777" w:rsidR="0070082F" w:rsidRPr="00017D7F" w:rsidRDefault="0070082F" w:rsidP="001A3917">
            <w:pPr>
              <w:pStyle w:val="a8"/>
            </w:pPr>
            <w:r>
              <w:t>комп’</w:t>
            </w:r>
            <w:r w:rsidRPr="00C47983">
              <w:t>ютерних наук та інформаційних технологій</w:t>
            </w:r>
          </w:p>
        </w:tc>
      </w:tr>
      <w:tr w:rsidR="0070082F" w:rsidRPr="00E81F49" w14:paraId="2A4B765F" w14:textId="77777777" w:rsidTr="008B28EA">
        <w:trPr>
          <w:trHeight w:hRule="exact" w:val="567"/>
          <w:jc w:val="center"/>
        </w:trPr>
        <w:tc>
          <w:tcPr>
            <w:tcW w:w="2464" w:type="dxa"/>
            <w:vAlign w:val="bottom"/>
          </w:tcPr>
          <w:p w14:paraId="5CBF0C2C" w14:textId="77777777" w:rsidR="0070082F" w:rsidRPr="00E81F49" w:rsidRDefault="0070082F" w:rsidP="001A3917">
            <w:pPr>
              <w:pStyle w:val="a8"/>
            </w:pPr>
            <w:r w:rsidRPr="00E81F49">
              <w:t>Кафедра</w:t>
            </w:r>
            <w:r>
              <w:t xml:space="preserve"> </w:t>
            </w:r>
          </w:p>
        </w:tc>
        <w:tc>
          <w:tcPr>
            <w:tcW w:w="8024" w:type="dxa"/>
            <w:gridSpan w:val="4"/>
            <w:vAlign w:val="bottom"/>
          </w:tcPr>
          <w:p w14:paraId="2842EB59" w14:textId="77777777" w:rsidR="0070082F" w:rsidRPr="00E81F49" w:rsidRDefault="0070082F" w:rsidP="001A3917">
            <w:pPr>
              <w:pStyle w:val="a8"/>
            </w:pPr>
            <w:r w:rsidRPr="00097314">
              <w:t>системного аналізу та інформаційно-аналітичних технологій</w:t>
            </w:r>
          </w:p>
        </w:tc>
      </w:tr>
      <w:tr w:rsidR="00DC6418" w:rsidRPr="00E81F49" w14:paraId="7F19B457" w14:textId="77777777" w:rsidTr="008B28EA">
        <w:trPr>
          <w:trHeight w:hRule="exact" w:val="567"/>
          <w:jc w:val="center"/>
        </w:trPr>
        <w:tc>
          <w:tcPr>
            <w:tcW w:w="2464" w:type="dxa"/>
            <w:vAlign w:val="bottom"/>
          </w:tcPr>
          <w:p w14:paraId="2C08E777" w14:textId="77777777" w:rsidR="00DC6418" w:rsidRPr="00A6453B" w:rsidRDefault="00DC6418" w:rsidP="00DC6418">
            <w:pPr>
              <w:pStyle w:val="a8"/>
            </w:pPr>
            <w:r>
              <w:t>Спеціальність</w:t>
            </w:r>
          </w:p>
        </w:tc>
        <w:tc>
          <w:tcPr>
            <w:tcW w:w="8024" w:type="dxa"/>
            <w:gridSpan w:val="4"/>
            <w:vAlign w:val="bottom"/>
          </w:tcPr>
          <w:p w14:paraId="6CA4889C" w14:textId="77777777" w:rsidR="00DC6418" w:rsidRPr="00E81F49" w:rsidRDefault="00DC6418" w:rsidP="00DC6418">
            <w:pPr>
              <w:pStyle w:val="130"/>
            </w:pPr>
            <w:r>
              <w:rPr>
                <w:highlight w:val="magenta"/>
              </w:rPr>
              <w:t xml:space="preserve">124 </w:t>
            </w:r>
            <w:r w:rsidRPr="00C47983">
              <w:rPr>
                <w:highlight w:val="magenta"/>
              </w:rPr>
              <w:t>Системний аналіз</w:t>
            </w:r>
            <w:r>
              <w:rPr>
                <w:highlight w:val="magenta"/>
              </w:rPr>
              <w:t xml:space="preserve">/122 </w:t>
            </w:r>
            <w:r w:rsidRPr="00097314">
              <w:rPr>
                <w:highlight w:val="magenta"/>
              </w:rPr>
              <w:t>Комп</w:t>
            </w:r>
            <w:r>
              <w:rPr>
                <w:highlight w:val="magenta"/>
              </w:rPr>
              <w:t>’</w:t>
            </w:r>
            <w:r w:rsidRPr="00097314">
              <w:rPr>
                <w:highlight w:val="magenta"/>
              </w:rPr>
              <w:t>ютерні науки</w:t>
            </w:r>
          </w:p>
        </w:tc>
      </w:tr>
      <w:tr w:rsidR="00DC6418" w:rsidRPr="00E81F49" w14:paraId="6DD89A2D" w14:textId="77777777" w:rsidTr="008B28EA">
        <w:trPr>
          <w:trHeight w:hRule="exact" w:val="567"/>
          <w:jc w:val="center"/>
        </w:trPr>
        <w:tc>
          <w:tcPr>
            <w:tcW w:w="2464" w:type="dxa"/>
            <w:vAlign w:val="bottom"/>
          </w:tcPr>
          <w:p w14:paraId="18286E8F" w14:textId="77777777" w:rsidR="00DC6418" w:rsidRPr="00E81F49" w:rsidRDefault="00DC6418" w:rsidP="00DC6418">
            <w:pPr>
              <w:pStyle w:val="a8"/>
            </w:pPr>
            <w:r>
              <w:t>Освітня програма</w:t>
            </w:r>
          </w:p>
        </w:tc>
        <w:tc>
          <w:tcPr>
            <w:tcW w:w="8024" w:type="dxa"/>
            <w:gridSpan w:val="4"/>
            <w:vAlign w:val="bottom"/>
          </w:tcPr>
          <w:p w14:paraId="62262EA7" w14:textId="77777777" w:rsidR="00DC6418" w:rsidRPr="00E81F49" w:rsidRDefault="00DC6418" w:rsidP="00DC6418">
            <w:pPr>
              <w:pStyle w:val="130"/>
            </w:pPr>
            <w:r w:rsidRPr="00C47983">
              <w:rPr>
                <w:highlight w:val="magenta"/>
              </w:rPr>
              <w:t>Системний аналіз і управління</w:t>
            </w:r>
            <w:r>
              <w:rPr>
                <w:highlight w:val="magenta"/>
              </w:rPr>
              <w:t>/</w:t>
            </w:r>
            <w:r w:rsidRPr="00C47983">
              <w:rPr>
                <w:highlight w:val="magenta"/>
              </w:rPr>
              <w:t>Комп</w:t>
            </w:r>
            <w:r>
              <w:rPr>
                <w:highlight w:val="magenta"/>
              </w:rPr>
              <w:t>’</w:t>
            </w:r>
            <w:r w:rsidRPr="00C47983">
              <w:rPr>
                <w:highlight w:val="magenta"/>
              </w:rPr>
              <w:t>ютерні науки</w:t>
            </w:r>
          </w:p>
        </w:tc>
      </w:tr>
      <w:tr w:rsidR="00DC6418" w:rsidRPr="00E81F49" w14:paraId="77C1F5F1" w14:textId="77777777" w:rsidTr="008B28EA">
        <w:tblPrEx>
          <w:tblLook w:val="0000" w:firstRow="0" w:lastRow="0" w:firstColumn="0" w:lastColumn="0" w:noHBand="0" w:noVBand="0"/>
        </w:tblPrEx>
        <w:trPr>
          <w:trHeight w:hRule="exact" w:val="1293"/>
          <w:jc w:val="center"/>
        </w:trPr>
        <w:tc>
          <w:tcPr>
            <w:tcW w:w="6549" w:type="dxa"/>
            <w:gridSpan w:val="3"/>
          </w:tcPr>
          <w:p w14:paraId="299FA490" w14:textId="77777777" w:rsidR="00DC6418" w:rsidRPr="00E81F49" w:rsidRDefault="00DC6418" w:rsidP="00DC6418">
            <w:pPr>
              <w:pStyle w:val="af4"/>
            </w:pPr>
          </w:p>
        </w:tc>
        <w:tc>
          <w:tcPr>
            <w:tcW w:w="3939" w:type="dxa"/>
            <w:gridSpan w:val="2"/>
            <w:vAlign w:val="bottom"/>
          </w:tcPr>
          <w:p w14:paraId="6C78F7A9" w14:textId="77777777" w:rsidR="00DC6418" w:rsidRPr="00E81F49" w:rsidRDefault="00DC6418" w:rsidP="00DC6418">
            <w:pPr>
              <w:pStyle w:val="a8"/>
            </w:pPr>
            <w:r w:rsidRPr="00E81F49">
              <w:t>До захисту допускаю</w:t>
            </w:r>
          </w:p>
        </w:tc>
      </w:tr>
      <w:tr w:rsidR="00DC6418" w:rsidRPr="00E81F49" w14:paraId="1BF6AD88" w14:textId="77777777" w:rsidTr="008B28EA">
        <w:tblPrEx>
          <w:tblLook w:val="0000" w:firstRow="0" w:lastRow="0" w:firstColumn="0" w:lastColumn="0" w:noHBand="0" w:noVBand="0"/>
        </w:tblPrEx>
        <w:trPr>
          <w:trHeight w:hRule="exact" w:val="510"/>
          <w:jc w:val="center"/>
        </w:trPr>
        <w:tc>
          <w:tcPr>
            <w:tcW w:w="6549" w:type="dxa"/>
            <w:gridSpan w:val="3"/>
          </w:tcPr>
          <w:p w14:paraId="67051FF3" w14:textId="77777777" w:rsidR="00DC6418" w:rsidRPr="00E81F49" w:rsidRDefault="00DC6418" w:rsidP="00DC6418">
            <w:pPr>
              <w:pStyle w:val="a8"/>
            </w:pPr>
          </w:p>
        </w:tc>
        <w:tc>
          <w:tcPr>
            <w:tcW w:w="3939" w:type="dxa"/>
            <w:gridSpan w:val="2"/>
            <w:vAlign w:val="bottom"/>
          </w:tcPr>
          <w:p w14:paraId="4AA7A1CA" w14:textId="77777777" w:rsidR="00DC6418" w:rsidRPr="00E81F49" w:rsidRDefault="00DC6418" w:rsidP="00DC6418">
            <w:pPr>
              <w:pStyle w:val="a8"/>
            </w:pPr>
            <w:r w:rsidRPr="00E81F49">
              <w:t>Завідувач</w:t>
            </w:r>
            <w:r>
              <w:t>ка</w:t>
            </w:r>
            <w:r w:rsidRPr="00E81F49">
              <w:t xml:space="preserve"> кафедри</w:t>
            </w:r>
          </w:p>
        </w:tc>
      </w:tr>
      <w:tr w:rsidR="00DC6418" w:rsidRPr="00E81F49" w14:paraId="74E22F8D" w14:textId="77777777" w:rsidTr="008B28EA">
        <w:tblPrEx>
          <w:tblLook w:val="0000" w:firstRow="0" w:lastRow="0" w:firstColumn="0" w:lastColumn="0" w:noHBand="0" w:noVBand="0"/>
        </w:tblPrEx>
        <w:trPr>
          <w:trHeight w:hRule="exact" w:val="510"/>
          <w:jc w:val="center"/>
        </w:trPr>
        <w:tc>
          <w:tcPr>
            <w:tcW w:w="6549" w:type="dxa"/>
            <w:gridSpan w:val="3"/>
          </w:tcPr>
          <w:p w14:paraId="616C0A81" w14:textId="77777777" w:rsidR="00DC6418" w:rsidRPr="00E81F49" w:rsidRDefault="00DC6418" w:rsidP="00DC6418">
            <w:pPr>
              <w:pStyle w:val="af4"/>
            </w:pPr>
          </w:p>
        </w:tc>
        <w:tc>
          <w:tcPr>
            <w:tcW w:w="3939" w:type="dxa"/>
            <w:gridSpan w:val="2"/>
            <w:vAlign w:val="bottom"/>
          </w:tcPr>
          <w:p w14:paraId="08DBD760" w14:textId="77777777" w:rsidR="00DC6418" w:rsidRPr="00E81F49" w:rsidRDefault="00DC6418" w:rsidP="00DC6418">
            <w:pPr>
              <w:pStyle w:val="a8"/>
            </w:pPr>
            <w:r>
              <w:t xml:space="preserve">Тетяна АЛЕКСАНДРОВА </w:t>
            </w:r>
          </w:p>
        </w:tc>
      </w:tr>
      <w:tr w:rsidR="00DC6418" w:rsidRPr="00E81F49" w14:paraId="6B32BD3B" w14:textId="77777777" w:rsidTr="008B28EA">
        <w:tblPrEx>
          <w:tblLook w:val="0000" w:firstRow="0" w:lastRow="0" w:firstColumn="0" w:lastColumn="0" w:noHBand="0" w:noVBand="0"/>
        </w:tblPrEx>
        <w:trPr>
          <w:trHeight w:hRule="exact" w:val="510"/>
          <w:jc w:val="center"/>
        </w:trPr>
        <w:tc>
          <w:tcPr>
            <w:tcW w:w="6549" w:type="dxa"/>
            <w:gridSpan w:val="3"/>
          </w:tcPr>
          <w:p w14:paraId="24471E79" w14:textId="77777777" w:rsidR="00DC6418" w:rsidRPr="00E81F49" w:rsidRDefault="00DC6418" w:rsidP="00DC6418">
            <w:pPr>
              <w:pStyle w:val="af4"/>
            </w:pPr>
          </w:p>
        </w:tc>
        <w:tc>
          <w:tcPr>
            <w:tcW w:w="3939" w:type="dxa"/>
            <w:gridSpan w:val="2"/>
            <w:vAlign w:val="bottom"/>
          </w:tcPr>
          <w:p w14:paraId="5768D150" w14:textId="77777777" w:rsidR="00DC6418" w:rsidRPr="00E81F49" w:rsidRDefault="00DC6418" w:rsidP="00DC6418">
            <w:pPr>
              <w:pStyle w:val="afa"/>
            </w:pPr>
            <w:r>
              <w:t>__.06.2025 р.</w:t>
            </w:r>
          </w:p>
        </w:tc>
      </w:tr>
      <w:tr w:rsidR="00DC6418" w:rsidRPr="00E81F49" w14:paraId="5130180D" w14:textId="77777777" w:rsidTr="008B28EA">
        <w:trPr>
          <w:trHeight w:hRule="exact" w:val="1280"/>
          <w:jc w:val="center"/>
        </w:trPr>
        <w:tc>
          <w:tcPr>
            <w:tcW w:w="10488" w:type="dxa"/>
            <w:gridSpan w:val="5"/>
            <w:vAlign w:val="bottom"/>
          </w:tcPr>
          <w:p w14:paraId="1492721A" w14:textId="77777777" w:rsidR="00DC6418" w:rsidRPr="00E81F49" w:rsidRDefault="00DC6418" w:rsidP="00DC6418">
            <w:pPr>
              <w:pStyle w:val="af5"/>
            </w:pPr>
            <w:r>
              <w:t xml:space="preserve">кваліфікаційна </w:t>
            </w:r>
            <w:r w:rsidRPr="00E81F49">
              <w:t>РОБОТА</w:t>
            </w:r>
          </w:p>
        </w:tc>
      </w:tr>
      <w:tr w:rsidR="00DC6418" w:rsidRPr="00E81F49" w14:paraId="4A53B956" w14:textId="77777777" w:rsidTr="008B28EA">
        <w:trPr>
          <w:trHeight w:hRule="exact" w:val="419"/>
          <w:jc w:val="center"/>
        </w:trPr>
        <w:tc>
          <w:tcPr>
            <w:tcW w:w="10488" w:type="dxa"/>
            <w:gridSpan w:val="5"/>
            <w:vAlign w:val="center"/>
          </w:tcPr>
          <w:p w14:paraId="3D1784F0" w14:textId="77777777" w:rsidR="00DC6418" w:rsidRPr="00E81F49" w:rsidRDefault="00DC6418" w:rsidP="00DC6418">
            <w:pPr>
              <w:pStyle w:val="13"/>
            </w:pPr>
            <w:r>
              <w:t xml:space="preserve">першого (бакалаврського) </w:t>
            </w:r>
            <w:r w:rsidRPr="00017D7F">
              <w:t>рівня вищої освіти</w:t>
            </w:r>
          </w:p>
        </w:tc>
      </w:tr>
      <w:tr w:rsidR="00DC6418" w:rsidRPr="00E81F49" w14:paraId="7A60E36C" w14:textId="77777777" w:rsidTr="008B28EA">
        <w:trPr>
          <w:trHeight w:hRule="exact" w:val="851"/>
          <w:jc w:val="center"/>
        </w:trPr>
        <w:tc>
          <w:tcPr>
            <w:tcW w:w="10488" w:type="dxa"/>
            <w:gridSpan w:val="5"/>
            <w:vAlign w:val="bottom"/>
          </w:tcPr>
          <w:p w14:paraId="08FA0365" w14:textId="77777777" w:rsidR="00DC6418" w:rsidRPr="00184B25" w:rsidRDefault="00DC6418" w:rsidP="00407CAF">
            <w:pPr>
              <w:pStyle w:val="af6"/>
            </w:pPr>
            <w:r w:rsidRPr="00184B25">
              <w:t>Тема роботи «</w:t>
            </w:r>
            <w:r w:rsidRPr="00184B25">
              <w:rPr>
                <w:highlight w:val="magenta"/>
              </w:rPr>
              <w:t>Хххххх ххххххх хххххх хххххх хххххх хххххх</w:t>
            </w:r>
          </w:p>
        </w:tc>
      </w:tr>
      <w:tr w:rsidR="00DC6418" w:rsidRPr="00E81F49" w14:paraId="455ABCD9" w14:textId="77777777" w:rsidTr="008B28EA">
        <w:trPr>
          <w:trHeight w:hRule="exact" w:val="454"/>
          <w:jc w:val="center"/>
        </w:trPr>
        <w:tc>
          <w:tcPr>
            <w:tcW w:w="10488" w:type="dxa"/>
            <w:gridSpan w:val="5"/>
            <w:vAlign w:val="bottom"/>
          </w:tcPr>
          <w:p w14:paraId="7201AD1A" w14:textId="77777777" w:rsidR="00DC6418" w:rsidRPr="00184B25" w:rsidRDefault="00DC6418" w:rsidP="00407CAF">
            <w:pPr>
              <w:pStyle w:val="af6"/>
            </w:pPr>
            <w:r w:rsidRPr="00184B25">
              <w:rPr>
                <w:highlight w:val="magenta"/>
              </w:rPr>
              <w:t>ххххххх ххххххх хххххххх ххххххх ххххххххххххххх</w:t>
            </w:r>
            <w:r w:rsidRPr="00184B25">
              <w:t>»</w:t>
            </w:r>
          </w:p>
        </w:tc>
      </w:tr>
      <w:tr w:rsidR="00DC6418" w:rsidRPr="00E81F49" w14:paraId="6E17BDB4" w14:textId="77777777" w:rsidTr="008B28EA">
        <w:trPr>
          <w:trHeight w:hRule="exact" w:val="454"/>
          <w:jc w:val="center"/>
        </w:trPr>
        <w:tc>
          <w:tcPr>
            <w:tcW w:w="10488" w:type="dxa"/>
            <w:gridSpan w:val="5"/>
            <w:vAlign w:val="bottom"/>
          </w:tcPr>
          <w:p w14:paraId="450BBB28" w14:textId="77777777" w:rsidR="00DC6418" w:rsidRPr="00E81F49" w:rsidRDefault="00DC6418" w:rsidP="00DC6418">
            <w:pPr>
              <w:pStyle w:val="af4"/>
            </w:pPr>
          </w:p>
        </w:tc>
      </w:tr>
      <w:tr w:rsidR="00DC6418" w:rsidRPr="00E81F49" w14:paraId="2D8F2F8C" w14:textId="77777777" w:rsidTr="008B28EA">
        <w:trPr>
          <w:trHeight w:hRule="exact" w:val="1134"/>
          <w:jc w:val="center"/>
        </w:trPr>
        <w:tc>
          <w:tcPr>
            <w:tcW w:w="2464" w:type="dxa"/>
            <w:vAlign w:val="bottom"/>
          </w:tcPr>
          <w:p w14:paraId="1FD589DE" w14:textId="77777777" w:rsidR="00DC6418" w:rsidRPr="00E81F49" w:rsidRDefault="00DC6418" w:rsidP="00DC6418">
            <w:pPr>
              <w:pStyle w:val="a8"/>
            </w:pPr>
            <w:r w:rsidRPr="00E81F49">
              <w:t>Шифр роботи</w:t>
            </w:r>
          </w:p>
        </w:tc>
        <w:tc>
          <w:tcPr>
            <w:tcW w:w="5611" w:type="dxa"/>
            <w:gridSpan w:val="3"/>
            <w:vAlign w:val="bottom"/>
          </w:tcPr>
          <w:p w14:paraId="5E16DDA4" w14:textId="77777777" w:rsidR="00DC6418" w:rsidRPr="00FE4B5C" w:rsidRDefault="00DC6418" w:rsidP="00DC6418">
            <w:pPr>
              <w:pStyle w:val="13"/>
            </w:pPr>
            <w:r>
              <w:t>КН-</w:t>
            </w:r>
            <w:r w:rsidRPr="008B28EA">
              <w:rPr>
                <w:highlight w:val="magenta"/>
              </w:rPr>
              <w:t>група</w:t>
            </w:r>
            <w:r>
              <w:t>.</w:t>
            </w:r>
            <w:r w:rsidRPr="00FE4B5C">
              <w:rPr>
                <w:highlight w:val="magenta"/>
              </w:rPr>
              <w:t>номер у наказі</w:t>
            </w:r>
          </w:p>
        </w:tc>
        <w:tc>
          <w:tcPr>
            <w:tcW w:w="2413" w:type="dxa"/>
            <w:vAlign w:val="bottom"/>
          </w:tcPr>
          <w:p w14:paraId="2E41CE2C" w14:textId="77777777" w:rsidR="00DC6418" w:rsidRPr="00E81F49" w:rsidRDefault="00DC6418" w:rsidP="00DC6418">
            <w:pPr>
              <w:pStyle w:val="a8"/>
            </w:pPr>
          </w:p>
        </w:tc>
      </w:tr>
      <w:tr w:rsidR="00DC6418" w:rsidRPr="00E81F49" w14:paraId="40834368" w14:textId="77777777" w:rsidTr="008B28EA">
        <w:trPr>
          <w:trHeight w:hRule="exact" w:val="964"/>
          <w:jc w:val="center"/>
        </w:trPr>
        <w:tc>
          <w:tcPr>
            <w:tcW w:w="2464" w:type="dxa"/>
            <w:tcMar>
              <w:right w:w="28" w:type="dxa"/>
            </w:tcMar>
            <w:vAlign w:val="bottom"/>
          </w:tcPr>
          <w:p w14:paraId="691FE539" w14:textId="77777777" w:rsidR="00DC6418" w:rsidRPr="00E81F49" w:rsidRDefault="00DC6418" w:rsidP="00DC6418">
            <w:pPr>
              <w:pStyle w:val="a8"/>
            </w:pPr>
            <w:r w:rsidRPr="00E81F49">
              <w:t>Виконав</w:t>
            </w:r>
            <w:r w:rsidRPr="0099285A">
              <w:rPr>
                <w:highlight w:val="magenta"/>
              </w:rPr>
              <w:t>ець(ниця)</w:t>
            </w:r>
          </w:p>
        </w:tc>
        <w:tc>
          <w:tcPr>
            <w:tcW w:w="851" w:type="dxa"/>
            <w:vAlign w:val="bottom"/>
          </w:tcPr>
          <w:p w14:paraId="07A9B3F8" w14:textId="77777777" w:rsidR="00DC6418" w:rsidRPr="007A2C9A" w:rsidRDefault="00DC6418" w:rsidP="00DC6418">
            <w:pPr>
              <w:pStyle w:val="13"/>
              <w:rPr>
                <w:lang w:val="ru-RU"/>
              </w:rPr>
            </w:pPr>
          </w:p>
        </w:tc>
        <w:tc>
          <w:tcPr>
            <w:tcW w:w="7173" w:type="dxa"/>
            <w:gridSpan w:val="3"/>
            <w:vAlign w:val="bottom"/>
          </w:tcPr>
          <w:p w14:paraId="1469F907" w14:textId="77777777" w:rsidR="00DC6418" w:rsidRPr="007A2C9A" w:rsidRDefault="00DC6418" w:rsidP="00DC6418">
            <w:pPr>
              <w:pStyle w:val="a8"/>
              <w:rPr>
                <w:lang w:val="ru-RU"/>
              </w:rPr>
            </w:pPr>
            <w:r w:rsidRPr="007A2C9A">
              <w:rPr>
                <w:highlight w:val="magenta"/>
              </w:rPr>
              <w:t>Прізвище Ім’я По-батькові</w:t>
            </w:r>
          </w:p>
        </w:tc>
      </w:tr>
      <w:tr w:rsidR="00DC6418" w:rsidRPr="00E81F49" w14:paraId="298921A1" w14:textId="77777777" w:rsidTr="008B28EA">
        <w:trPr>
          <w:trHeight w:hRule="exact" w:val="964"/>
          <w:jc w:val="center"/>
        </w:trPr>
        <w:tc>
          <w:tcPr>
            <w:tcW w:w="2464" w:type="dxa"/>
            <w:vAlign w:val="bottom"/>
          </w:tcPr>
          <w:p w14:paraId="06BDB9A9" w14:textId="77777777" w:rsidR="00DC6418" w:rsidRPr="00E81F49" w:rsidRDefault="00DC6418" w:rsidP="00DC6418">
            <w:pPr>
              <w:pStyle w:val="a8"/>
            </w:pPr>
            <w:r w:rsidRPr="00E81F49">
              <w:t>Керівни</w:t>
            </w:r>
            <w:r w:rsidRPr="0099285A">
              <w:rPr>
                <w:highlight w:val="magenta"/>
              </w:rPr>
              <w:t>к(ця)</w:t>
            </w:r>
          </w:p>
        </w:tc>
        <w:tc>
          <w:tcPr>
            <w:tcW w:w="851" w:type="dxa"/>
            <w:vAlign w:val="bottom"/>
          </w:tcPr>
          <w:p w14:paraId="378849CF" w14:textId="77777777" w:rsidR="00DC6418" w:rsidRPr="007A2C9A" w:rsidRDefault="00DC6418" w:rsidP="00DC6418">
            <w:pPr>
              <w:pStyle w:val="13"/>
              <w:rPr>
                <w:lang w:val="ru-RU"/>
              </w:rPr>
            </w:pPr>
          </w:p>
        </w:tc>
        <w:tc>
          <w:tcPr>
            <w:tcW w:w="7173" w:type="dxa"/>
            <w:gridSpan w:val="3"/>
            <w:vAlign w:val="bottom"/>
          </w:tcPr>
          <w:p w14:paraId="028453A2" w14:textId="77777777" w:rsidR="00DC6418" w:rsidRPr="007A2C9A" w:rsidRDefault="00DC6418" w:rsidP="00DC6418">
            <w:pPr>
              <w:pStyle w:val="a8"/>
              <w:rPr>
                <w:lang w:val="ru-RU"/>
              </w:rPr>
            </w:pPr>
            <w:r w:rsidRPr="00A522BB">
              <w:rPr>
                <w:highlight w:val="magenta"/>
              </w:rPr>
              <w:t xml:space="preserve">посада </w:t>
            </w:r>
            <w:r w:rsidRPr="001A0D3B">
              <w:rPr>
                <w:highlight w:val="yellow"/>
              </w:rPr>
              <w:t>Прізвище Ім’я По-батькові</w:t>
            </w:r>
          </w:p>
        </w:tc>
      </w:tr>
      <w:tr w:rsidR="00DC6418" w:rsidRPr="00E81F49" w14:paraId="6AE07A64" w14:textId="77777777" w:rsidTr="008B28EA">
        <w:trPr>
          <w:trHeight w:hRule="exact" w:val="964"/>
          <w:jc w:val="center"/>
        </w:trPr>
        <w:tc>
          <w:tcPr>
            <w:tcW w:w="10488" w:type="dxa"/>
            <w:gridSpan w:val="5"/>
            <w:vAlign w:val="bottom"/>
          </w:tcPr>
          <w:p w14:paraId="0CDBE4AD" w14:textId="77777777" w:rsidR="00DC6418" w:rsidRPr="00A6453B" w:rsidRDefault="00DC6418" w:rsidP="00407CAF">
            <w:pPr>
              <w:pStyle w:val="af6"/>
              <w:rPr>
                <w:lang w:val="ru-RU"/>
              </w:rPr>
            </w:pPr>
            <w:r w:rsidRPr="00E81F49">
              <w:t>Харків 20</w:t>
            </w:r>
            <w:r>
              <w:t>2</w:t>
            </w:r>
            <w:r w:rsidRPr="00517A10">
              <w:rPr>
                <w:highlight w:val="magenta"/>
              </w:rPr>
              <w:t>5</w:t>
            </w:r>
          </w:p>
        </w:tc>
      </w:tr>
    </w:tbl>
    <w:p w14:paraId="40C43B59" w14:textId="77777777" w:rsidR="00E8584C" w:rsidRPr="00E8584C" w:rsidRDefault="00E8584C" w:rsidP="00F522CA">
      <w:pPr>
        <w:pStyle w:val="80"/>
      </w:pPr>
    </w:p>
    <w:tbl>
      <w:tblPr>
        <w:tblW w:w="10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851"/>
        <w:gridCol w:w="567"/>
        <w:gridCol w:w="3827"/>
        <w:gridCol w:w="283"/>
        <w:gridCol w:w="284"/>
        <w:gridCol w:w="284"/>
        <w:gridCol w:w="851"/>
        <w:gridCol w:w="1134"/>
      </w:tblGrid>
      <w:tr w:rsidR="0059583E" w14:paraId="5F1B4EE4" w14:textId="77777777" w:rsidTr="00E8584C">
        <w:trPr>
          <w:cantSplit/>
          <w:trHeight w:hRule="exact" w:val="851"/>
          <w:jc w:val="center"/>
        </w:trPr>
        <w:tc>
          <w:tcPr>
            <w:tcW w:w="3823" w:type="dxa"/>
            <w:gridSpan w:val="4"/>
            <w:vAlign w:val="center"/>
          </w:tcPr>
          <w:p w14:paraId="4325AA43" w14:textId="77777777" w:rsidR="0059583E" w:rsidRDefault="0059583E" w:rsidP="004C68AE">
            <w:pPr>
              <w:pStyle w:val="120"/>
            </w:pPr>
            <w:r w:rsidRPr="0061124B">
              <w:t>На</w:t>
            </w:r>
            <w:r>
              <w:t>зва</w:t>
            </w:r>
            <w:r w:rsidRPr="0061124B">
              <w:t xml:space="preserve"> виробу,</w:t>
            </w:r>
            <w:r w:rsidR="004C68AE">
              <w:br/>
            </w:r>
            <w:r w:rsidRPr="0061124B">
              <w:t>об’єкта або теми</w:t>
            </w:r>
          </w:p>
        </w:tc>
        <w:tc>
          <w:tcPr>
            <w:tcW w:w="3827" w:type="dxa"/>
            <w:vAlign w:val="center"/>
          </w:tcPr>
          <w:p w14:paraId="17019985" w14:textId="77777777" w:rsidR="0059583E" w:rsidRDefault="0059583E" w:rsidP="0059583E">
            <w:pPr>
              <w:pStyle w:val="120"/>
            </w:pPr>
            <w:r w:rsidRPr="0061124B">
              <w:t>На</w:t>
            </w:r>
            <w:r>
              <w:t>зва документа</w:t>
            </w:r>
          </w:p>
        </w:tc>
        <w:tc>
          <w:tcPr>
            <w:tcW w:w="851" w:type="dxa"/>
            <w:gridSpan w:val="3"/>
            <w:vAlign w:val="center"/>
          </w:tcPr>
          <w:p w14:paraId="336B3A3D" w14:textId="77777777" w:rsidR="0059583E" w:rsidRDefault="0059583E" w:rsidP="0059583E">
            <w:pPr>
              <w:pStyle w:val="120"/>
            </w:pPr>
            <w:r w:rsidRPr="003E431C">
              <w:t>Фор</w:t>
            </w:r>
            <w:r>
              <w:softHyphen/>
            </w:r>
            <w:r w:rsidRPr="003E431C">
              <w:t>мат</w:t>
            </w:r>
          </w:p>
        </w:tc>
        <w:tc>
          <w:tcPr>
            <w:tcW w:w="851" w:type="dxa"/>
            <w:vAlign w:val="center"/>
          </w:tcPr>
          <w:p w14:paraId="33A61578" w14:textId="77777777" w:rsidR="0059583E" w:rsidRDefault="0059583E" w:rsidP="004C68AE">
            <w:pPr>
              <w:pStyle w:val="120"/>
            </w:pPr>
            <w:r w:rsidRPr="003E431C">
              <w:t>Кільк.</w:t>
            </w:r>
            <w:r w:rsidR="004C68AE">
              <w:t xml:space="preserve"> </w:t>
            </w:r>
            <w:r w:rsidRPr="003E431C">
              <w:t>арк.</w:t>
            </w:r>
          </w:p>
        </w:tc>
        <w:tc>
          <w:tcPr>
            <w:tcW w:w="1134" w:type="dxa"/>
            <w:vAlign w:val="center"/>
          </w:tcPr>
          <w:p w14:paraId="0592783C" w14:textId="77777777" w:rsidR="0059583E" w:rsidRDefault="0059583E" w:rsidP="004C68AE">
            <w:pPr>
              <w:pStyle w:val="120"/>
            </w:pPr>
            <w:r w:rsidRPr="003E431C">
              <w:t>Приміт</w:t>
            </w:r>
            <w:r>
              <w:softHyphen/>
            </w:r>
            <w:r w:rsidRPr="003E431C">
              <w:t>ка</w:t>
            </w:r>
          </w:p>
        </w:tc>
      </w:tr>
      <w:tr w:rsidR="0059583E" w14:paraId="77BEC58E" w14:textId="77777777" w:rsidTr="00E8584C">
        <w:trPr>
          <w:cantSplit/>
          <w:trHeight w:hRule="exact" w:val="454"/>
          <w:jc w:val="center"/>
        </w:trPr>
        <w:tc>
          <w:tcPr>
            <w:tcW w:w="3823" w:type="dxa"/>
            <w:gridSpan w:val="4"/>
            <w:vAlign w:val="center"/>
          </w:tcPr>
          <w:p w14:paraId="35AE6A67" w14:textId="77777777" w:rsidR="0059583E" w:rsidRDefault="0059583E" w:rsidP="0059583E">
            <w:pPr>
              <w:pStyle w:val="12"/>
            </w:pPr>
          </w:p>
        </w:tc>
        <w:tc>
          <w:tcPr>
            <w:tcW w:w="3827" w:type="dxa"/>
          </w:tcPr>
          <w:p w14:paraId="7F34C8A2" w14:textId="77777777" w:rsidR="0059583E" w:rsidRDefault="0059583E" w:rsidP="0059583E">
            <w:pPr>
              <w:pStyle w:val="12"/>
            </w:pPr>
          </w:p>
        </w:tc>
        <w:tc>
          <w:tcPr>
            <w:tcW w:w="851" w:type="dxa"/>
            <w:gridSpan w:val="3"/>
            <w:vAlign w:val="center"/>
          </w:tcPr>
          <w:p w14:paraId="2701D92D" w14:textId="77777777" w:rsidR="0059583E" w:rsidRDefault="0059583E" w:rsidP="0059583E">
            <w:pPr>
              <w:pStyle w:val="120"/>
            </w:pPr>
          </w:p>
        </w:tc>
        <w:tc>
          <w:tcPr>
            <w:tcW w:w="851" w:type="dxa"/>
            <w:vAlign w:val="center"/>
          </w:tcPr>
          <w:p w14:paraId="0CF56399" w14:textId="77777777" w:rsidR="0059583E" w:rsidRDefault="0059583E" w:rsidP="0059583E">
            <w:pPr>
              <w:pStyle w:val="120"/>
            </w:pPr>
          </w:p>
        </w:tc>
        <w:tc>
          <w:tcPr>
            <w:tcW w:w="1134" w:type="dxa"/>
          </w:tcPr>
          <w:p w14:paraId="3CFAACAA" w14:textId="77777777" w:rsidR="0059583E" w:rsidRDefault="0059583E" w:rsidP="0059583E">
            <w:pPr>
              <w:pStyle w:val="120"/>
            </w:pPr>
          </w:p>
        </w:tc>
      </w:tr>
      <w:tr w:rsidR="0059583E" w14:paraId="430E59B1" w14:textId="77777777" w:rsidTr="00E8584C">
        <w:trPr>
          <w:cantSplit/>
          <w:trHeight w:hRule="exact" w:val="454"/>
          <w:jc w:val="center"/>
        </w:trPr>
        <w:tc>
          <w:tcPr>
            <w:tcW w:w="3823" w:type="dxa"/>
            <w:gridSpan w:val="4"/>
            <w:vAlign w:val="center"/>
          </w:tcPr>
          <w:p w14:paraId="6CADC395" w14:textId="77777777" w:rsidR="0059583E" w:rsidRDefault="0059583E" w:rsidP="0059583E">
            <w:pPr>
              <w:pStyle w:val="12"/>
            </w:pPr>
          </w:p>
        </w:tc>
        <w:tc>
          <w:tcPr>
            <w:tcW w:w="3827" w:type="dxa"/>
            <w:vAlign w:val="center"/>
          </w:tcPr>
          <w:p w14:paraId="613513A7" w14:textId="77777777" w:rsidR="0059583E" w:rsidRPr="00CA3407" w:rsidRDefault="0059583E" w:rsidP="0059583E">
            <w:pPr>
              <w:pStyle w:val="121"/>
            </w:pPr>
            <w:r w:rsidRPr="00CA3407">
              <w:t>Документи загальні</w:t>
            </w:r>
          </w:p>
        </w:tc>
        <w:tc>
          <w:tcPr>
            <w:tcW w:w="851" w:type="dxa"/>
            <w:gridSpan w:val="3"/>
            <w:vAlign w:val="center"/>
          </w:tcPr>
          <w:p w14:paraId="4C3FD67E" w14:textId="77777777" w:rsidR="0059583E" w:rsidRDefault="0059583E" w:rsidP="0059583E">
            <w:pPr>
              <w:pStyle w:val="120"/>
            </w:pPr>
          </w:p>
        </w:tc>
        <w:tc>
          <w:tcPr>
            <w:tcW w:w="851" w:type="dxa"/>
            <w:vAlign w:val="center"/>
          </w:tcPr>
          <w:p w14:paraId="48147E08" w14:textId="77777777" w:rsidR="0059583E" w:rsidRDefault="0059583E" w:rsidP="0059583E">
            <w:pPr>
              <w:pStyle w:val="120"/>
            </w:pPr>
          </w:p>
        </w:tc>
        <w:tc>
          <w:tcPr>
            <w:tcW w:w="1134" w:type="dxa"/>
          </w:tcPr>
          <w:p w14:paraId="5533E613" w14:textId="77777777" w:rsidR="0059583E" w:rsidRDefault="0059583E" w:rsidP="0059583E">
            <w:pPr>
              <w:pStyle w:val="120"/>
            </w:pPr>
          </w:p>
        </w:tc>
      </w:tr>
      <w:tr w:rsidR="0059583E" w14:paraId="5FCC1820" w14:textId="77777777" w:rsidTr="00E8584C">
        <w:trPr>
          <w:cantSplit/>
          <w:trHeight w:hRule="exact" w:val="454"/>
          <w:jc w:val="center"/>
        </w:trPr>
        <w:tc>
          <w:tcPr>
            <w:tcW w:w="3823" w:type="dxa"/>
            <w:gridSpan w:val="4"/>
            <w:vAlign w:val="center"/>
          </w:tcPr>
          <w:p w14:paraId="1893BFA2" w14:textId="77777777" w:rsidR="0059583E" w:rsidRDefault="0059583E" w:rsidP="0059583E">
            <w:pPr>
              <w:pStyle w:val="12"/>
            </w:pPr>
          </w:p>
        </w:tc>
        <w:tc>
          <w:tcPr>
            <w:tcW w:w="3827" w:type="dxa"/>
            <w:vAlign w:val="center"/>
          </w:tcPr>
          <w:p w14:paraId="772B65A4" w14:textId="77777777" w:rsidR="0059583E" w:rsidRDefault="0059583E" w:rsidP="0059583E">
            <w:pPr>
              <w:pStyle w:val="12"/>
            </w:pPr>
          </w:p>
        </w:tc>
        <w:tc>
          <w:tcPr>
            <w:tcW w:w="851" w:type="dxa"/>
            <w:gridSpan w:val="3"/>
            <w:vAlign w:val="center"/>
          </w:tcPr>
          <w:p w14:paraId="56E742D5" w14:textId="77777777" w:rsidR="0059583E" w:rsidRDefault="0059583E" w:rsidP="0059583E">
            <w:pPr>
              <w:pStyle w:val="120"/>
            </w:pPr>
          </w:p>
        </w:tc>
        <w:tc>
          <w:tcPr>
            <w:tcW w:w="851" w:type="dxa"/>
            <w:vAlign w:val="center"/>
          </w:tcPr>
          <w:p w14:paraId="00FBC1C5" w14:textId="77777777" w:rsidR="0059583E" w:rsidRDefault="0059583E" w:rsidP="0059583E">
            <w:pPr>
              <w:pStyle w:val="120"/>
            </w:pPr>
          </w:p>
        </w:tc>
        <w:tc>
          <w:tcPr>
            <w:tcW w:w="1134" w:type="dxa"/>
          </w:tcPr>
          <w:p w14:paraId="5545549E" w14:textId="77777777" w:rsidR="0059583E" w:rsidRDefault="0059583E" w:rsidP="0059583E">
            <w:pPr>
              <w:pStyle w:val="120"/>
            </w:pPr>
          </w:p>
        </w:tc>
      </w:tr>
      <w:tr w:rsidR="0059583E" w14:paraId="39A1C875" w14:textId="77777777" w:rsidTr="00E8584C">
        <w:trPr>
          <w:cantSplit/>
          <w:trHeight w:hRule="exact" w:val="454"/>
          <w:jc w:val="center"/>
        </w:trPr>
        <w:tc>
          <w:tcPr>
            <w:tcW w:w="3823" w:type="dxa"/>
            <w:gridSpan w:val="4"/>
            <w:vAlign w:val="center"/>
          </w:tcPr>
          <w:p w14:paraId="33C66A0E" w14:textId="77777777" w:rsidR="0059583E" w:rsidRDefault="0059583E" w:rsidP="0059583E">
            <w:pPr>
              <w:pStyle w:val="12"/>
            </w:pPr>
          </w:p>
        </w:tc>
        <w:tc>
          <w:tcPr>
            <w:tcW w:w="3827" w:type="dxa"/>
            <w:vAlign w:val="center"/>
          </w:tcPr>
          <w:p w14:paraId="5DDF5A2D" w14:textId="77777777" w:rsidR="0059583E" w:rsidRDefault="0059583E" w:rsidP="0059583E">
            <w:pPr>
              <w:pStyle w:val="12"/>
            </w:pPr>
            <w:r>
              <w:t>Завдання на кваліфікаційну</w:t>
            </w:r>
          </w:p>
        </w:tc>
        <w:tc>
          <w:tcPr>
            <w:tcW w:w="851" w:type="dxa"/>
            <w:gridSpan w:val="3"/>
            <w:vAlign w:val="center"/>
          </w:tcPr>
          <w:p w14:paraId="5C9347F0" w14:textId="77777777" w:rsidR="0059583E" w:rsidRDefault="0059583E" w:rsidP="0059583E">
            <w:pPr>
              <w:pStyle w:val="120"/>
            </w:pPr>
            <w:r>
              <w:t>А4</w:t>
            </w:r>
          </w:p>
        </w:tc>
        <w:tc>
          <w:tcPr>
            <w:tcW w:w="851" w:type="dxa"/>
            <w:vAlign w:val="center"/>
          </w:tcPr>
          <w:p w14:paraId="193BA8FE" w14:textId="77777777" w:rsidR="0059583E" w:rsidRDefault="004C68AE" w:rsidP="0059583E">
            <w:pPr>
              <w:pStyle w:val="120"/>
            </w:pPr>
            <w:r w:rsidRPr="00E8584C">
              <w:rPr>
                <w:highlight w:val="magenta"/>
              </w:rPr>
              <w:t>2</w:t>
            </w:r>
          </w:p>
        </w:tc>
        <w:tc>
          <w:tcPr>
            <w:tcW w:w="1134" w:type="dxa"/>
            <w:vAlign w:val="center"/>
          </w:tcPr>
          <w:p w14:paraId="20CED3D8" w14:textId="77777777" w:rsidR="0059583E" w:rsidRDefault="0059583E" w:rsidP="0059583E">
            <w:pPr>
              <w:pStyle w:val="120"/>
            </w:pPr>
          </w:p>
        </w:tc>
      </w:tr>
      <w:tr w:rsidR="0059583E" w14:paraId="266417DA" w14:textId="77777777" w:rsidTr="00E8584C">
        <w:trPr>
          <w:cantSplit/>
          <w:trHeight w:hRule="exact" w:val="454"/>
          <w:jc w:val="center"/>
        </w:trPr>
        <w:tc>
          <w:tcPr>
            <w:tcW w:w="3823" w:type="dxa"/>
            <w:gridSpan w:val="4"/>
            <w:vAlign w:val="center"/>
          </w:tcPr>
          <w:p w14:paraId="0E93F2D2" w14:textId="77777777" w:rsidR="0059583E" w:rsidRDefault="0059583E" w:rsidP="0059583E">
            <w:pPr>
              <w:pStyle w:val="12"/>
            </w:pPr>
          </w:p>
        </w:tc>
        <w:tc>
          <w:tcPr>
            <w:tcW w:w="3827" w:type="dxa"/>
            <w:vAlign w:val="center"/>
          </w:tcPr>
          <w:p w14:paraId="5CD70C3F" w14:textId="77777777" w:rsidR="0059583E" w:rsidRDefault="0059583E" w:rsidP="0059583E">
            <w:pPr>
              <w:pStyle w:val="12"/>
            </w:pPr>
            <w:r>
              <w:t>роботу</w:t>
            </w:r>
          </w:p>
        </w:tc>
        <w:tc>
          <w:tcPr>
            <w:tcW w:w="851" w:type="dxa"/>
            <w:gridSpan w:val="3"/>
            <w:vAlign w:val="center"/>
          </w:tcPr>
          <w:p w14:paraId="40FDC24D" w14:textId="77777777" w:rsidR="0059583E" w:rsidRDefault="0059583E" w:rsidP="0059583E">
            <w:pPr>
              <w:pStyle w:val="120"/>
            </w:pPr>
          </w:p>
        </w:tc>
        <w:tc>
          <w:tcPr>
            <w:tcW w:w="851" w:type="dxa"/>
            <w:vAlign w:val="center"/>
          </w:tcPr>
          <w:p w14:paraId="6213CFA6" w14:textId="77777777" w:rsidR="0059583E" w:rsidRDefault="0059583E" w:rsidP="0059583E">
            <w:pPr>
              <w:pStyle w:val="120"/>
            </w:pPr>
          </w:p>
        </w:tc>
        <w:tc>
          <w:tcPr>
            <w:tcW w:w="1134" w:type="dxa"/>
            <w:vAlign w:val="center"/>
          </w:tcPr>
          <w:p w14:paraId="2D11FEAE" w14:textId="77777777" w:rsidR="0059583E" w:rsidRDefault="0059583E" w:rsidP="0059583E">
            <w:pPr>
              <w:pStyle w:val="120"/>
            </w:pPr>
          </w:p>
        </w:tc>
      </w:tr>
      <w:tr w:rsidR="0059583E" w14:paraId="1EB18658" w14:textId="77777777" w:rsidTr="00E8584C">
        <w:trPr>
          <w:cantSplit/>
          <w:trHeight w:hRule="exact" w:val="454"/>
          <w:jc w:val="center"/>
        </w:trPr>
        <w:tc>
          <w:tcPr>
            <w:tcW w:w="3823" w:type="dxa"/>
            <w:gridSpan w:val="4"/>
            <w:vAlign w:val="center"/>
          </w:tcPr>
          <w:p w14:paraId="68F3DA56" w14:textId="77777777" w:rsidR="0059583E" w:rsidRDefault="0059583E" w:rsidP="0059583E">
            <w:pPr>
              <w:pStyle w:val="12"/>
            </w:pPr>
          </w:p>
        </w:tc>
        <w:tc>
          <w:tcPr>
            <w:tcW w:w="3827" w:type="dxa"/>
            <w:vAlign w:val="center"/>
          </w:tcPr>
          <w:p w14:paraId="6E0C14C5" w14:textId="77777777" w:rsidR="0059583E" w:rsidRDefault="0059583E" w:rsidP="0059583E">
            <w:pPr>
              <w:pStyle w:val="12"/>
            </w:pPr>
            <w:r>
              <w:t xml:space="preserve">Пояснювальна записка </w:t>
            </w:r>
          </w:p>
        </w:tc>
        <w:tc>
          <w:tcPr>
            <w:tcW w:w="851" w:type="dxa"/>
            <w:gridSpan w:val="3"/>
            <w:vAlign w:val="center"/>
          </w:tcPr>
          <w:p w14:paraId="6085A940" w14:textId="77777777" w:rsidR="0059583E" w:rsidRDefault="0059583E" w:rsidP="0059583E">
            <w:pPr>
              <w:pStyle w:val="120"/>
            </w:pPr>
            <w:r>
              <w:t>А4</w:t>
            </w:r>
          </w:p>
        </w:tc>
        <w:tc>
          <w:tcPr>
            <w:tcW w:w="851" w:type="dxa"/>
            <w:vAlign w:val="center"/>
          </w:tcPr>
          <w:p w14:paraId="02BAD472" w14:textId="77777777" w:rsidR="0059583E" w:rsidRDefault="0059583E" w:rsidP="0059583E">
            <w:pPr>
              <w:pStyle w:val="120"/>
            </w:pPr>
            <w:r w:rsidRPr="00E8584C">
              <w:rPr>
                <w:highlight w:val="magenta"/>
              </w:rPr>
              <w:t>90</w:t>
            </w:r>
          </w:p>
        </w:tc>
        <w:tc>
          <w:tcPr>
            <w:tcW w:w="1134" w:type="dxa"/>
            <w:vAlign w:val="center"/>
          </w:tcPr>
          <w:p w14:paraId="5474C4DF" w14:textId="77777777" w:rsidR="0059583E" w:rsidRDefault="0059583E" w:rsidP="0059583E">
            <w:pPr>
              <w:pStyle w:val="120"/>
            </w:pPr>
          </w:p>
        </w:tc>
      </w:tr>
      <w:tr w:rsidR="0059583E" w14:paraId="2A1D9761" w14:textId="77777777" w:rsidTr="00E8584C">
        <w:trPr>
          <w:cantSplit/>
          <w:trHeight w:hRule="exact" w:val="454"/>
          <w:jc w:val="center"/>
        </w:trPr>
        <w:tc>
          <w:tcPr>
            <w:tcW w:w="3823" w:type="dxa"/>
            <w:gridSpan w:val="4"/>
            <w:vAlign w:val="center"/>
          </w:tcPr>
          <w:p w14:paraId="1B7B9498" w14:textId="77777777" w:rsidR="0059583E" w:rsidRDefault="0059583E" w:rsidP="0059583E">
            <w:pPr>
              <w:pStyle w:val="12"/>
            </w:pPr>
          </w:p>
        </w:tc>
        <w:tc>
          <w:tcPr>
            <w:tcW w:w="3827" w:type="dxa"/>
            <w:vAlign w:val="center"/>
          </w:tcPr>
          <w:p w14:paraId="6F004EA7" w14:textId="77777777" w:rsidR="0059583E" w:rsidRDefault="0059583E" w:rsidP="0059583E">
            <w:pPr>
              <w:pStyle w:val="12"/>
            </w:pPr>
            <w:r>
              <w:t>до кваліфікаційної роботи</w:t>
            </w:r>
          </w:p>
        </w:tc>
        <w:tc>
          <w:tcPr>
            <w:tcW w:w="851" w:type="dxa"/>
            <w:gridSpan w:val="3"/>
            <w:vAlign w:val="center"/>
          </w:tcPr>
          <w:p w14:paraId="79D648C9" w14:textId="77777777" w:rsidR="0059583E" w:rsidRDefault="0059583E" w:rsidP="0059583E">
            <w:pPr>
              <w:pStyle w:val="120"/>
            </w:pPr>
          </w:p>
        </w:tc>
        <w:tc>
          <w:tcPr>
            <w:tcW w:w="851" w:type="dxa"/>
            <w:vAlign w:val="center"/>
          </w:tcPr>
          <w:p w14:paraId="2CB34B6B" w14:textId="77777777" w:rsidR="0059583E" w:rsidRDefault="0059583E" w:rsidP="0059583E">
            <w:pPr>
              <w:pStyle w:val="120"/>
            </w:pPr>
          </w:p>
        </w:tc>
        <w:tc>
          <w:tcPr>
            <w:tcW w:w="1134" w:type="dxa"/>
            <w:vAlign w:val="center"/>
          </w:tcPr>
          <w:p w14:paraId="75612035" w14:textId="77777777" w:rsidR="0059583E" w:rsidRDefault="0059583E" w:rsidP="0059583E">
            <w:pPr>
              <w:pStyle w:val="120"/>
            </w:pPr>
          </w:p>
        </w:tc>
      </w:tr>
      <w:tr w:rsidR="0059583E" w14:paraId="28E235B1" w14:textId="77777777" w:rsidTr="00E8584C">
        <w:trPr>
          <w:cantSplit/>
          <w:trHeight w:hRule="exact" w:val="454"/>
          <w:jc w:val="center"/>
        </w:trPr>
        <w:tc>
          <w:tcPr>
            <w:tcW w:w="3823" w:type="dxa"/>
            <w:gridSpan w:val="4"/>
            <w:vAlign w:val="center"/>
          </w:tcPr>
          <w:p w14:paraId="4C451D1C" w14:textId="77777777" w:rsidR="0059583E" w:rsidRDefault="0059583E" w:rsidP="0059583E">
            <w:pPr>
              <w:pStyle w:val="12"/>
            </w:pPr>
          </w:p>
        </w:tc>
        <w:tc>
          <w:tcPr>
            <w:tcW w:w="3827" w:type="dxa"/>
            <w:vAlign w:val="center"/>
          </w:tcPr>
          <w:p w14:paraId="127A8FD8" w14:textId="77777777" w:rsidR="0059583E" w:rsidRDefault="0059583E" w:rsidP="0059583E">
            <w:pPr>
              <w:pStyle w:val="120"/>
            </w:pPr>
          </w:p>
        </w:tc>
        <w:tc>
          <w:tcPr>
            <w:tcW w:w="851" w:type="dxa"/>
            <w:gridSpan w:val="3"/>
            <w:vAlign w:val="center"/>
          </w:tcPr>
          <w:p w14:paraId="02ED0EB0" w14:textId="77777777" w:rsidR="0059583E" w:rsidRDefault="0059583E" w:rsidP="0059583E">
            <w:pPr>
              <w:pStyle w:val="120"/>
            </w:pPr>
          </w:p>
        </w:tc>
        <w:tc>
          <w:tcPr>
            <w:tcW w:w="851" w:type="dxa"/>
            <w:vAlign w:val="center"/>
          </w:tcPr>
          <w:p w14:paraId="5B5938C6" w14:textId="77777777" w:rsidR="0059583E" w:rsidRDefault="0059583E" w:rsidP="0059583E">
            <w:pPr>
              <w:pStyle w:val="120"/>
            </w:pPr>
          </w:p>
        </w:tc>
        <w:tc>
          <w:tcPr>
            <w:tcW w:w="1134" w:type="dxa"/>
            <w:vAlign w:val="center"/>
          </w:tcPr>
          <w:p w14:paraId="08E3DEAD" w14:textId="77777777" w:rsidR="0059583E" w:rsidRDefault="0059583E" w:rsidP="0059583E">
            <w:pPr>
              <w:pStyle w:val="120"/>
            </w:pPr>
          </w:p>
        </w:tc>
      </w:tr>
      <w:tr w:rsidR="0059583E" w14:paraId="50BC87D8" w14:textId="77777777" w:rsidTr="00E8584C">
        <w:trPr>
          <w:cantSplit/>
          <w:trHeight w:hRule="exact" w:val="454"/>
          <w:jc w:val="center"/>
        </w:trPr>
        <w:tc>
          <w:tcPr>
            <w:tcW w:w="3823" w:type="dxa"/>
            <w:gridSpan w:val="4"/>
            <w:vAlign w:val="center"/>
          </w:tcPr>
          <w:p w14:paraId="09328C8A" w14:textId="77777777" w:rsidR="0059583E" w:rsidRDefault="0059583E" w:rsidP="0059583E">
            <w:pPr>
              <w:pStyle w:val="12"/>
            </w:pPr>
          </w:p>
        </w:tc>
        <w:tc>
          <w:tcPr>
            <w:tcW w:w="3827" w:type="dxa"/>
            <w:vAlign w:val="center"/>
          </w:tcPr>
          <w:p w14:paraId="73463750" w14:textId="77777777" w:rsidR="0059583E" w:rsidRPr="00CA3407" w:rsidRDefault="0059583E" w:rsidP="0059583E">
            <w:pPr>
              <w:pStyle w:val="121"/>
            </w:pPr>
            <w:r w:rsidRPr="00CA3407">
              <w:t>Ілюстративні матеріали</w:t>
            </w:r>
          </w:p>
        </w:tc>
        <w:tc>
          <w:tcPr>
            <w:tcW w:w="851" w:type="dxa"/>
            <w:gridSpan w:val="3"/>
            <w:vAlign w:val="center"/>
          </w:tcPr>
          <w:p w14:paraId="67C4E634" w14:textId="77777777" w:rsidR="0059583E" w:rsidRDefault="0059583E" w:rsidP="0059583E">
            <w:pPr>
              <w:pStyle w:val="120"/>
            </w:pPr>
          </w:p>
        </w:tc>
        <w:tc>
          <w:tcPr>
            <w:tcW w:w="851" w:type="dxa"/>
            <w:vAlign w:val="center"/>
          </w:tcPr>
          <w:p w14:paraId="07C059B2" w14:textId="77777777" w:rsidR="0059583E" w:rsidRDefault="0059583E" w:rsidP="0059583E">
            <w:pPr>
              <w:pStyle w:val="120"/>
            </w:pPr>
          </w:p>
        </w:tc>
        <w:tc>
          <w:tcPr>
            <w:tcW w:w="1134" w:type="dxa"/>
            <w:vAlign w:val="center"/>
          </w:tcPr>
          <w:p w14:paraId="793DBE5A" w14:textId="77777777" w:rsidR="0059583E" w:rsidRDefault="0059583E" w:rsidP="0059583E">
            <w:pPr>
              <w:pStyle w:val="120"/>
            </w:pPr>
          </w:p>
        </w:tc>
      </w:tr>
      <w:tr w:rsidR="0059583E" w14:paraId="741AE7D8" w14:textId="77777777" w:rsidTr="00E8584C">
        <w:trPr>
          <w:cantSplit/>
          <w:trHeight w:hRule="exact" w:val="454"/>
          <w:jc w:val="center"/>
        </w:trPr>
        <w:tc>
          <w:tcPr>
            <w:tcW w:w="3823" w:type="dxa"/>
            <w:gridSpan w:val="4"/>
            <w:vAlign w:val="center"/>
          </w:tcPr>
          <w:p w14:paraId="6BB43AC3" w14:textId="77777777" w:rsidR="0059583E" w:rsidRPr="00E8584C" w:rsidRDefault="0059583E" w:rsidP="0059583E">
            <w:pPr>
              <w:pStyle w:val="12"/>
              <w:rPr>
                <w:lang w:val="ru-RU"/>
              </w:rPr>
            </w:pPr>
          </w:p>
        </w:tc>
        <w:tc>
          <w:tcPr>
            <w:tcW w:w="3827" w:type="dxa"/>
            <w:vAlign w:val="center"/>
          </w:tcPr>
          <w:p w14:paraId="7C3F4E1C" w14:textId="77777777" w:rsidR="0059583E" w:rsidRDefault="0059583E" w:rsidP="0059583E">
            <w:pPr>
              <w:pStyle w:val="12"/>
            </w:pPr>
          </w:p>
        </w:tc>
        <w:tc>
          <w:tcPr>
            <w:tcW w:w="851" w:type="dxa"/>
            <w:gridSpan w:val="3"/>
            <w:vAlign w:val="center"/>
          </w:tcPr>
          <w:p w14:paraId="23A4915E" w14:textId="77777777" w:rsidR="0059583E" w:rsidRDefault="0059583E" w:rsidP="0059583E">
            <w:pPr>
              <w:pStyle w:val="120"/>
            </w:pPr>
          </w:p>
        </w:tc>
        <w:tc>
          <w:tcPr>
            <w:tcW w:w="851" w:type="dxa"/>
            <w:vAlign w:val="center"/>
          </w:tcPr>
          <w:p w14:paraId="7B698D19" w14:textId="77777777" w:rsidR="0059583E" w:rsidRPr="00E8584C" w:rsidRDefault="0059583E" w:rsidP="0059583E">
            <w:pPr>
              <w:pStyle w:val="120"/>
              <w:rPr>
                <w:lang w:val="ru-RU"/>
              </w:rPr>
            </w:pPr>
          </w:p>
        </w:tc>
        <w:tc>
          <w:tcPr>
            <w:tcW w:w="1134" w:type="dxa"/>
            <w:vAlign w:val="center"/>
          </w:tcPr>
          <w:p w14:paraId="1B570300" w14:textId="77777777" w:rsidR="0059583E" w:rsidRDefault="0059583E" w:rsidP="0059583E">
            <w:pPr>
              <w:pStyle w:val="120"/>
            </w:pPr>
          </w:p>
        </w:tc>
      </w:tr>
      <w:tr w:rsidR="0059583E" w14:paraId="355DD972" w14:textId="77777777" w:rsidTr="00E8584C">
        <w:trPr>
          <w:cantSplit/>
          <w:trHeight w:hRule="exact" w:val="454"/>
          <w:jc w:val="center"/>
        </w:trPr>
        <w:tc>
          <w:tcPr>
            <w:tcW w:w="3823" w:type="dxa"/>
            <w:gridSpan w:val="4"/>
            <w:vAlign w:val="center"/>
          </w:tcPr>
          <w:p w14:paraId="473D494C" w14:textId="77777777" w:rsidR="0059583E" w:rsidRPr="00104875" w:rsidRDefault="0059583E" w:rsidP="0059583E">
            <w:pPr>
              <w:pStyle w:val="12"/>
            </w:pPr>
            <w:r w:rsidRPr="00E8584C">
              <w:rPr>
                <w:highlight w:val="magenta"/>
              </w:rPr>
              <w:t xml:space="preserve">Хххххх ххххххх хххххх хххххх </w:t>
            </w:r>
          </w:p>
        </w:tc>
        <w:tc>
          <w:tcPr>
            <w:tcW w:w="3827" w:type="dxa"/>
            <w:vAlign w:val="center"/>
          </w:tcPr>
          <w:p w14:paraId="1531BDF5" w14:textId="77777777" w:rsidR="0059583E" w:rsidRDefault="0059583E" w:rsidP="0059583E">
            <w:pPr>
              <w:pStyle w:val="12"/>
            </w:pPr>
            <w:r>
              <w:t>Презентація</w:t>
            </w:r>
          </w:p>
        </w:tc>
        <w:tc>
          <w:tcPr>
            <w:tcW w:w="851" w:type="dxa"/>
            <w:gridSpan w:val="3"/>
            <w:vAlign w:val="center"/>
          </w:tcPr>
          <w:p w14:paraId="30510F36" w14:textId="77777777" w:rsidR="0059583E" w:rsidRDefault="0059583E" w:rsidP="0059583E">
            <w:pPr>
              <w:pStyle w:val="120"/>
            </w:pPr>
          </w:p>
        </w:tc>
        <w:tc>
          <w:tcPr>
            <w:tcW w:w="851" w:type="dxa"/>
            <w:vAlign w:val="center"/>
          </w:tcPr>
          <w:p w14:paraId="30C14EBA" w14:textId="77777777" w:rsidR="0059583E" w:rsidRPr="00E8584C" w:rsidRDefault="0059583E" w:rsidP="0059583E">
            <w:pPr>
              <w:pStyle w:val="120"/>
              <w:rPr>
                <w:lang w:val="ru-RU"/>
              </w:rPr>
            </w:pPr>
          </w:p>
        </w:tc>
        <w:tc>
          <w:tcPr>
            <w:tcW w:w="1134" w:type="dxa"/>
            <w:vAlign w:val="center"/>
          </w:tcPr>
          <w:p w14:paraId="02F613AF" w14:textId="77777777" w:rsidR="0059583E" w:rsidRDefault="0059583E" w:rsidP="0059583E">
            <w:pPr>
              <w:pStyle w:val="120"/>
            </w:pPr>
          </w:p>
        </w:tc>
      </w:tr>
      <w:tr w:rsidR="0059583E" w14:paraId="24071FD0" w14:textId="77777777" w:rsidTr="00E8584C">
        <w:trPr>
          <w:cantSplit/>
          <w:trHeight w:hRule="exact" w:val="454"/>
          <w:jc w:val="center"/>
        </w:trPr>
        <w:tc>
          <w:tcPr>
            <w:tcW w:w="3823" w:type="dxa"/>
            <w:gridSpan w:val="4"/>
            <w:vAlign w:val="center"/>
          </w:tcPr>
          <w:p w14:paraId="6C6BBF15" w14:textId="77777777" w:rsidR="0059583E" w:rsidRDefault="0059583E" w:rsidP="0059583E">
            <w:pPr>
              <w:pStyle w:val="12"/>
            </w:pPr>
            <w:r w:rsidRPr="00E8584C">
              <w:rPr>
                <w:highlight w:val="magenta"/>
              </w:rPr>
              <w:t>ххххххх ххххххх хххххххх ххххххх</w:t>
            </w:r>
          </w:p>
        </w:tc>
        <w:tc>
          <w:tcPr>
            <w:tcW w:w="3827" w:type="dxa"/>
            <w:vAlign w:val="center"/>
          </w:tcPr>
          <w:p w14:paraId="7C8E8335" w14:textId="77777777" w:rsidR="0059583E" w:rsidRDefault="0059583E" w:rsidP="0059583E">
            <w:pPr>
              <w:pStyle w:val="12"/>
            </w:pPr>
          </w:p>
        </w:tc>
        <w:tc>
          <w:tcPr>
            <w:tcW w:w="851" w:type="dxa"/>
            <w:gridSpan w:val="3"/>
            <w:vAlign w:val="center"/>
          </w:tcPr>
          <w:p w14:paraId="024C8EC1" w14:textId="77777777" w:rsidR="0059583E" w:rsidRDefault="0059583E" w:rsidP="0059583E">
            <w:pPr>
              <w:pStyle w:val="120"/>
            </w:pPr>
          </w:p>
        </w:tc>
        <w:tc>
          <w:tcPr>
            <w:tcW w:w="851" w:type="dxa"/>
            <w:vAlign w:val="center"/>
          </w:tcPr>
          <w:p w14:paraId="4E0D3763" w14:textId="77777777" w:rsidR="0059583E" w:rsidRDefault="0059583E" w:rsidP="0059583E">
            <w:pPr>
              <w:pStyle w:val="120"/>
            </w:pPr>
          </w:p>
        </w:tc>
        <w:tc>
          <w:tcPr>
            <w:tcW w:w="1134" w:type="dxa"/>
            <w:vAlign w:val="center"/>
          </w:tcPr>
          <w:p w14:paraId="6C12B06C" w14:textId="77777777" w:rsidR="0059583E" w:rsidRDefault="0059583E" w:rsidP="0059583E">
            <w:pPr>
              <w:pStyle w:val="120"/>
            </w:pPr>
          </w:p>
        </w:tc>
      </w:tr>
      <w:tr w:rsidR="0059583E" w14:paraId="76A7DAF4" w14:textId="77777777" w:rsidTr="00E8584C">
        <w:trPr>
          <w:cantSplit/>
          <w:trHeight w:hRule="exact" w:val="454"/>
          <w:jc w:val="center"/>
        </w:trPr>
        <w:tc>
          <w:tcPr>
            <w:tcW w:w="3823" w:type="dxa"/>
            <w:gridSpan w:val="4"/>
            <w:vAlign w:val="center"/>
          </w:tcPr>
          <w:p w14:paraId="405C3CB7" w14:textId="77777777" w:rsidR="0059583E" w:rsidRDefault="0059583E" w:rsidP="0059583E">
            <w:pPr>
              <w:pStyle w:val="12"/>
            </w:pPr>
            <w:r w:rsidRPr="00E8584C">
              <w:rPr>
                <w:highlight w:val="magenta"/>
              </w:rPr>
              <w:t>ххххххх</w:t>
            </w:r>
            <w:r w:rsidRPr="00E8584C">
              <w:rPr>
                <w:highlight w:val="cyan"/>
              </w:rPr>
              <w:t xml:space="preserve"> (Тема роботи)</w:t>
            </w:r>
          </w:p>
        </w:tc>
        <w:tc>
          <w:tcPr>
            <w:tcW w:w="3827" w:type="dxa"/>
            <w:vAlign w:val="center"/>
          </w:tcPr>
          <w:p w14:paraId="2D91FD44" w14:textId="77777777" w:rsidR="0059583E" w:rsidRDefault="0059583E" w:rsidP="0059583E">
            <w:pPr>
              <w:pStyle w:val="12"/>
            </w:pPr>
          </w:p>
        </w:tc>
        <w:tc>
          <w:tcPr>
            <w:tcW w:w="851" w:type="dxa"/>
            <w:gridSpan w:val="3"/>
            <w:vAlign w:val="center"/>
          </w:tcPr>
          <w:p w14:paraId="54ADE9CD" w14:textId="77777777" w:rsidR="0059583E" w:rsidRDefault="0059583E" w:rsidP="0059583E">
            <w:pPr>
              <w:pStyle w:val="120"/>
            </w:pPr>
            <w:r>
              <w:t>А4</w:t>
            </w:r>
          </w:p>
        </w:tc>
        <w:tc>
          <w:tcPr>
            <w:tcW w:w="851" w:type="dxa"/>
            <w:vAlign w:val="center"/>
          </w:tcPr>
          <w:p w14:paraId="2EEF3DFB" w14:textId="77777777" w:rsidR="0059583E" w:rsidRPr="00E8584C" w:rsidRDefault="0059583E" w:rsidP="0059583E">
            <w:pPr>
              <w:pStyle w:val="120"/>
              <w:rPr>
                <w:lang w:val="ru-RU"/>
              </w:rPr>
            </w:pPr>
            <w:r w:rsidRPr="00E8584C">
              <w:rPr>
                <w:highlight w:val="magenta"/>
              </w:rPr>
              <w:t>1</w:t>
            </w:r>
            <w:r w:rsidRPr="008B28EA">
              <w:rPr>
                <w:highlight w:val="magenta"/>
              </w:rPr>
              <w:t>0</w:t>
            </w:r>
          </w:p>
        </w:tc>
        <w:tc>
          <w:tcPr>
            <w:tcW w:w="1134" w:type="dxa"/>
            <w:vAlign w:val="center"/>
          </w:tcPr>
          <w:p w14:paraId="2B299E3A" w14:textId="77777777" w:rsidR="0059583E" w:rsidRDefault="0059583E" w:rsidP="0059583E">
            <w:pPr>
              <w:pStyle w:val="120"/>
            </w:pPr>
          </w:p>
        </w:tc>
      </w:tr>
      <w:tr w:rsidR="0059583E" w14:paraId="32E4C91D" w14:textId="77777777" w:rsidTr="00E8584C">
        <w:trPr>
          <w:cantSplit/>
          <w:trHeight w:hRule="exact" w:val="454"/>
          <w:jc w:val="center"/>
        </w:trPr>
        <w:tc>
          <w:tcPr>
            <w:tcW w:w="3823" w:type="dxa"/>
            <w:gridSpan w:val="4"/>
            <w:vAlign w:val="center"/>
          </w:tcPr>
          <w:p w14:paraId="2087B236" w14:textId="77777777" w:rsidR="0059583E" w:rsidRDefault="0059583E" w:rsidP="0059583E">
            <w:pPr>
              <w:pStyle w:val="12"/>
            </w:pPr>
          </w:p>
        </w:tc>
        <w:tc>
          <w:tcPr>
            <w:tcW w:w="3827" w:type="dxa"/>
            <w:vAlign w:val="center"/>
          </w:tcPr>
          <w:p w14:paraId="10CC86EE" w14:textId="77777777" w:rsidR="0059583E" w:rsidRDefault="0059583E" w:rsidP="0059583E">
            <w:pPr>
              <w:pStyle w:val="121"/>
            </w:pPr>
          </w:p>
        </w:tc>
        <w:tc>
          <w:tcPr>
            <w:tcW w:w="851" w:type="dxa"/>
            <w:gridSpan w:val="3"/>
            <w:vAlign w:val="center"/>
          </w:tcPr>
          <w:p w14:paraId="11610C9D" w14:textId="77777777" w:rsidR="0059583E" w:rsidRDefault="0059583E" w:rsidP="0059583E">
            <w:pPr>
              <w:pStyle w:val="120"/>
            </w:pPr>
          </w:p>
        </w:tc>
        <w:tc>
          <w:tcPr>
            <w:tcW w:w="851" w:type="dxa"/>
            <w:vAlign w:val="center"/>
          </w:tcPr>
          <w:p w14:paraId="532DA6B2" w14:textId="77777777" w:rsidR="0059583E" w:rsidRDefault="0059583E" w:rsidP="0059583E">
            <w:pPr>
              <w:pStyle w:val="120"/>
            </w:pPr>
          </w:p>
        </w:tc>
        <w:tc>
          <w:tcPr>
            <w:tcW w:w="1134" w:type="dxa"/>
            <w:vAlign w:val="center"/>
          </w:tcPr>
          <w:p w14:paraId="1960D554" w14:textId="77777777" w:rsidR="0059583E" w:rsidRDefault="0059583E" w:rsidP="0059583E">
            <w:pPr>
              <w:pStyle w:val="120"/>
            </w:pPr>
          </w:p>
        </w:tc>
      </w:tr>
      <w:tr w:rsidR="00AB2476" w14:paraId="73A4B903" w14:textId="77777777" w:rsidTr="00E8584C">
        <w:trPr>
          <w:cantSplit/>
          <w:trHeight w:hRule="exact" w:val="454"/>
          <w:jc w:val="center"/>
        </w:trPr>
        <w:tc>
          <w:tcPr>
            <w:tcW w:w="3823" w:type="dxa"/>
            <w:gridSpan w:val="4"/>
            <w:vAlign w:val="center"/>
          </w:tcPr>
          <w:p w14:paraId="0E042FF6" w14:textId="77777777" w:rsidR="00AB2476" w:rsidRDefault="00AB2476" w:rsidP="00AB2476">
            <w:pPr>
              <w:pStyle w:val="12"/>
            </w:pPr>
          </w:p>
        </w:tc>
        <w:tc>
          <w:tcPr>
            <w:tcW w:w="3827" w:type="dxa"/>
            <w:vAlign w:val="center"/>
          </w:tcPr>
          <w:p w14:paraId="51B09C59" w14:textId="77777777" w:rsidR="00AB2476" w:rsidRDefault="00AB2476" w:rsidP="00AB2476">
            <w:pPr>
              <w:pStyle w:val="121"/>
            </w:pPr>
            <w:r w:rsidRPr="0059583E">
              <w:t>Наукові розробки</w:t>
            </w:r>
          </w:p>
        </w:tc>
        <w:tc>
          <w:tcPr>
            <w:tcW w:w="851" w:type="dxa"/>
            <w:gridSpan w:val="3"/>
            <w:vAlign w:val="center"/>
          </w:tcPr>
          <w:p w14:paraId="7F6AF412" w14:textId="77777777" w:rsidR="00AB2476" w:rsidRPr="0059583E" w:rsidRDefault="00AB2476" w:rsidP="00AB2476">
            <w:pPr>
              <w:pStyle w:val="120"/>
            </w:pPr>
          </w:p>
        </w:tc>
        <w:tc>
          <w:tcPr>
            <w:tcW w:w="851" w:type="dxa"/>
            <w:vAlign w:val="center"/>
          </w:tcPr>
          <w:p w14:paraId="45224C67" w14:textId="77777777" w:rsidR="00AB2476" w:rsidRDefault="00AB2476" w:rsidP="00AB2476">
            <w:pPr>
              <w:pStyle w:val="120"/>
            </w:pPr>
          </w:p>
        </w:tc>
        <w:tc>
          <w:tcPr>
            <w:tcW w:w="1134" w:type="dxa"/>
            <w:vAlign w:val="center"/>
          </w:tcPr>
          <w:p w14:paraId="4FD9DA9E" w14:textId="77777777" w:rsidR="00AB2476" w:rsidRDefault="00AB2476" w:rsidP="00AB2476">
            <w:pPr>
              <w:pStyle w:val="120"/>
            </w:pPr>
          </w:p>
        </w:tc>
      </w:tr>
      <w:tr w:rsidR="00AB2476" w14:paraId="3B7E461C" w14:textId="77777777" w:rsidTr="00E8584C">
        <w:trPr>
          <w:cantSplit/>
          <w:trHeight w:hRule="exact" w:val="454"/>
          <w:jc w:val="center"/>
        </w:trPr>
        <w:tc>
          <w:tcPr>
            <w:tcW w:w="3823" w:type="dxa"/>
            <w:gridSpan w:val="4"/>
            <w:vAlign w:val="center"/>
          </w:tcPr>
          <w:p w14:paraId="115A8B39" w14:textId="77777777" w:rsidR="00AB2476" w:rsidRDefault="00AB2476" w:rsidP="00AB2476">
            <w:pPr>
              <w:pStyle w:val="12"/>
            </w:pPr>
          </w:p>
        </w:tc>
        <w:tc>
          <w:tcPr>
            <w:tcW w:w="3827" w:type="dxa"/>
            <w:vAlign w:val="center"/>
          </w:tcPr>
          <w:p w14:paraId="599BC92C" w14:textId="77777777" w:rsidR="00AB2476" w:rsidRPr="00E8584C" w:rsidRDefault="00AB2476" w:rsidP="00AB2476">
            <w:pPr>
              <w:pStyle w:val="12"/>
              <w:rPr>
                <w:highlight w:val="magenta"/>
              </w:rPr>
            </w:pPr>
          </w:p>
        </w:tc>
        <w:tc>
          <w:tcPr>
            <w:tcW w:w="851" w:type="dxa"/>
            <w:gridSpan w:val="3"/>
            <w:vAlign w:val="center"/>
          </w:tcPr>
          <w:p w14:paraId="4881710E" w14:textId="77777777" w:rsidR="00AB2476" w:rsidRPr="0059583E" w:rsidRDefault="00AB2476" w:rsidP="00AB2476">
            <w:pPr>
              <w:pStyle w:val="120"/>
            </w:pPr>
          </w:p>
        </w:tc>
        <w:tc>
          <w:tcPr>
            <w:tcW w:w="851" w:type="dxa"/>
            <w:vAlign w:val="center"/>
          </w:tcPr>
          <w:p w14:paraId="28DAF849" w14:textId="77777777" w:rsidR="00AB2476" w:rsidRPr="0059583E" w:rsidRDefault="00AB2476" w:rsidP="00AB2476">
            <w:pPr>
              <w:pStyle w:val="120"/>
            </w:pPr>
          </w:p>
        </w:tc>
        <w:tc>
          <w:tcPr>
            <w:tcW w:w="1134" w:type="dxa"/>
            <w:vAlign w:val="center"/>
          </w:tcPr>
          <w:p w14:paraId="7373C5F5" w14:textId="77777777" w:rsidR="00AB2476" w:rsidRDefault="00AB2476" w:rsidP="00AB2476">
            <w:pPr>
              <w:pStyle w:val="120"/>
            </w:pPr>
          </w:p>
        </w:tc>
      </w:tr>
      <w:tr w:rsidR="00AB2476" w14:paraId="2E160469" w14:textId="77777777" w:rsidTr="00E8584C">
        <w:trPr>
          <w:cantSplit/>
          <w:trHeight w:hRule="exact" w:val="454"/>
          <w:jc w:val="center"/>
        </w:trPr>
        <w:tc>
          <w:tcPr>
            <w:tcW w:w="3823" w:type="dxa"/>
            <w:gridSpan w:val="4"/>
            <w:vAlign w:val="center"/>
          </w:tcPr>
          <w:p w14:paraId="76546E9E" w14:textId="77777777" w:rsidR="00AB2476" w:rsidRPr="0059583E" w:rsidRDefault="00AB2476" w:rsidP="00AB2476">
            <w:pPr>
              <w:pStyle w:val="12"/>
            </w:pPr>
            <w:r w:rsidRPr="00E8584C">
              <w:rPr>
                <w:highlight w:val="magenta"/>
              </w:rPr>
              <w:t>Про особливості колірних рішень</w:t>
            </w:r>
            <w:r w:rsidRPr="0059583E">
              <w:t xml:space="preserve"> </w:t>
            </w:r>
          </w:p>
        </w:tc>
        <w:tc>
          <w:tcPr>
            <w:tcW w:w="3827" w:type="dxa"/>
            <w:vAlign w:val="center"/>
          </w:tcPr>
          <w:p w14:paraId="2024AA6C" w14:textId="77777777" w:rsidR="00AB2476" w:rsidRPr="0059583E" w:rsidRDefault="00AB2476" w:rsidP="00AB2476">
            <w:pPr>
              <w:pStyle w:val="12"/>
            </w:pPr>
            <w:r w:rsidRPr="0059583E">
              <w:t>Тези доповіді</w:t>
            </w:r>
          </w:p>
        </w:tc>
        <w:tc>
          <w:tcPr>
            <w:tcW w:w="851" w:type="dxa"/>
            <w:gridSpan w:val="3"/>
            <w:vAlign w:val="center"/>
          </w:tcPr>
          <w:p w14:paraId="39AAB100" w14:textId="77777777" w:rsidR="00AB2476" w:rsidRPr="0059583E" w:rsidRDefault="00AB2476" w:rsidP="00AB2476">
            <w:pPr>
              <w:pStyle w:val="120"/>
            </w:pPr>
          </w:p>
        </w:tc>
        <w:tc>
          <w:tcPr>
            <w:tcW w:w="851" w:type="dxa"/>
            <w:vAlign w:val="center"/>
          </w:tcPr>
          <w:p w14:paraId="64551694" w14:textId="77777777" w:rsidR="00AB2476" w:rsidRDefault="00AB2476" w:rsidP="00AB2476">
            <w:pPr>
              <w:pStyle w:val="120"/>
            </w:pPr>
          </w:p>
        </w:tc>
        <w:tc>
          <w:tcPr>
            <w:tcW w:w="1134" w:type="dxa"/>
            <w:vAlign w:val="center"/>
          </w:tcPr>
          <w:p w14:paraId="2F5013D8" w14:textId="77777777" w:rsidR="00AB2476" w:rsidRDefault="00AB2476" w:rsidP="00AB2476">
            <w:pPr>
              <w:pStyle w:val="120"/>
            </w:pPr>
          </w:p>
        </w:tc>
      </w:tr>
      <w:tr w:rsidR="00AB2476" w14:paraId="435DCF83" w14:textId="77777777" w:rsidTr="00E8584C">
        <w:trPr>
          <w:cantSplit/>
          <w:trHeight w:hRule="exact" w:val="454"/>
          <w:jc w:val="center"/>
        </w:trPr>
        <w:tc>
          <w:tcPr>
            <w:tcW w:w="3823" w:type="dxa"/>
            <w:gridSpan w:val="4"/>
            <w:vAlign w:val="center"/>
          </w:tcPr>
          <w:p w14:paraId="1DB3F9CD" w14:textId="77777777" w:rsidR="00AB2476" w:rsidRPr="0059583E" w:rsidRDefault="00AB2476" w:rsidP="00AB2476">
            <w:pPr>
              <w:pStyle w:val="12"/>
            </w:pPr>
            <w:r w:rsidRPr="00E8584C">
              <w:rPr>
                <w:highlight w:val="magenta"/>
              </w:rPr>
              <w:t>при розробці…</w:t>
            </w:r>
            <w:r w:rsidRPr="0059583E">
              <w:t xml:space="preserve">  </w:t>
            </w:r>
            <w:r w:rsidRPr="00E8584C">
              <w:rPr>
                <w:highlight w:val="cyan"/>
              </w:rPr>
              <w:t>(Назва доповіді)</w:t>
            </w:r>
          </w:p>
        </w:tc>
        <w:tc>
          <w:tcPr>
            <w:tcW w:w="3827" w:type="dxa"/>
            <w:vAlign w:val="center"/>
          </w:tcPr>
          <w:p w14:paraId="1C82F628" w14:textId="77777777" w:rsidR="00AB2476" w:rsidRDefault="00AB2476" w:rsidP="00AB2476">
            <w:pPr>
              <w:pStyle w:val="12"/>
            </w:pPr>
          </w:p>
        </w:tc>
        <w:tc>
          <w:tcPr>
            <w:tcW w:w="851" w:type="dxa"/>
            <w:gridSpan w:val="3"/>
            <w:vAlign w:val="center"/>
          </w:tcPr>
          <w:p w14:paraId="672A1759" w14:textId="77777777" w:rsidR="00AB2476" w:rsidRPr="00E8584C" w:rsidRDefault="00AB2476" w:rsidP="00AB2476">
            <w:pPr>
              <w:pStyle w:val="120"/>
              <w:rPr>
                <w:highlight w:val="magenta"/>
              </w:rPr>
            </w:pPr>
            <w:r w:rsidRPr="004C68AE">
              <w:t>А4</w:t>
            </w:r>
          </w:p>
        </w:tc>
        <w:tc>
          <w:tcPr>
            <w:tcW w:w="851" w:type="dxa"/>
            <w:vAlign w:val="center"/>
          </w:tcPr>
          <w:p w14:paraId="54CEA1B9" w14:textId="77777777" w:rsidR="00AB2476" w:rsidRPr="004C68AE" w:rsidRDefault="00AB2476" w:rsidP="00AB2476">
            <w:pPr>
              <w:pStyle w:val="120"/>
            </w:pPr>
            <w:r w:rsidRPr="003E5535">
              <w:rPr>
                <w:highlight w:val="magenta"/>
              </w:rPr>
              <w:t>2</w:t>
            </w:r>
          </w:p>
        </w:tc>
        <w:tc>
          <w:tcPr>
            <w:tcW w:w="1134" w:type="dxa"/>
            <w:vAlign w:val="center"/>
          </w:tcPr>
          <w:p w14:paraId="161F21BB" w14:textId="77777777" w:rsidR="00AB2476" w:rsidRDefault="00AB2476" w:rsidP="00AB2476">
            <w:pPr>
              <w:pStyle w:val="120"/>
            </w:pPr>
          </w:p>
        </w:tc>
      </w:tr>
      <w:tr w:rsidR="00AB2476" w14:paraId="4CFBC562" w14:textId="77777777" w:rsidTr="00E8584C">
        <w:trPr>
          <w:cantSplit/>
          <w:trHeight w:hRule="exact" w:val="454"/>
          <w:jc w:val="center"/>
        </w:trPr>
        <w:tc>
          <w:tcPr>
            <w:tcW w:w="3823" w:type="dxa"/>
            <w:gridSpan w:val="4"/>
            <w:vAlign w:val="center"/>
          </w:tcPr>
          <w:p w14:paraId="00EEA07F" w14:textId="77777777" w:rsidR="00AB2476" w:rsidRPr="00E8584C" w:rsidRDefault="00AB2476" w:rsidP="00AB2476">
            <w:pPr>
              <w:pStyle w:val="12"/>
              <w:rPr>
                <w:highlight w:val="magenta"/>
              </w:rPr>
            </w:pPr>
            <w:r w:rsidRPr="00E8584C">
              <w:rPr>
                <w:highlight w:val="magenta"/>
              </w:rPr>
              <w:t>Створення Internet-платформи для</w:t>
            </w:r>
          </w:p>
        </w:tc>
        <w:tc>
          <w:tcPr>
            <w:tcW w:w="3827" w:type="dxa"/>
            <w:vAlign w:val="center"/>
          </w:tcPr>
          <w:p w14:paraId="5D8FDBB0" w14:textId="77777777" w:rsidR="00AB2476" w:rsidRDefault="00AB2476" w:rsidP="00AB2476">
            <w:pPr>
              <w:pStyle w:val="12"/>
            </w:pPr>
            <w:r w:rsidRPr="0059583E">
              <w:t>Стаття</w:t>
            </w:r>
          </w:p>
        </w:tc>
        <w:tc>
          <w:tcPr>
            <w:tcW w:w="851" w:type="dxa"/>
            <w:gridSpan w:val="3"/>
            <w:vAlign w:val="center"/>
          </w:tcPr>
          <w:p w14:paraId="72EBC793" w14:textId="77777777" w:rsidR="00AB2476" w:rsidRDefault="00AB2476" w:rsidP="00AB2476">
            <w:pPr>
              <w:pStyle w:val="120"/>
            </w:pPr>
          </w:p>
        </w:tc>
        <w:tc>
          <w:tcPr>
            <w:tcW w:w="851" w:type="dxa"/>
            <w:vAlign w:val="center"/>
          </w:tcPr>
          <w:p w14:paraId="5A54597F" w14:textId="77777777" w:rsidR="00AB2476" w:rsidRDefault="00AB2476" w:rsidP="00AB2476">
            <w:pPr>
              <w:pStyle w:val="120"/>
            </w:pPr>
          </w:p>
        </w:tc>
        <w:tc>
          <w:tcPr>
            <w:tcW w:w="1134" w:type="dxa"/>
            <w:vAlign w:val="center"/>
          </w:tcPr>
          <w:p w14:paraId="70FA4A28" w14:textId="77777777" w:rsidR="00AB2476" w:rsidRDefault="00AB2476" w:rsidP="00AB2476">
            <w:pPr>
              <w:pStyle w:val="120"/>
            </w:pPr>
          </w:p>
        </w:tc>
      </w:tr>
      <w:tr w:rsidR="00AB2476" w14:paraId="037FE887" w14:textId="77777777" w:rsidTr="00E8584C">
        <w:trPr>
          <w:cantSplit/>
          <w:trHeight w:hRule="exact" w:val="454"/>
          <w:jc w:val="center"/>
        </w:trPr>
        <w:tc>
          <w:tcPr>
            <w:tcW w:w="3823" w:type="dxa"/>
            <w:gridSpan w:val="4"/>
            <w:vAlign w:val="center"/>
          </w:tcPr>
          <w:p w14:paraId="71D02D52" w14:textId="77777777" w:rsidR="00AB2476" w:rsidRDefault="00AB2476" w:rsidP="00AB2476">
            <w:pPr>
              <w:pStyle w:val="12"/>
            </w:pPr>
            <w:r w:rsidRPr="00E8584C">
              <w:rPr>
                <w:highlight w:val="magenta"/>
              </w:rPr>
              <w:t>організації …</w:t>
            </w:r>
            <w:r>
              <w:t xml:space="preserve"> </w:t>
            </w:r>
            <w:r w:rsidRPr="00E8584C">
              <w:rPr>
                <w:highlight w:val="cyan"/>
              </w:rPr>
              <w:t>(Назва статті)</w:t>
            </w:r>
          </w:p>
        </w:tc>
        <w:tc>
          <w:tcPr>
            <w:tcW w:w="3827" w:type="dxa"/>
            <w:vAlign w:val="center"/>
          </w:tcPr>
          <w:p w14:paraId="5A679222" w14:textId="77777777" w:rsidR="00AB2476" w:rsidRDefault="00AB2476" w:rsidP="00AB2476">
            <w:pPr>
              <w:pStyle w:val="12"/>
            </w:pPr>
          </w:p>
        </w:tc>
        <w:tc>
          <w:tcPr>
            <w:tcW w:w="851" w:type="dxa"/>
            <w:gridSpan w:val="3"/>
            <w:vAlign w:val="center"/>
          </w:tcPr>
          <w:p w14:paraId="525DF931" w14:textId="77777777" w:rsidR="00AB2476" w:rsidRPr="004C68AE" w:rsidRDefault="00AB2476" w:rsidP="00AB2476">
            <w:pPr>
              <w:pStyle w:val="120"/>
            </w:pPr>
            <w:r w:rsidRPr="004C68AE">
              <w:t>А4</w:t>
            </w:r>
          </w:p>
        </w:tc>
        <w:tc>
          <w:tcPr>
            <w:tcW w:w="851" w:type="dxa"/>
            <w:vAlign w:val="center"/>
          </w:tcPr>
          <w:p w14:paraId="7A2DBAA4" w14:textId="77777777" w:rsidR="00AB2476" w:rsidRPr="004C68AE" w:rsidRDefault="00AB2476" w:rsidP="00AB2476">
            <w:pPr>
              <w:pStyle w:val="120"/>
            </w:pPr>
            <w:r w:rsidRPr="004C68AE">
              <w:t>4</w:t>
            </w:r>
          </w:p>
        </w:tc>
        <w:tc>
          <w:tcPr>
            <w:tcW w:w="1134" w:type="dxa"/>
            <w:vAlign w:val="center"/>
          </w:tcPr>
          <w:p w14:paraId="475E30B8" w14:textId="77777777" w:rsidR="00AB2476" w:rsidRDefault="00AB2476" w:rsidP="00AB2476">
            <w:pPr>
              <w:pStyle w:val="120"/>
            </w:pPr>
          </w:p>
        </w:tc>
      </w:tr>
      <w:tr w:rsidR="00AB2476" w14:paraId="785A3D9B" w14:textId="77777777" w:rsidTr="00E8584C">
        <w:trPr>
          <w:cantSplit/>
          <w:trHeight w:hRule="exact" w:val="454"/>
          <w:jc w:val="center"/>
        </w:trPr>
        <w:tc>
          <w:tcPr>
            <w:tcW w:w="3823" w:type="dxa"/>
            <w:gridSpan w:val="4"/>
            <w:vAlign w:val="center"/>
          </w:tcPr>
          <w:p w14:paraId="5D0822D0" w14:textId="77777777" w:rsidR="00AB2476" w:rsidRDefault="00AB2476" w:rsidP="00AB2476">
            <w:pPr>
              <w:pStyle w:val="12"/>
            </w:pPr>
          </w:p>
        </w:tc>
        <w:tc>
          <w:tcPr>
            <w:tcW w:w="3827" w:type="dxa"/>
            <w:vAlign w:val="center"/>
          </w:tcPr>
          <w:p w14:paraId="1C2C6001" w14:textId="77777777" w:rsidR="00AB2476" w:rsidRDefault="00AB2476" w:rsidP="00AB2476">
            <w:pPr>
              <w:pStyle w:val="12"/>
            </w:pPr>
          </w:p>
        </w:tc>
        <w:tc>
          <w:tcPr>
            <w:tcW w:w="851" w:type="dxa"/>
            <w:gridSpan w:val="3"/>
            <w:vAlign w:val="center"/>
          </w:tcPr>
          <w:p w14:paraId="6D6BC30E" w14:textId="77777777" w:rsidR="00AB2476" w:rsidRDefault="00AB2476" w:rsidP="00AB2476">
            <w:pPr>
              <w:pStyle w:val="120"/>
            </w:pPr>
          </w:p>
        </w:tc>
        <w:tc>
          <w:tcPr>
            <w:tcW w:w="851" w:type="dxa"/>
            <w:vAlign w:val="center"/>
          </w:tcPr>
          <w:p w14:paraId="5A26CEDE" w14:textId="77777777" w:rsidR="00AB2476" w:rsidRDefault="00AB2476" w:rsidP="00AB2476">
            <w:pPr>
              <w:pStyle w:val="120"/>
            </w:pPr>
          </w:p>
        </w:tc>
        <w:tc>
          <w:tcPr>
            <w:tcW w:w="1134" w:type="dxa"/>
            <w:vAlign w:val="center"/>
          </w:tcPr>
          <w:p w14:paraId="1DDB1250" w14:textId="77777777" w:rsidR="00AB2476" w:rsidRDefault="00AB2476" w:rsidP="00AB2476">
            <w:pPr>
              <w:pStyle w:val="120"/>
            </w:pPr>
          </w:p>
        </w:tc>
      </w:tr>
      <w:tr w:rsidR="00AB2476" w14:paraId="37683114" w14:textId="77777777" w:rsidTr="00E8584C">
        <w:trPr>
          <w:cantSplit/>
          <w:trHeight w:hRule="exact" w:val="454"/>
          <w:jc w:val="center"/>
        </w:trPr>
        <w:tc>
          <w:tcPr>
            <w:tcW w:w="3823" w:type="dxa"/>
            <w:gridSpan w:val="4"/>
            <w:vAlign w:val="center"/>
          </w:tcPr>
          <w:p w14:paraId="38FA6C81" w14:textId="77777777" w:rsidR="00AB2476" w:rsidRPr="00104875" w:rsidRDefault="00AB2476" w:rsidP="00AB2476">
            <w:pPr>
              <w:pStyle w:val="12"/>
            </w:pPr>
          </w:p>
        </w:tc>
        <w:tc>
          <w:tcPr>
            <w:tcW w:w="3827" w:type="dxa"/>
            <w:vAlign w:val="center"/>
          </w:tcPr>
          <w:p w14:paraId="7A215AD0" w14:textId="77777777" w:rsidR="00AB2476" w:rsidRDefault="00AB2476" w:rsidP="00AB2476">
            <w:pPr>
              <w:pStyle w:val="12"/>
            </w:pPr>
          </w:p>
        </w:tc>
        <w:tc>
          <w:tcPr>
            <w:tcW w:w="851" w:type="dxa"/>
            <w:gridSpan w:val="3"/>
            <w:vAlign w:val="center"/>
          </w:tcPr>
          <w:p w14:paraId="6CA5E87A" w14:textId="77777777" w:rsidR="00AB2476" w:rsidRDefault="00AB2476" w:rsidP="00AB2476">
            <w:pPr>
              <w:pStyle w:val="120"/>
            </w:pPr>
          </w:p>
        </w:tc>
        <w:tc>
          <w:tcPr>
            <w:tcW w:w="851" w:type="dxa"/>
            <w:vAlign w:val="center"/>
          </w:tcPr>
          <w:p w14:paraId="33D48788" w14:textId="77777777" w:rsidR="00AB2476" w:rsidRPr="00E8584C" w:rsidRDefault="00AB2476" w:rsidP="00AB2476">
            <w:pPr>
              <w:pStyle w:val="120"/>
              <w:rPr>
                <w:lang w:val="ru-RU"/>
              </w:rPr>
            </w:pPr>
          </w:p>
        </w:tc>
        <w:tc>
          <w:tcPr>
            <w:tcW w:w="1134" w:type="dxa"/>
            <w:vAlign w:val="center"/>
          </w:tcPr>
          <w:p w14:paraId="7B6045F1" w14:textId="77777777" w:rsidR="00AB2476" w:rsidRDefault="00AB2476" w:rsidP="00AB2476">
            <w:pPr>
              <w:pStyle w:val="120"/>
            </w:pPr>
          </w:p>
        </w:tc>
      </w:tr>
      <w:tr w:rsidR="00AB2476" w14:paraId="499133C5" w14:textId="77777777" w:rsidTr="00E8584C">
        <w:trPr>
          <w:cantSplit/>
          <w:trHeight w:hRule="exact" w:val="454"/>
          <w:jc w:val="center"/>
        </w:trPr>
        <w:tc>
          <w:tcPr>
            <w:tcW w:w="3823" w:type="dxa"/>
            <w:gridSpan w:val="4"/>
            <w:vAlign w:val="center"/>
          </w:tcPr>
          <w:p w14:paraId="332F8FED" w14:textId="77777777" w:rsidR="00AB2476" w:rsidRDefault="00AB2476" w:rsidP="00AB2476">
            <w:pPr>
              <w:pStyle w:val="12"/>
            </w:pPr>
          </w:p>
        </w:tc>
        <w:tc>
          <w:tcPr>
            <w:tcW w:w="3827" w:type="dxa"/>
            <w:vAlign w:val="center"/>
          </w:tcPr>
          <w:p w14:paraId="42B151C3" w14:textId="77777777" w:rsidR="00AB2476" w:rsidRPr="00CA3407" w:rsidRDefault="00AB2476" w:rsidP="00AB2476">
            <w:pPr>
              <w:pStyle w:val="121"/>
            </w:pPr>
          </w:p>
        </w:tc>
        <w:tc>
          <w:tcPr>
            <w:tcW w:w="851" w:type="dxa"/>
            <w:gridSpan w:val="3"/>
            <w:vAlign w:val="center"/>
          </w:tcPr>
          <w:p w14:paraId="279A7770" w14:textId="77777777" w:rsidR="00AB2476" w:rsidRDefault="00AB2476" w:rsidP="00AB2476">
            <w:pPr>
              <w:pStyle w:val="120"/>
            </w:pPr>
          </w:p>
        </w:tc>
        <w:tc>
          <w:tcPr>
            <w:tcW w:w="851" w:type="dxa"/>
            <w:vAlign w:val="center"/>
          </w:tcPr>
          <w:p w14:paraId="6BE4D61B" w14:textId="77777777" w:rsidR="00AB2476" w:rsidRDefault="00AB2476" w:rsidP="00AB2476">
            <w:pPr>
              <w:pStyle w:val="120"/>
            </w:pPr>
          </w:p>
        </w:tc>
        <w:tc>
          <w:tcPr>
            <w:tcW w:w="1134" w:type="dxa"/>
            <w:vAlign w:val="center"/>
          </w:tcPr>
          <w:p w14:paraId="44F6C285" w14:textId="77777777" w:rsidR="00AB2476" w:rsidRDefault="00AB2476" w:rsidP="00AB2476">
            <w:pPr>
              <w:pStyle w:val="120"/>
            </w:pPr>
          </w:p>
        </w:tc>
      </w:tr>
      <w:tr w:rsidR="00AB2476" w14:paraId="4FFAE07F" w14:textId="77777777" w:rsidTr="00E8584C">
        <w:trPr>
          <w:cantSplit/>
          <w:trHeight w:hRule="exact" w:val="454"/>
          <w:jc w:val="center"/>
        </w:trPr>
        <w:tc>
          <w:tcPr>
            <w:tcW w:w="3823" w:type="dxa"/>
            <w:gridSpan w:val="4"/>
            <w:vAlign w:val="center"/>
          </w:tcPr>
          <w:p w14:paraId="627BE308" w14:textId="77777777" w:rsidR="00AB2476" w:rsidRDefault="00AB2476" w:rsidP="00AB2476">
            <w:pPr>
              <w:pStyle w:val="12"/>
            </w:pPr>
          </w:p>
        </w:tc>
        <w:tc>
          <w:tcPr>
            <w:tcW w:w="3827" w:type="dxa"/>
            <w:vAlign w:val="center"/>
          </w:tcPr>
          <w:p w14:paraId="45C19B46" w14:textId="77777777" w:rsidR="00AB2476" w:rsidRPr="00CA3407" w:rsidRDefault="00AB2476" w:rsidP="00AB2476">
            <w:pPr>
              <w:pStyle w:val="121"/>
            </w:pPr>
          </w:p>
        </w:tc>
        <w:tc>
          <w:tcPr>
            <w:tcW w:w="851" w:type="dxa"/>
            <w:gridSpan w:val="3"/>
            <w:vAlign w:val="center"/>
          </w:tcPr>
          <w:p w14:paraId="2F6E9F74" w14:textId="77777777" w:rsidR="00AB2476" w:rsidRDefault="00AB2476" w:rsidP="00AB2476">
            <w:pPr>
              <w:pStyle w:val="120"/>
            </w:pPr>
          </w:p>
        </w:tc>
        <w:tc>
          <w:tcPr>
            <w:tcW w:w="851" w:type="dxa"/>
            <w:vAlign w:val="center"/>
          </w:tcPr>
          <w:p w14:paraId="41E7E282" w14:textId="77777777" w:rsidR="00AB2476" w:rsidRPr="00E8584C" w:rsidRDefault="00AB2476" w:rsidP="00AB2476">
            <w:pPr>
              <w:pStyle w:val="120"/>
              <w:rPr>
                <w:lang w:val="ru-RU"/>
              </w:rPr>
            </w:pPr>
          </w:p>
        </w:tc>
        <w:tc>
          <w:tcPr>
            <w:tcW w:w="1134" w:type="dxa"/>
            <w:vAlign w:val="center"/>
          </w:tcPr>
          <w:p w14:paraId="77E965FF" w14:textId="77777777" w:rsidR="00AB2476" w:rsidRDefault="00AB2476" w:rsidP="00AB2476">
            <w:pPr>
              <w:pStyle w:val="120"/>
            </w:pPr>
          </w:p>
        </w:tc>
      </w:tr>
      <w:tr w:rsidR="00AB2476" w14:paraId="48DA1003" w14:textId="77777777" w:rsidTr="00E8584C">
        <w:trPr>
          <w:cantSplit/>
          <w:trHeight w:hRule="exact" w:val="341"/>
          <w:jc w:val="center"/>
        </w:trPr>
        <w:tc>
          <w:tcPr>
            <w:tcW w:w="3823" w:type="dxa"/>
            <w:gridSpan w:val="4"/>
          </w:tcPr>
          <w:p w14:paraId="66834186" w14:textId="77777777" w:rsidR="00AB2476" w:rsidRPr="00E8584C" w:rsidRDefault="00AB2476" w:rsidP="00407CAF">
            <w:pPr>
              <w:rPr>
                <w:lang w:val="ru-RU"/>
              </w:rPr>
            </w:pPr>
          </w:p>
        </w:tc>
        <w:tc>
          <w:tcPr>
            <w:tcW w:w="3827" w:type="dxa"/>
          </w:tcPr>
          <w:p w14:paraId="5475A644" w14:textId="77777777" w:rsidR="00AB2476" w:rsidRDefault="00AB2476" w:rsidP="00AB2476">
            <w:pPr>
              <w:pStyle w:val="12"/>
            </w:pPr>
          </w:p>
        </w:tc>
        <w:tc>
          <w:tcPr>
            <w:tcW w:w="851" w:type="dxa"/>
            <w:gridSpan w:val="3"/>
            <w:vAlign w:val="center"/>
          </w:tcPr>
          <w:p w14:paraId="407870D2" w14:textId="77777777" w:rsidR="00AB2476" w:rsidRPr="00E8584C" w:rsidRDefault="00AB2476" w:rsidP="00407CAF">
            <w:pPr>
              <w:rPr>
                <w:lang w:val="ru-RU"/>
              </w:rPr>
            </w:pPr>
          </w:p>
        </w:tc>
        <w:tc>
          <w:tcPr>
            <w:tcW w:w="851" w:type="dxa"/>
            <w:vAlign w:val="center"/>
          </w:tcPr>
          <w:p w14:paraId="678CF444" w14:textId="77777777" w:rsidR="00AB2476" w:rsidRPr="00E8584C" w:rsidRDefault="00AB2476" w:rsidP="00407CAF">
            <w:pPr>
              <w:rPr>
                <w:lang w:val="ru-RU"/>
              </w:rPr>
            </w:pPr>
          </w:p>
        </w:tc>
        <w:tc>
          <w:tcPr>
            <w:tcW w:w="1134" w:type="dxa"/>
            <w:vAlign w:val="center"/>
          </w:tcPr>
          <w:p w14:paraId="2583B596" w14:textId="77777777" w:rsidR="00AB2476" w:rsidRPr="00E8584C" w:rsidRDefault="00AB2476" w:rsidP="00407CAF">
            <w:pPr>
              <w:rPr>
                <w:lang w:val="ru-RU"/>
              </w:rPr>
            </w:pPr>
          </w:p>
        </w:tc>
      </w:tr>
      <w:tr w:rsidR="00AB2476" w14:paraId="2F7482FD" w14:textId="77777777" w:rsidTr="00E8584C">
        <w:trPr>
          <w:cantSplit/>
          <w:trHeight w:hRule="exact" w:val="284"/>
          <w:jc w:val="center"/>
        </w:trPr>
        <w:tc>
          <w:tcPr>
            <w:tcW w:w="1129" w:type="dxa"/>
          </w:tcPr>
          <w:p w14:paraId="70A518BB" w14:textId="77777777" w:rsidR="00AB2476" w:rsidRPr="00E8584C" w:rsidRDefault="00AB2476" w:rsidP="00407CAF">
            <w:pPr>
              <w:rPr>
                <w:lang w:val="ru-RU"/>
              </w:rPr>
            </w:pPr>
          </w:p>
        </w:tc>
        <w:tc>
          <w:tcPr>
            <w:tcW w:w="1276" w:type="dxa"/>
          </w:tcPr>
          <w:p w14:paraId="08B2AF61" w14:textId="77777777" w:rsidR="00AB2476" w:rsidRPr="00E8584C" w:rsidRDefault="00AB2476" w:rsidP="00407CAF">
            <w:pPr>
              <w:rPr>
                <w:lang w:val="ru-RU"/>
              </w:rPr>
            </w:pPr>
          </w:p>
        </w:tc>
        <w:tc>
          <w:tcPr>
            <w:tcW w:w="851" w:type="dxa"/>
          </w:tcPr>
          <w:p w14:paraId="49FED003" w14:textId="77777777" w:rsidR="00AB2476" w:rsidRPr="00E8584C" w:rsidRDefault="00AB2476" w:rsidP="00407CAF">
            <w:pPr>
              <w:rPr>
                <w:lang w:val="ru-RU"/>
              </w:rPr>
            </w:pPr>
          </w:p>
        </w:tc>
        <w:tc>
          <w:tcPr>
            <w:tcW w:w="567" w:type="dxa"/>
          </w:tcPr>
          <w:p w14:paraId="4F7EF0A2" w14:textId="77777777" w:rsidR="00AB2476" w:rsidRPr="00E8584C" w:rsidRDefault="00AB2476" w:rsidP="00407CAF">
            <w:pPr>
              <w:rPr>
                <w:lang w:val="ru-RU"/>
              </w:rPr>
            </w:pPr>
          </w:p>
        </w:tc>
        <w:tc>
          <w:tcPr>
            <w:tcW w:w="6663" w:type="dxa"/>
            <w:gridSpan w:val="6"/>
            <w:vMerge w:val="restart"/>
            <w:vAlign w:val="center"/>
          </w:tcPr>
          <w:p w14:paraId="53E2661F" w14:textId="77777777" w:rsidR="00AB2476" w:rsidRPr="00E8584C" w:rsidRDefault="00AB2476" w:rsidP="00AB2476">
            <w:pPr>
              <w:pStyle w:val="120"/>
              <w:rPr>
                <w:snapToGrid w:val="0"/>
              </w:rPr>
            </w:pPr>
            <w:r w:rsidRPr="00E8584C">
              <w:rPr>
                <w:snapToGrid w:val="0"/>
              </w:rPr>
              <w:t>КН-</w:t>
            </w:r>
            <w:r w:rsidRPr="00E8584C">
              <w:rPr>
                <w:snapToGrid w:val="0"/>
                <w:highlight w:val="magenta"/>
              </w:rPr>
              <w:t>група</w:t>
            </w:r>
            <w:r w:rsidRPr="00E8584C">
              <w:rPr>
                <w:snapToGrid w:val="0"/>
              </w:rPr>
              <w:t>.</w:t>
            </w:r>
            <w:r w:rsidRPr="00E8584C">
              <w:rPr>
                <w:snapToGrid w:val="0"/>
                <w:highlight w:val="magenta"/>
              </w:rPr>
              <w:t>номер у наказі</w:t>
            </w:r>
            <w:r>
              <w:t xml:space="preserve"> ВД</w:t>
            </w:r>
          </w:p>
        </w:tc>
      </w:tr>
      <w:tr w:rsidR="00AB2476" w14:paraId="1F6A9AEF" w14:textId="77777777" w:rsidTr="00E8584C">
        <w:trPr>
          <w:cantSplit/>
          <w:trHeight w:hRule="exact" w:val="284"/>
          <w:jc w:val="center"/>
        </w:trPr>
        <w:tc>
          <w:tcPr>
            <w:tcW w:w="1129" w:type="dxa"/>
          </w:tcPr>
          <w:p w14:paraId="23D1E194" w14:textId="77777777" w:rsidR="00AB2476" w:rsidRPr="00E8584C" w:rsidRDefault="00AB2476" w:rsidP="00407CAF">
            <w:pPr>
              <w:rPr>
                <w:lang w:val="ru-RU"/>
              </w:rPr>
            </w:pPr>
          </w:p>
        </w:tc>
        <w:tc>
          <w:tcPr>
            <w:tcW w:w="1276" w:type="dxa"/>
          </w:tcPr>
          <w:p w14:paraId="45C7B10C" w14:textId="77777777" w:rsidR="00AB2476" w:rsidRPr="00E8584C" w:rsidRDefault="00AB2476" w:rsidP="00407CAF">
            <w:pPr>
              <w:rPr>
                <w:lang w:val="ru-RU"/>
              </w:rPr>
            </w:pPr>
          </w:p>
        </w:tc>
        <w:tc>
          <w:tcPr>
            <w:tcW w:w="851" w:type="dxa"/>
          </w:tcPr>
          <w:p w14:paraId="18E001BD" w14:textId="77777777" w:rsidR="00AB2476" w:rsidRPr="00E8584C" w:rsidRDefault="00AB2476" w:rsidP="00407CAF">
            <w:pPr>
              <w:rPr>
                <w:lang w:val="ru-RU"/>
              </w:rPr>
            </w:pPr>
          </w:p>
        </w:tc>
        <w:tc>
          <w:tcPr>
            <w:tcW w:w="567" w:type="dxa"/>
          </w:tcPr>
          <w:p w14:paraId="64AF641C" w14:textId="77777777" w:rsidR="00AB2476" w:rsidRPr="00E8584C" w:rsidRDefault="00AB2476" w:rsidP="00407CAF">
            <w:pPr>
              <w:rPr>
                <w:lang w:val="ru-RU"/>
              </w:rPr>
            </w:pPr>
          </w:p>
        </w:tc>
        <w:tc>
          <w:tcPr>
            <w:tcW w:w="6663" w:type="dxa"/>
            <w:gridSpan w:val="6"/>
            <w:vMerge/>
          </w:tcPr>
          <w:p w14:paraId="37A065B5" w14:textId="77777777" w:rsidR="00AB2476" w:rsidRPr="00E8584C" w:rsidRDefault="00AB2476" w:rsidP="00407CAF">
            <w:pPr>
              <w:rPr>
                <w:lang w:val="ru-RU"/>
              </w:rPr>
            </w:pPr>
          </w:p>
        </w:tc>
      </w:tr>
      <w:tr w:rsidR="00AB2476" w14:paraId="1B26BAB3" w14:textId="77777777" w:rsidTr="00E8584C">
        <w:trPr>
          <w:cantSplit/>
          <w:trHeight w:hRule="exact" w:val="284"/>
          <w:jc w:val="center"/>
        </w:trPr>
        <w:tc>
          <w:tcPr>
            <w:tcW w:w="1129" w:type="dxa"/>
            <w:tcMar>
              <w:left w:w="0" w:type="dxa"/>
              <w:right w:w="0" w:type="dxa"/>
            </w:tcMar>
          </w:tcPr>
          <w:p w14:paraId="57C695EB" w14:textId="77777777" w:rsidR="00AB2476" w:rsidRDefault="00AB2476" w:rsidP="00AB2476">
            <w:pPr>
              <w:pStyle w:val="12"/>
            </w:pPr>
          </w:p>
        </w:tc>
        <w:tc>
          <w:tcPr>
            <w:tcW w:w="1276" w:type="dxa"/>
            <w:tcMar>
              <w:left w:w="0" w:type="dxa"/>
              <w:right w:w="0" w:type="dxa"/>
            </w:tcMar>
          </w:tcPr>
          <w:p w14:paraId="78724311" w14:textId="77777777" w:rsidR="00AB2476" w:rsidRDefault="00AB2476" w:rsidP="00AB2476">
            <w:pPr>
              <w:pStyle w:val="100"/>
            </w:pPr>
            <w:r w:rsidRPr="0059583E">
              <w:t>Прізвище</w:t>
            </w:r>
          </w:p>
        </w:tc>
        <w:tc>
          <w:tcPr>
            <w:tcW w:w="851" w:type="dxa"/>
            <w:tcMar>
              <w:left w:w="0" w:type="dxa"/>
              <w:right w:w="0" w:type="dxa"/>
            </w:tcMar>
          </w:tcPr>
          <w:p w14:paraId="5283D631" w14:textId="77777777" w:rsidR="00AB2476" w:rsidRDefault="00AB2476" w:rsidP="00AB2476">
            <w:pPr>
              <w:pStyle w:val="100"/>
            </w:pPr>
            <w:r w:rsidRPr="0059583E">
              <w:t>Підп.</w:t>
            </w:r>
          </w:p>
        </w:tc>
        <w:tc>
          <w:tcPr>
            <w:tcW w:w="567" w:type="dxa"/>
            <w:tcMar>
              <w:left w:w="0" w:type="dxa"/>
              <w:right w:w="0" w:type="dxa"/>
            </w:tcMar>
          </w:tcPr>
          <w:p w14:paraId="26BCE8C0" w14:textId="77777777" w:rsidR="00AB2476" w:rsidRDefault="00AB2476" w:rsidP="00AB2476">
            <w:pPr>
              <w:pStyle w:val="100"/>
            </w:pPr>
            <w:r w:rsidRPr="0059583E">
              <w:t>Дата</w:t>
            </w:r>
          </w:p>
        </w:tc>
        <w:tc>
          <w:tcPr>
            <w:tcW w:w="6663" w:type="dxa"/>
            <w:gridSpan w:val="6"/>
            <w:vMerge/>
          </w:tcPr>
          <w:p w14:paraId="3839C426" w14:textId="77777777" w:rsidR="00AB2476" w:rsidRPr="00E8584C" w:rsidRDefault="00AB2476" w:rsidP="00407CAF">
            <w:pPr>
              <w:rPr>
                <w:lang w:val="ru-RU"/>
              </w:rPr>
            </w:pPr>
          </w:p>
        </w:tc>
      </w:tr>
      <w:tr w:rsidR="00AB2476" w14:paraId="380CB88F" w14:textId="77777777" w:rsidTr="00E8584C">
        <w:trPr>
          <w:cantSplit/>
          <w:trHeight w:hRule="exact" w:val="284"/>
          <w:jc w:val="center"/>
        </w:trPr>
        <w:tc>
          <w:tcPr>
            <w:tcW w:w="1129" w:type="dxa"/>
            <w:tcMar>
              <w:left w:w="0" w:type="dxa"/>
              <w:right w:w="0" w:type="dxa"/>
            </w:tcMar>
          </w:tcPr>
          <w:p w14:paraId="37D53726" w14:textId="77777777" w:rsidR="00AB2476" w:rsidRDefault="00AB2476" w:rsidP="00AB2476">
            <w:pPr>
              <w:pStyle w:val="10"/>
            </w:pPr>
            <w:r w:rsidRPr="0059583E">
              <w:t>Розроб.</w:t>
            </w:r>
          </w:p>
        </w:tc>
        <w:tc>
          <w:tcPr>
            <w:tcW w:w="1276" w:type="dxa"/>
            <w:tcMar>
              <w:left w:w="0" w:type="dxa"/>
              <w:right w:w="0" w:type="dxa"/>
            </w:tcMar>
          </w:tcPr>
          <w:p w14:paraId="09B189A5" w14:textId="77777777" w:rsidR="00AB2476" w:rsidRPr="0059583E" w:rsidRDefault="00AB2476" w:rsidP="00AB2476">
            <w:pPr>
              <w:pStyle w:val="10"/>
            </w:pPr>
            <w:r w:rsidRPr="00E8584C">
              <w:rPr>
                <w:highlight w:val="magenta"/>
              </w:rPr>
              <w:t>Прізвище</w:t>
            </w:r>
          </w:p>
        </w:tc>
        <w:tc>
          <w:tcPr>
            <w:tcW w:w="851" w:type="dxa"/>
            <w:tcMar>
              <w:left w:w="0" w:type="dxa"/>
              <w:right w:w="0" w:type="dxa"/>
            </w:tcMar>
          </w:tcPr>
          <w:p w14:paraId="7AFA3470" w14:textId="77777777" w:rsidR="00AB2476" w:rsidRPr="00E8584C" w:rsidRDefault="00AB2476" w:rsidP="00407CAF">
            <w:pPr>
              <w:rPr>
                <w:noProof/>
                <w:lang w:val="ru-RU"/>
              </w:rPr>
            </w:pPr>
          </w:p>
        </w:tc>
        <w:tc>
          <w:tcPr>
            <w:tcW w:w="567" w:type="dxa"/>
            <w:tcMar>
              <w:left w:w="0" w:type="dxa"/>
              <w:right w:w="0" w:type="dxa"/>
            </w:tcMar>
            <w:vAlign w:val="center"/>
          </w:tcPr>
          <w:p w14:paraId="6BBAA10C" w14:textId="77777777" w:rsidR="00AB2476" w:rsidRPr="00E8584C" w:rsidRDefault="00AB2476" w:rsidP="00407CAF">
            <w:pPr>
              <w:rPr>
                <w:lang w:val="ru-RU"/>
              </w:rPr>
            </w:pPr>
          </w:p>
        </w:tc>
        <w:tc>
          <w:tcPr>
            <w:tcW w:w="3827" w:type="dxa"/>
            <w:vMerge w:val="restart"/>
            <w:vAlign w:val="center"/>
          </w:tcPr>
          <w:p w14:paraId="71C14D01" w14:textId="77777777" w:rsidR="00AB2476" w:rsidRPr="00093309" w:rsidRDefault="00AB2476" w:rsidP="00AB2476">
            <w:pPr>
              <w:pStyle w:val="120"/>
            </w:pPr>
            <w:r w:rsidRPr="00E8584C">
              <w:rPr>
                <w:highlight w:val="magenta"/>
              </w:rPr>
              <w:t>Тема роботи</w:t>
            </w:r>
          </w:p>
          <w:p w14:paraId="1FB4251D" w14:textId="77777777" w:rsidR="00AB2476" w:rsidRDefault="00AB2476" w:rsidP="00AB2476">
            <w:pPr>
              <w:pStyle w:val="120"/>
            </w:pPr>
            <w:r w:rsidRPr="00093309">
              <w:t>Відомість документів</w:t>
            </w:r>
          </w:p>
        </w:tc>
        <w:tc>
          <w:tcPr>
            <w:tcW w:w="851" w:type="dxa"/>
            <w:gridSpan w:val="3"/>
          </w:tcPr>
          <w:p w14:paraId="5D0085DA" w14:textId="77777777" w:rsidR="00AB2476" w:rsidRPr="0059583E" w:rsidRDefault="00AB2476" w:rsidP="00AB2476">
            <w:pPr>
              <w:pStyle w:val="100"/>
            </w:pPr>
            <w:r w:rsidRPr="009C46B8">
              <w:t>Літ.</w:t>
            </w:r>
          </w:p>
          <w:p w14:paraId="781BDE80" w14:textId="77777777" w:rsidR="00AB2476" w:rsidRDefault="00AB2476" w:rsidP="00AB2476">
            <w:pPr>
              <w:pStyle w:val="100"/>
            </w:pPr>
          </w:p>
        </w:tc>
        <w:tc>
          <w:tcPr>
            <w:tcW w:w="851" w:type="dxa"/>
          </w:tcPr>
          <w:p w14:paraId="6033BA53" w14:textId="77777777" w:rsidR="00AB2476" w:rsidRDefault="00AB2476" w:rsidP="00AB2476">
            <w:pPr>
              <w:pStyle w:val="100"/>
            </w:pPr>
            <w:r w:rsidRPr="009C46B8">
              <w:t>Арк.</w:t>
            </w:r>
          </w:p>
        </w:tc>
        <w:tc>
          <w:tcPr>
            <w:tcW w:w="1134" w:type="dxa"/>
          </w:tcPr>
          <w:p w14:paraId="3B7FFCA9" w14:textId="77777777" w:rsidR="00AB2476" w:rsidRDefault="00AB2476" w:rsidP="00AB2476">
            <w:pPr>
              <w:pStyle w:val="100"/>
            </w:pPr>
            <w:r w:rsidRPr="009C46B8">
              <w:t>Аркушів</w:t>
            </w:r>
          </w:p>
        </w:tc>
      </w:tr>
      <w:tr w:rsidR="00AB2476" w14:paraId="0BF804F4" w14:textId="77777777" w:rsidTr="005A7338">
        <w:trPr>
          <w:cantSplit/>
          <w:trHeight w:hRule="exact" w:val="284"/>
          <w:jc w:val="center"/>
        </w:trPr>
        <w:tc>
          <w:tcPr>
            <w:tcW w:w="1129" w:type="dxa"/>
            <w:tcBorders>
              <w:bottom w:val="single" w:sz="4" w:space="0" w:color="auto"/>
            </w:tcBorders>
            <w:tcMar>
              <w:left w:w="0" w:type="dxa"/>
              <w:right w:w="0" w:type="dxa"/>
            </w:tcMar>
          </w:tcPr>
          <w:p w14:paraId="5B1125A2" w14:textId="77777777" w:rsidR="00AB2476" w:rsidRDefault="00AB2476" w:rsidP="00AB2476">
            <w:pPr>
              <w:pStyle w:val="10"/>
            </w:pPr>
            <w:r w:rsidRPr="0059583E">
              <w:t>Перев.</w:t>
            </w:r>
          </w:p>
        </w:tc>
        <w:tc>
          <w:tcPr>
            <w:tcW w:w="1276" w:type="dxa"/>
            <w:tcBorders>
              <w:bottom w:val="single" w:sz="4" w:space="0" w:color="auto"/>
            </w:tcBorders>
            <w:tcMar>
              <w:left w:w="0" w:type="dxa"/>
              <w:right w:w="0" w:type="dxa"/>
            </w:tcMar>
          </w:tcPr>
          <w:p w14:paraId="3BDD8FF8" w14:textId="77777777" w:rsidR="00AB2476" w:rsidRPr="00E8584C" w:rsidRDefault="00AB2476" w:rsidP="00AB2476">
            <w:pPr>
              <w:pStyle w:val="10"/>
              <w:rPr>
                <w:highlight w:val="yellow"/>
              </w:rPr>
            </w:pPr>
            <w:r w:rsidRPr="00E8584C">
              <w:rPr>
                <w:highlight w:val="yellow"/>
              </w:rPr>
              <w:t>Прізвище</w:t>
            </w:r>
          </w:p>
        </w:tc>
        <w:tc>
          <w:tcPr>
            <w:tcW w:w="851" w:type="dxa"/>
            <w:tcBorders>
              <w:bottom w:val="single" w:sz="4" w:space="0" w:color="auto"/>
            </w:tcBorders>
            <w:tcMar>
              <w:left w:w="0" w:type="dxa"/>
              <w:right w:w="0" w:type="dxa"/>
            </w:tcMar>
          </w:tcPr>
          <w:p w14:paraId="3DE8E7F3" w14:textId="77777777" w:rsidR="00AB2476" w:rsidRPr="00E8584C" w:rsidRDefault="00AB2476" w:rsidP="00407CAF">
            <w:pPr>
              <w:rPr>
                <w:noProof/>
                <w:lang w:val="ru-RU"/>
              </w:rPr>
            </w:pPr>
          </w:p>
        </w:tc>
        <w:tc>
          <w:tcPr>
            <w:tcW w:w="567" w:type="dxa"/>
            <w:tcBorders>
              <w:bottom w:val="single" w:sz="4" w:space="0" w:color="auto"/>
            </w:tcBorders>
            <w:tcMar>
              <w:left w:w="0" w:type="dxa"/>
              <w:right w:w="0" w:type="dxa"/>
            </w:tcMar>
          </w:tcPr>
          <w:p w14:paraId="2B171A5D" w14:textId="77777777" w:rsidR="00AB2476" w:rsidRPr="00E8584C" w:rsidRDefault="00AB2476" w:rsidP="00407CAF">
            <w:pPr>
              <w:rPr>
                <w:lang w:val="ru-RU"/>
              </w:rPr>
            </w:pPr>
          </w:p>
        </w:tc>
        <w:tc>
          <w:tcPr>
            <w:tcW w:w="3827" w:type="dxa"/>
            <w:vMerge/>
            <w:tcBorders>
              <w:bottom w:val="single" w:sz="4" w:space="0" w:color="auto"/>
            </w:tcBorders>
          </w:tcPr>
          <w:p w14:paraId="305B2765" w14:textId="77777777" w:rsidR="00AB2476" w:rsidRPr="00E8584C" w:rsidRDefault="00AB2476" w:rsidP="00407CAF">
            <w:pPr>
              <w:rPr>
                <w:lang w:val="ru-RU"/>
              </w:rPr>
            </w:pPr>
          </w:p>
        </w:tc>
        <w:tc>
          <w:tcPr>
            <w:tcW w:w="283" w:type="dxa"/>
            <w:tcBorders>
              <w:bottom w:val="single" w:sz="4" w:space="0" w:color="auto"/>
            </w:tcBorders>
            <w:tcMar>
              <w:left w:w="28" w:type="dxa"/>
              <w:right w:w="28" w:type="dxa"/>
            </w:tcMar>
          </w:tcPr>
          <w:p w14:paraId="34031DB7" w14:textId="77777777" w:rsidR="00AB2476" w:rsidRDefault="00AB2476" w:rsidP="00AB2476">
            <w:pPr>
              <w:pStyle w:val="120"/>
            </w:pPr>
            <w:r>
              <w:t>К</w:t>
            </w:r>
          </w:p>
        </w:tc>
        <w:tc>
          <w:tcPr>
            <w:tcW w:w="284" w:type="dxa"/>
            <w:tcBorders>
              <w:bottom w:val="single" w:sz="4" w:space="0" w:color="auto"/>
            </w:tcBorders>
            <w:tcMar>
              <w:left w:w="28" w:type="dxa"/>
              <w:right w:w="28" w:type="dxa"/>
            </w:tcMar>
          </w:tcPr>
          <w:p w14:paraId="7697CF04" w14:textId="77777777" w:rsidR="00AB2476" w:rsidRDefault="00AB2476" w:rsidP="00AB2476">
            <w:pPr>
              <w:pStyle w:val="120"/>
            </w:pPr>
            <w:r>
              <w:t>Р</w:t>
            </w:r>
          </w:p>
        </w:tc>
        <w:tc>
          <w:tcPr>
            <w:tcW w:w="284" w:type="dxa"/>
            <w:tcBorders>
              <w:bottom w:val="single" w:sz="4" w:space="0" w:color="auto"/>
            </w:tcBorders>
            <w:tcMar>
              <w:left w:w="28" w:type="dxa"/>
              <w:right w:w="28" w:type="dxa"/>
            </w:tcMar>
          </w:tcPr>
          <w:p w14:paraId="38EDCEFB" w14:textId="77777777" w:rsidR="00AB2476" w:rsidRDefault="00AB2476" w:rsidP="00AB2476">
            <w:pPr>
              <w:pStyle w:val="120"/>
            </w:pPr>
            <w:r>
              <w:t>Б</w:t>
            </w:r>
          </w:p>
        </w:tc>
        <w:tc>
          <w:tcPr>
            <w:tcW w:w="851" w:type="dxa"/>
            <w:tcBorders>
              <w:bottom w:val="single" w:sz="4" w:space="0" w:color="auto"/>
            </w:tcBorders>
            <w:tcMar>
              <w:left w:w="28" w:type="dxa"/>
              <w:right w:w="28" w:type="dxa"/>
            </w:tcMar>
          </w:tcPr>
          <w:p w14:paraId="162A36D9" w14:textId="77777777" w:rsidR="00AB2476" w:rsidRDefault="00AB2476" w:rsidP="00AB2476">
            <w:pPr>
              <w:pStyle w:val="120"/>
            </w:pPr>
          </w:p>
        </w:tc>
        <w:tc>
          <w:tcPr>
            <w:tcW w:w="1134" w:type="dxa"/>
            <w:tcBorders>
              <w:bottom w:val="single" w:sz="4" w:space="0" w:color="auto"/>
            </w:tcBorders>
            <w:tcMar>
              <w:left w:w="28" w:type="dxa"/>
              <w:right w:w="28" w:type="dxa"/>
            </w:tcMar>
          </w:tcPr>
          <w:p w14:paraId="6C86D721" w14:textId="77777777" w:rsidR="00AB2476" w:rsidRDefault="00AB2476" w:rsidP="00AB2476">
            <w:pPr>
              <w:pStyle w:val="120"/>
            </w:pPr>
            <w:r>
              <w:t>1</w:t>
            </w:r>
          </w:p>
        </w:tc>
      </w:tr>
      <w:tr w:rsidR="00AB2476" w14:paraId="5CD7E71A" w14:textId="77777777" w:rsidTr="00E8584C">
        <w:trPr>
          <w:cantSplit/>
          <w:trHeight w:hRule="exact" w:val="284"/>
          <w:jc w:val="center"/>
        </w:trPr>
        <w:tc>
          <w:tcPr>
            <w:tcW w:w="1129" w:type="dxa"/>
            <w:tcMar>
              <w:left w:w="0" w:type="dxa"/>
              <w:right w:w="0" w:type="dxa"/>
            </w:tcMar>
          </w:tcPr>
          <w:p w14:paraId="44E2B0C6" w14:textId="77777777" w:rsidR="00AB2476" w:rsidRDefault="00AB2476" w:rsidP="00AB2476">
            <w:pPr>
              <w:pStyle w:val="10"/>
            </w:pPr>
          </w:p>
        </w:tc>
        <w:tc>
          <w:tcPr>
            <w:tcW w:w="1276" w:type="dxa"/>
            <w:tcMar>
              <w:left w:w="0" w:type="dxa"/>
              <w:right w:w="0" w:type="dxa"/>
            </w:tcMar>
          </w:tcPr>
          <w:p w14:paraId="47A4753E" w14:textId="77777777" w:rsidR="00AB2476" w:rsidRPr="00E8584C" w:rsidRDefault="00AB2476" w:rsidP="00AB2476">
            <w:pPr>
              <w:pStyle w:val="10"/>
              <w:rPr>
                <w:highlight w:val="yellow"/>
              </w:rPr>
            </w:pPr>
          </w:p>
        </w:tc>
        <w:tc>
          <w:tcPr>
            <w:tcW w:w="851" w:type="dxa"/>
            <w:tcMar>
              <w:left w:w="0" w:type="dxa"/>
              <w:right w:w="0" w:type="dxa"/>
            </w:tcMar>
          </w:tcPr>
          <w:p w14:paraId="0B32B926" w14:textId="77777777" w:rsidR="00AB2476" w:rsidRPr="00E8584C" w:rsidRDefault="00AB2476" w:rsidP="00407CAF">
            <w:pPr>
              <w:rPr>
                <w:noProof/>
                <w:lang w:val="ru-RU"/>
              </w:rPr>
            </w:pPr>
          </w:p>
        </w:tc>
        <w:tc>
          <w:tcPr>
            <w:tcW w:w="567" w:type="dxa"/>
            <w:tcMar>
              <w:left w:w="0" w:type="dxa"/>
              <w:right w:w="0" w:type="dxa"/>
            </w:tcMar>
          </w:tcPr>
          <w:p w14:paraId="33F59051" w14:textId="77777777" w:rsidR="00AB2476" w:rsidRPr="00E8584C" w:rsidRDefault="00AB2476" w:rsidP="00407CAF">
            <w:pPr>
              <w:rPr>
                <w:lang w:val="ru-RU"/>
              </w:rPr>
            </w:pPr>
          </w:p>
        </w:tc>
        <w:tc>
          <w:tcPr>
            <w:tcW w:w="3827" w:type="dxa"/>
            <w:vMerge/>
          </w:tcPr>
          <w:p w14:paraId="6EAE3F07" w14:textId="77777777" w:rsidR="00AB2476" w:rsidRPr="00E8584C" w:rsidRDefault="00AB2476" w:rsidP="00407CAF">
            <w:pPr>
              <w:rPr>
                <w:lang w:val="ru-RU"/>
              </w:rPr>
            </w:pPr>
          </w:p>
        </w:tc>
        <w:tc>
          <w:tcPr>
            <w:tcW w:w="2836" w:type="dxa"/>
            <w:gridSpan w:val="5"/>
            <w:vMerge w:val="restart"/>
            <w:vAlign w:val="center"/>
          </w:tcPr>
          <w:p w14:paraId="2DB4D3F3" w14:textId="77777777" w:rsidR="00AB2476" w:rsidRPr="0059583E" w:rsidRDefault="00AB2476" w:rsidP="00AB2476">
            <w:pPr>
              <w:pStyle w:val="120"/>
            </w:pPr>
            <w:r w:rsidRPr="0059583E">
              <w:t>НТУ «ХПІ»</w:t>
            </w:r>
          </w:p>
          <w:p w14:paraId="0D33D40B" w14:textId="77777777" w:rsidR="00AB2476" w:rsidRPr="0059583E" w:rsidRDefault="00AB2476" w:rsidP="00AB2476">
            <w:pPr>
              <w:pStyle w:val="120"/>
            </w:pPr>
            <w:r w:rsidRPr="0059583E">
              <w:t xml:space="preserve">ННІ </w:t>
            </w:r>
            <w:r w:rsidR="00281D4D">
              <w:t>КН</w:t>
            </w:r>
            <w:r w:rsidRPr="0059583E">
              <w:t>ІТ</w:t>
            </w:r>
          </w:p>
          <w:p w14:paraId="185A5768" w14:textId="77777777" w:rsidR="00AB2476" w:rsidRDefault="00AB2476" w:rsidP="00AB2476">
            <w:pPr>
              <w:pStyle w:val="120"/>
            </w:pPr>
            <w:r w:rsidRPr="0059583E">
              <w:t xml:space="preserve">кафедра </w:t>
            </w:r>
            <w:r w:rsidR="00281D4D">
              <w:t>С</w:t>
            </w:r>
            <w:r w:rsidRPr="0059583E">
              <w:t>А</w:t>
            </w:r>
            <w:r w:rsidR="00281D4D">
              <w:t>І</w:t>
            </w:r>
            <w:r w:rsidRPr="0059583E">
              <w:t>Т</w:t>
            </w:r>
          </w:p>
        </w:tc>
      </w:tr>
      <w:tr w:rsidR="00AB2476" w14:paraId="6E69EFE6" w14:textId="77777777" w:rsidTr="00E8584C">
        <w:trPr>
          <w:cantSplit/>
          <w:trHeight w:hRule="exact" w:val="284"/>
          <w:jc w:val="center"/>
        </w:trPr>
        <w:tc>
          <w:tcPr>
            <w:tcW w:w="1129" w:type="dxa"/>
            <w:tcMar>
              <w:left w:w="0" w:type="dxa"/>
              <w:right w:w="0" w:type="dxa"/>
            </w:tcMar>
          </w:tcPr>
          <w:p w14:paraId="61C9C4BB" w14:textId="77777777" w:rsidR="00AB2476" w:rsidRDefault="00AB2476" w:rsidP="00AB2476">
            <w:pPr>
              <w:pStyle w:val="10"/>
            </w:pPr>
            <w:r w:rsidRPr="0059583E">
              <w:t>Н.контр.</w:t>
            </w:r>
          </w:p>
        </w:tc>
        <w:tc>
          <w:tcPr>
            <w:tcW w:w="1276" w:type="dxa"/>
            <w:tcMar>
              <w:left w:w="0" w:type="dxa"/>
              <w:right w:w="0" w:type="dxa"/>
            </w:tcMar>
          </w:tcPr>
          <w:p w14:paraId="148D368B" w14:textId="77777777" w:rsidR="00AB2476" w:rsidRPr="0081451A" w:rsidRDefault="00281D4D" w:rsidP="00AB2476">
            <w:pPr>
              <w:pStyle w:val="10"/>
            </w:pPr>
            <w:r w:rsidRPr="00E8584C">
              <w:rPr>
                <w:highlight w:val="yellow"/>
              </w:rPr>
              <w:t>Прізвище</w:t>
            </w:r>
          </w:p>
        </w:tc>
        <w:tc>
          <w:tcPr>
            <w:tcW w:w="851" w:type="dxa"/>
            <w:tcMar>
              <w:left w:w="0" w:type="dxa"/>
              <w:right w:w="0" w:type="dxa"/>
            </w:tcMar>
          </w:tcPr>
          <w:p w14:paraId="08722899" w14:textId="77777777" w:rsidR="00AB2476" w:rsidRPr="00E8584C" w:rsidRDefault="00AB2476" w:rsidP="00407CAF">
            <w:pPr>
              <w:rPr>
                <w:noProof/>
                <w:lang w:val="ru-RU"/>
              </w:rPr>
            </w:pPr>
          </w:p>
        </w:tc>
        <w:tc>
          <w:tcPr>
            <w:tcW w:w="567" w:type="dxa"/>
            <w:tcMar>
              <w:left w:w="0" w:type="dxa"/>
              <w:right w:w="0" w:type="dxa"/>
            </w:tcMar>
          </w:tcPr>
          <w:p w14:paraId="1E8C2E9B" w14:textId="77777777" w:rsidR="00AB2476" w:rsidRPr="00E8584C" w:rsidRDefault="00AB2476" w:rsidP="00407CAF">
            <w:pPr>
              <w:rPr>
                <w:lang w:val="ru-RU"/>
              </w:rPr>
            </w:pPr>
          </w:p>
        </w:tc>
        <w:tc>
          <w:tcPr>
            <w:tcW w:w="3827" w:type="dxa"/>
            <w:vMerge/>
          </w:tcPr>
          <w:p w14:paraId="02E4AC8E" w14:textId="77777777" w:rsidR="00AB2476" w:rsidRPr="00E8584C" w:rsidRDefault="00AB2476" w:rsidP="00407CAF">
            <w:pPr>
              <w:rPr>
                <w:lang w:val="ru-RU"/>
              </w:rPr>
            </w:pPr>
          </w:p>
        </w:tc>
        <w:tc>
          <w:tcPr>
            <w:tcW w:w="2836" w:type="dxa"/>
            <w:gridSpan w:val="5"/>
            <w:vMerge/>
            <w:vAlign w:val="center"/>
          </w:tcPr>
          <w:p w14:paraId="19BC7890" w14:textId="77777777" w:rsidR="00AB2476" w:rsidRPr="0059583E" w:rsidRDefault="00AB2476" w:rsidP="00AB2476">
            <w:pPr>
              <w:pStyle w:val="120"/>
            </w:pPr>
          </w:p>
        </w:tc>
      </w:tr>
      <w:tr w:rsidR="00AB2476" w14:paraId="7E5C603A" w14:textId="77777777" w:rsidTr="005A7338">
        <w:trPr>
          <w:cantSplit/>
          <w:trHeight w:hRule="exact" w:val="284"/>
          <w:jc w:val="center"/>
        </w:trPr>
        <w:tc>
          <w:tcPr>
            <w:tcW w:w="1129" w:type="dxa"/>
            <w:tcBorders>
              <w:bottom w:val="single" w:sz="4" w:space="0" w:color="auto"/>
            </w:tcBorders>
            <w:tcMar>
              <w:left w:w="0" w:type="dxa"/>
              <w:right w:w="0" w:type="dxa"/>
            </w:tcMar>
          </w:tcPr>
          <w:p w14:paraId="71253540" w14:textId="77777777" w:rsidR="00AB2476" w:rsidRDefault="00AB2476" w:rsidP="00AB2476">
            <w:pPr>
              <w:pStyle w:val="10"/>
            </w:pPr>
            <w:r w:rsidRPr="0059583E">
              <w:t>Затв.</w:t>
            </w:r>
          </w:p>
        </w:tc>
        <w:tc>
          <w:tcPr>
            <w:tcW w:w="1276" w:type="dxa"/>
            <w:tcBorders>
              <w:bottom w:val="single" w:sz="4" w:space="0" w:color="auto"/>
            </w:tcBorders>
            <w:tcMar>
              <w:left w:w="0" w:type="dxa"/>
              <w:right w:w="0" w:type="dxa"/>
            </w:tcMar>
          </w:tcPr>
          <w:p w14:paraId="3B78CB44" w14:textId="77777777" w:rsidR="00AB2476" w:rsidRPr="0059583E" w:rsidRDefault="00281D4D" w:rsidP="00AB2476">
            <w:pPr>
              <w:pStyle w:val="10"/>
            </w:pPr>
            <w:r>
              <w:t>Александрова</w:t>
            </w:r>
          </w:p>
        </w:tc>
        <w:tc>
          <w:tcPr>
            <w:tcW w:w="851" w:type="dxa"/>
            <w:tcBorders>
              <w:bottom w:val="single" w:sz="4" w:space="0" w:color="auto"/>
            </w:tcBorders>
            <w:tcMar>
              <w:left w:w="0" w:type="dxa"/>
              <w:right w:w="0" w:type="dxa"/>
            </w:tcMar>
          </w:tcPr>
          <w:p w14:paraId="241AC2A7" w14:textId="77777777" w:rsidR="00AB2476" w:rsidRPr="00E8584C" w:rsidRDefault="00AB2476" w:rsidP="00407CAF">
            <w:pPr>
              <w:rPr>
                <w:noProof/>
                <w:lang w:val="ru-RU"/>
              </w:rPr>
            </w:pPr>
          </w:p>
        </w:tc>
        <w:tc>
          <w:tcPr>
            <w:tcW w:w="567" w:type="dxa"/>
            <w:tcBorders>
              <w:bottom w:val="single" w:sz="4" w:space="0" w:color="auto"/>
            </w:tcBorders>
            <w:tcMar>
              <w:left w:w="0" w:type="dxa"/>
              <w:right w:w="0" w:type="dxa"/>
            </w:tcMar>
          </w:tcPr>
          <w:p w14:paraId="31AA3711" w14:textId="77777777" w:rsidR="00AB2476" w:rsidRPr="00E8584C" w:rsidRDefault="00AB2476" w:rsidP="00407CAF">
            <w:pPr>
              <w:rPr>
                <w:lang w:val="ru-RU"/>
              </w:rPr>
            </w:pPr>
          </w:p>
        </w:tc>
        <w:tc>
          <w:tcPr>
            <w:tcW w:w="3827" w:type="dxa"/>
            <w:vMerge/>
            <w:tcBorders>
              <w:bottom w:val="single" w:sz="4" w:space="0" w:color="auto"/>
            </w:tcBorders>
          </w:tcPr>
          <w:p w14:paraId="6A0F5C11" w14:textId="77777777" w:rsidR="00AB2476" w:rsidRPr="00E8584C" w:rsidRDefault="00AB2476" w:rsidP="00407CAF">
            <w:pPr>
              <w:rPr>
                <w:lang w:val="ru-RU"/>
              </w:rPr>
            </w:pPr>
          </w:p>
        </w:tc>
        <w:tc>
          <w:tcPr>
            <w:tcW w:w="2836" w:type="dxa"/>
            <w:gridSpan w:val="5"/>
            <w:vMerge/>
            <w:tcBorders>
              <w:bottom w:val="single" w:sz="4" w:space="0" w:color="auto"/>
            </w:tcBorders>
          </w:tcPr>
          <w:p w14:paraId="6A4BF0A9" w14:textId="77777777" w:rsidR="00AB2476" w:rsidRPr="00E8584C" w:rsidRDefault="00AB2476" w:rsidP="00407CAF">
            <w:pPr>
              <w:rPr>
                <w:lang w:val="ru-RU"/>
              </w:rPr>
            </w:pPr>
          </w:p>
        </w:tc>
      </w:tr>
    </w:tbl>
    <w:p w14:paraId="38E4934C" w14:textId="77777777" w:rsidR="00E8584C" w:rsidRPr="00E8584C" w:rsidRDefault="00E8584C" w:rsidP="00F522CA">
      <w:pPr>
        <w:pStyle w:val="80"/>
      </w:pPr>
    </w:p>
    <w:tbl>
      <w:tblPr>
        <w:tblW w:w="10485" w:type="dxa"/>
        <w:jc w:val="center"/>
        <w:tblLayout w:type="fixed"/>
        <w:tblLook w:val="01E0" w:firstRow="1" w:lastRow="1" w:firstColumn="1" w:lastColumn="1" w:noHBand="0" w:noVBand="0"/>
      </w:tblPr>
      <w:tblGrid>
        <w:gridCol w:w="2106"/>
        <w:gridCol w:w="588"/>
        <w:gridCol w:w="54"/>
        <w:gridCol w:w="794"/>
        <w:gridCol w:w="1873"/>
        <w:gridCol w:w="284"/>
        <w:gridCol w:w="2972"/>
        <w:gridCol w:w="1814"/>
      </w:tblGrid>
      <w:tr w:rsidR="00104875" w:rsidRPr="00E81F49" w14:paraId="233835A0" w14:textId="77777777" w:rsidTr="00AB2476">
        <w:trPr>
          <w:trHeight w:val="503"/>
          <w:jc w:val="center"/>
        </w:trPr>
        <w:tc>
          <w:tcPr>
            <w:tcW w:w="10485" w:type="dxa"/>
            <w:gridSpan w:val="8"/>
            <w:vAlign w:val="center"/>
          </w:tcPr>
          <w:p w14:paraId="33F398C3" w14:textId="77777777" w:rsidR="00104875" w:rsidRPr="00E81F49" w:rsidRDefault="00104875" w:rsidP="00104875">
            <w:pPr>
              <w:pStyle w:val="af4"/>
            </w:pPr>
            <w:r>
              <w:t>Міністерство освіти і науки</w:t>
            </w:r>
            <w:r w:rsidRPr="00E81F49">
              <w:t xml:space="preserve"> України</w:t>
            </w:r>
          </w:p>
        </w:tc>
      </w:tr>
      <w:tr w:rsidR="00104875" w:rsidRPr="00E81F49" w14:paraId="17449806" w14:textId="77777777" w:rsidTr="00AB2476">
        <w:trPr>
          <w:trHeight w:val="1019"/>
          <w:jc w:val="center"/>
        </w:trPr>
        <w:tc>
          <w:tcPr>
            <w:tcW w:w="10485" w:type="dxa"/>
            <w:gridSpan w:val="8"/>
            <w:vAlign w:val="center"/>
          </w:tcPr>
          <w:p w14:paraId="3E6E0B39" w14:textId="77777777" w:rsidR="00104875" w:rsidRPr="00E81F49" w:rsidRDefault="00104875" w:rsidP="00104875">
            <w:pPr>
              <w:pStyle w:val="af5"/>
            </w:pPr>
            <w:r w:rsidRPr="00E81F49">
              <w:t>НАЦІОНАЛЬНИЙ ТЕХНІЧНИЙ УНІВЕРСИТЕТ</w:t>
            </w:r>
          </w:p>
          <w:p w14:paraId="1EB16A38" w14:textId="77777777" w:rsidR="00104875" w:rsidRPr="00E81F49" w:rsidRDefault="00104875" w:rsidP="00104875">
            <w:pPr>
              <w:pStyle w:val="af5"/>
            </w:pPr>
            <w:r>
              <w:t>«</w:t>
            </w:r>
            <w:r w:rsidRPr="00E81F49">
              <w:t>ХАРКІВСЬКИЙ ПОЛІТЕХНІЧНИЙ ІНСТИТУТ</w:t>
            </w:r>
            <w:r>
              <w:t>»</w:t>
            </w:r>
          </w:p>
        </w:tc>
      </w:tr>
      <w:tr w:rsidR="00AB2476" w:rsidRPr="00E81F49" w14:paraId="339EC7D6" w14:textId="77777777" w:rsidTr="00AB2476">
        <w:trPr>
          <w:trHeight w:hRule="exact" w:val="567"/>
          <w:jc w:val="center"/>
        </w:trPr>
        <w:tc>
          <w:tcPr>
            <w:tcW w:w="2748" w:type="dxa"/>
            <w:gridSpan w:val="3"/>
            <w:vAlign w:val="bottom"/>
          </w:tcPr>
          <w:p w14:paraId="3D88E211" w14:textId="77777777" w:rsidR="00AB2476" w:rsidRPr="00E81F49" w:rsidRDefault="00AB2476" w:rsidP="00104875">
            <w:pPr>
              <w:pStyle w:val="a8"/>
            </w:pPr>
            <w:r>
              <w:t>Інститут</w:t>
            </w:r>
          </w:p>
        </w:tc>
        <w:tc>
          <w:tcPr>
            <w:tcW w:w="7737" w:type="dxa"/>
            <w:gridSpan w:val="5"/>
            <w:vAlign w:val="bottom"/>
          </w:tcPr>
          <w:p w14:paraId="47556F61" w14:textId="77777777" w:rsidR="00AB2476" w:rsidRPr="00E81F49" w:rsidRDefault="00AB2476" w:rsidP="00104875">
            <w:pPr>
              <w:pStyle w:val="a8"/>
            </w:pPr>
            <w:r>
              <w:t>комп’</w:t>
            </w:r>
            <w:r w:rsidRPr="00C47983">
              <w:t>ютерних наук та інформаційних технологій</w:t>
            </w:r>
          </w:p>
        </w:tc>
      </w:tr>
      <w:tr w:rsidR="00AB2476" w:rsidRPr="00E81F49" w14:paraId="66A8AA32" w14:textId="77777777" w:rsidTr="00AB2476">
        <w:trPr>
          <w:trHeight w:val="453"/>
          <w:jc w:val="center"/>
        </w:trPr>
        <w:tc>
          <w:tcPr>
            <w:tcW w:w="2748" w:type="dxa"/>
            <w:gridSpan w:val="3"/>
            <w:vAlign w:val="bottom"/>
          </w:tcPr>
          <w:p w14:paraId="6D653049" w14:textId="77777777" w:rsidR="00AB2476" w:rsidRPr="00E81F49" w:rsidRDefault="00AB2476" w:rsidP="00104875">
            <w:pPr>
              <w:pStyle w:val="a8"/>
            </w:pPr>
            <w:r w:rsidRPr="00E81F49">
              <w:t>Кафедра</w:t>
            </w:r>
          </w:p>
        </w:tc>
        <w:tc>
          <w:tcPr>
            <w:tcW w:w="7737" w:type="dxa"/>
            <w:gridSpan w:val="5"/>
            <w:vAlign w:val="bottom"/>
          </w:tcPr>
          <w:p w14:paraId="5DFA4EAA" w14:textId="77777777" w:rsidR="00AB2476" w:rsidRPr="00E81F49" w:rsidRDefault="00AB2476" w:rsidP="00104875">
            <w:pPr>
              <w:pStyle w:val="a8"/>
            </w:pPr>
            <w:r w:rsidRPr="00C47983">
              <w:t>системн</w:t>
            </w:r>
            <w:r>
              <w:t>ого</w:t>
            </w:r>
            <w:r w:rsidRPr="00C47983">
              <w:t xml:space="preserve"> аналіз</w:t>
            </w:r>
            <w:r>
              <w:t>у та інформаційно-аналітичних</w:t>
            </w:r>
            <w:r w:rsidRPr="00C47983">
              <w:t xml:space="preserve"> технологі</w:t>
            </w:r>
            <w:r>
              <w:t>й</w:t>
            </w:r>
          </w:p>
        </w:tc>
      </w:tr>
      <w:tr w:rsidR="00AB2476" w:rsidRPr="00E81F49" w14:paraId="2B759549" w14:textId="77777777" w:rsidTr="00AB2476">
        <w:trPr>
          <w:trHeight w:val="439"/>
          <w:jc w:val="center"/>
        </w:trPr>
        <w:tc>
          <w:tcPr>
            <w:tcW w:w="2748" w:type="dxa"/>
            <w:gridSpan w:val="3"/>
            <w:vAlign w:val="bottom"/>
          </w:tcPr>
          <w:p w14:paraId="6F962337" w14:textId="77777777" w:rsidR="00AB2476" w:rsidRPr="00E81F49" w:rsidRDefault="00AB2476" w:rsidP="00104875">
            <w:pPr>
              <w:pStyle w:val="a8"/>
            </w:pPr>
            <w:r>
              <w:t>Рівень вищої освіти</w:t>
            </w:r>
          </w:p>
        </w:tc>
        <w:tc>
          <w:tcPr>
            <w:tcW w:w="7737" w:type="dxa"/>
            <w:gridSpan w:val="5"/>
            <w:vAlign w:val="bottom"/>
          </w:tcPr>
          <w:p w14:paraId="6DD1FA20" w14:textId="77777777" w:rsidR="00AB2476" w:rsidRDefault="00AB2476" w:rsidP="00104875">
            <w:pPr>
              <w:pStyle w:val="a8"/>
            </w:pPr>
            <w:r>
              <w:t>перший (бакалаврський)</w:t>
            </w:r>
          </w:p>
        </w:tc>
      </w:tr>
      <w:tr w:rsidR="00DC6418" w:rsidRPr="00E81F49" w14:paraId="0ECDA385" w14:textId="77777777" w:rsidTr="00AB2476">
        <w:trPr>
          <w:trHeight w:val="425"/>
          <w:jc w:val="center"/>
        </w:trPr>
        <w:tc>
          <w:tcPr>
            <w:tcW w:w="2748" w:type="dxa"/>
            <w:gridSpan w:val="3"/>
            <w:vAlign w:val="bottom"/>
          </w:tcPr>
          <w:p w14:paraId="58ECEE81" w14:textId="77777777" w:rsidR="00DC6418" w:rsidRPr="00E81F49" w:rsidRDefault="00DC6418" w:rsidP="00DC6418">
            <w:pPr>
              <w:pStyle w:val="a8"/>
            </w:pPr>
            <w:r>
              <w:t>С</w:t>
            </w:r>
            <w:r w:rsidRPr="00E81F49">
              <w:t>пеціальність</w:t>
            </w:r>
          </w:p>
        </w:tc>
        <w:tc>
          <w:tcPr>
            <w:tcW w:w="7737" w:type="dxa"/>
            <w:gridSpan w:val="5"/>
            <w:vAlign w:val="bottom"/>
          </w:tcPr>
          <w:p w14:paraId="1486B4AA" w14:textId="77777777" w:rsidR="00DC6418" w:rsidRPr="00E81F49" w:rsidRDefault="00DC6418" w:rsidP="00DC6418">
            <w:pPr>
              <w:pStyle w:val="130"/>
            </w:pPr>
            <w:r>
              <w:rPr>
                <w:highlight w:val="magenta"/>
              </w:rPr>
              <w:t xml:space="preserve">124 </w:t>
            </w:r>
            <w:r w:rsidRPr="00C47983">
              <w:rPr>
                <w:highlight w:val="magenta"/>
              </w:rPr>
              <w:t>Системний аналіз</w:t>
            </w:r>
            <w:r>
              <w:rPr>
                <w:highlight w:val="magenta"/>
              </w:rPr>
              <w:t xml:space="preserve">/122 </w:t>
            </w:r>
            <w:r w:rsidRPr="00097314">
              <w:rPr>
                <w:highlight w:val="magenta"/>
              </w:rPr>
              <w:t>Комп</w:t>
            </w:r>
            <w:r>
              <w:rPr>
                <w:highlight w:val="magenta"/>
              </w:rPr>
              <w:t>’</w:t>
            </w:r>
            <w:r w:rsidRPr="00097314">
              <w:rPr>
                <w:highlight w:val="magenta"/>
              </w:rPr>
              <w:t>ютерні науки</w:t>
            </w:r>
          </w:p>
        </w:tc>
      </w:tr>
      <w:tr w:rsidR="00DC6418" w:rsidRPr="00E81F49" w14:paraId="62D8633F" w14:textId="77777777" w:rsidTr="00AB2476">
        <w:trPr>
          <w:trHeight w:val="417"/>
          <w:jc w:val="center"/>
        </w:trPr>
        <w:tc>
          <w:tcPr>
            <w:tcW w:w="2748" w:type="dxa"/>
            <w:gridSpan w:val="3"/>
            <w:vAlign w:val="bottom"/>
          </w:tcPr>
          <w:p w14:paraId="0206DCEB" w14:textId="77777777" w:rsidR="00DC6418" w:rsidRPr="00E81F49" w:rsidRDefault="00DC6418" w:rsidP="00DC6418">
            <w:pPr>
              <w:pStyle w:val="a8"/>
            </w:pPr>
            <w:r>
              <w:t>Освітня програма</w:t>
            </w:r>
          </w:p>
        </w:tc>
        <w:tc>
          <w:tcPr>
            <w:tcW w:w="7737" w:type="dxa"/>
            <w:gridSpan w:val="5"/>
            <w:vAlign w:val="bottom"/>
          </w:tcPr>
          <w:p w14:paraId="5C55CE4E" w14:textId="77777777" w:rsidR="00DC6418" w:rsidRPr="00E81F49" w:rsidRDefault="00DC6418" w:rsidP="00DC6418">
            <w:pPr>
              <w:pStyle w:val="130"/>
            </w:pPr>
            <w:r w:rsidRPr="00C47983">
              <w:rPr>
                <w:highlight w:val="magenta"/>
              </w:rPr>
              <w:t>Системний аналіз і управління</w:t>
            </w:r>
            <w:r>
              <w:rPr>
                <w:highlight w:val="magenta"/>
              </w:rPr>
              <w:t>/</w:t>
            </w:r>
            <w:r w:rsidRPr="00C47983">
              <w:rPr>
                <w:highlight w:val="magenta"/>
              </w:rPr>
              <w:t>Комп</w:t>
            </w:r>
            <w:r>
              <w:rPr>
                <w:highlight w:val="magenta"/>
              </w:rPr>
              <w:t>’</w:t>
            </w:r>
            <w:r w:rsidRPr="00C47983">
              <w:rPr>
                <w:highlight w:val="magenta"/>
              </w:rPr>
              <w:t>ютерні науки</w:t>
            </w:r>
          </w:p>
        </w:tc>
      </w:tr>
      <w:tr w:rsidR="00DC6418" w:rsidRPr="00E81F49" w14:paraId="764B1939" w14:textId="77777777" w:rsidTr="00AB2476">
        <w:tblPrEx>
          <w:tblLook w:val="0000" w:firstRow="0" w:lastRow="0" w:firstColumn="0" w:lastColumn="0" w:noHBand="0" w:noVBand="0"/>
        </w:tblPrEx>
        <w:trPr>
          <w:trHeight w:hRule="exact" w:val="942"/>
          <w:jc w:val="center"/>
        </w:trPr>
        <w:tc>
          <w:tcPr>
            <w:tcW w:w="5699" w:type="dxa"/>
            <w:gridSpan w:val="6"/>
          </w:tcPr>
          <w:p w14:paraId="226461B9" w14:textId="77777777" w:rsidR="00DC6418" w:rsidRPr="00E81F49" w:rsidRDefault="00DC6418" w:rsidP="00DC6418">
            <w:pPr>
              <w:pStyle w:val="af4"/>
            </w:pPr>
          </w:p>
        </w:tc>
        <w:tc>
          <w:tcPr>
            <w:tcW w:w="4786" w:type="dxa"/>
            <w:gridSpan w:val="2"/>
            <w:vAlign w:val="bottom"/>
          </w:tcPr>
          <w:p w14:paraId="0005B706" w14:textId="77777777" w:rsidR="00DC6418" w:rsidRPr="009B2E02" w:rsidRDefault="00DC6418" w:rsidP="00DC6418">
            <w:pPr>
              <w:pStyle w:val="af8"/>
            </w:pPr>
            <w:r w:rsidRPr="00CF7ABB">
              <w:t>З</w:t>
            </w:r>
            <w:r>
              <w:t>АТВЕРДЖУЮ</w:t>
            </w:r>
          </w:p>
        </w:tc>
      </w:tr>
      <w:tr w:rsidR="00DC6418" w:rsidRPr="00E81F49" w14:paraId="57259B22" w14:textId="77777777" w:rsidTr="00AB2476">
        <w:tblPrEx>
          <w:tblLook w:val="0000" w:firstRow="0" w:lastRow="0" w:firstColumn="0" w:lastColumn="0" w:noHBand="0" w:noVBand="0"/>
        </w:tblPrEx>
        <w:trPr>
          <w:trHeight w:hRule="exact" w:val="527"/>
          <w:jc w:val="center"/>
        </w:trPr>
        <w:tc>
          <w:tcPr>
            <w:tcW w:w="5699" w:type="dxa"/>
            <w:gridSpan w:val="6"/>
          </w:tcPr>
          <w:p w14:paraId="3A139AD1" w14:textId="77777777" w:rsidR="00DC6418" w:rsidRPr="00E81F49" w:rsidRDefault="00DC6418" w:rsidP="00DC6418">
            <w:pPr>
              <w:pStyle w:val="af4"/>
            </w:pPr>
          </w:p>
        </w:tc>
        <w:tc>
          <w:tcPr>
            <w:tcW w:w="2972" w:type="dxa"/>
            <w:tcMar>
              <w:right w:w="0" w:type="dxa"/>
            </w:tcMar>
            <w:vAlign w:val="bottom"/>
          </w:tcPr>
          <w:p w14:paraId="1D2715FA" w14:textId="77777777" w:rsidR="00DC6418" w:rsidRPr="00E81F49" w:rsidRDefault="00DC6418" w:rsidP="00DC6418">
            <w:pPr>
              <w:pStyle w:val="af8"/>
            </w:pPr>
            <w:r w:rsidRPr="00E81F49">
              <w:t>Завідувач</w:t>
            </w:r>
            <w:r>
              <w:t>ка</w:t>
            </w:r>
            <w:r w:rsidRPr="00E81F49">
              <w:t xml:space="preserve"> кафедри</w:t>
            </w:r>
          </w:p>
        </w:tc>
        <w:tc>
          <w:tcPr>
            <w:tcW w:w="1814" w:type="dxa"/>
            <w:vAlign w:val="bottom"/>
          </w:tcPr>
          <w:p w14:paraId="7F82C752" w14:textId="77777777" w:rsidR="00DC6418" w:rsidRPr="00E81F49" w:rsidRDefault="00DC6418" w:rsidP="00DC6418">
            <w:pPr>
              <w:pStyle w:val="8"/>
            </w:pPr>
            <w:r>
              <w:t xml:space="preserve">             </w:t>
            </w:r>
          </w:p>
        </w:tc>
      </w:tr>
      <w:tr w:rsidR="00DC6418" w:rsidRPr="00E81F49" w14:paraId="1861AF15" w14:textId="77777777" w:rsidTr="00AB2476">
        <w:tblPrEx>
          <w:tblLook w:val="0000" w:firstRow="0" w:lastRow="0" w:firstColumn="0" w:lastColumn="0" w:noHBand="0" w:noVBand="0"/>
        </w:tblPrEx>
        <w:trPr>
          <w:trHeight w:hRule="exact" w:val="510"/>
          <w:jc w:val="center"/>
        </w:trPr>
        <w:tc>
          <w:tcPr>
            <w:tcW w:w="5699" w:type="dxa"/>
            <w:gridSpan w:val="6"/>
          </w:tcPr>
          <w:p w14:paraId="58BD5B6A" w14:textId="77777777" w:rsidR="00DC6418" w:rsidRPr="00E81F49" w:rsidRDefault="00DC6418" w:rsidP="00DC6418">
            <w:pPr>
              <w:pStyle w:val="af4"/>
            </w:pPr>
          </w:p>
        </w:tc>
        <w:tc>
          <w:tcPr>
            <w:tcW w:w="4786" w:type="dxa"/>
            <w:gridSpan w:val="2"/>
            <w:vAlign w:val="bottom"/>
          </w:tcPr>
          <w:p w14:paraId="7368D935" w14:textId="77777777" w:rsidR="00DC6418" w:rsidRPr="00E81F49" w:rsidRDefault="00DC6418" w:rsidP="00DC6418">
            <w:pPr>
              <w:pStyle w:val="a8"/>
            </w:pPr>
            <w:r>
              <w:t>Тетяна АЛЕКСАНДРОВА</w:t>
            </w:r>
          </w:p>
        </w:tc>
      </w:tr>
      <w:tr w:rsidR="00DC6418" w:rsidRPr="00E81F49" w14:paraId="2AD52EAA" w14:textId="77777777" w:rsidTr="00AB2476">
        <w:tblPrEx>
          <w:tblLook w:val="0000" w:firstRow="0" w:lastRow="0" w:firstColumn="0" w:lastColumn="0" w:noHBand="0" w:noVBand="0"/>
        </w:tblPrEx>
        <w:trPr>
          <w:trHeight w:hRule="exact" w:val="613"/>
          <w:jc w:val="center"/>
        </w:trPr>
        <w:tc>
          <w:tcPr>
            <w:tcW w:w="5699" w:type="dxa"/>
            <w:gridSpan w:val="6"/>
          </w:tcPr>
          <w:p w14:paraId="76867099" w14:textId="77777777" w:rsidR="00DC6418" w:rsidRPr="00E81F49" w:rsidRDefault="00DC6418" w:rsidP="00DC6418">
            <w:pPr>
              <w:pStyle w:val="af4"/>
            </w:pPr>
          </w:p>
        </w:tc>
        <w:tc>
          <w:tcPr>
            <w:tcW w:w="4786" w:type="dxa"/>
            <w:gridSpan w:val="2"/>
            <w:vAlign w:val="bottom"/>
          </w:tcPr>
          <w:p w14:paraId="1E9A91B9" w14:textId="77777777" w:rsidR="00DC6418" w:rsidRPr="00E81F49" w:rsidRDefault="00DC6418" w:rsidP="00DC6418">
            <w:pPr>
              <w:pStyle w:val="afa"/>
            </w:pPr>
            <w:r>
              <w:t>05.03.2025 р.</w:t>
            </w:r>
          </w:p>
        </w:tc>
      </w:tr>
      <w:tr w:rsidR="00DC6418" w:rsidRPr="00E81F49" w14:paraId="7CB0BBA9" w14:textId="77777777" w:rsidTr="00AB2476">
        <w:trPr>
          <w:trHeight w:hRule="exact" w:val="851"/>
          <w:jc w:val="center"/>
        </w:trPr>
        <w:tc>
          <w:tcPr>
            <w:tcW w:w="10485" w:type="dxa"/>
            <w:gridSpan w:val="8"/>
            <w:vAlign w:val="bottom"/>
          </w:tcPr>
          <w:p w14:paraId="4F6BFC09" w14:textId="77777777" w:rsidR="00DC6418" w:rsidRPr="00E81F49" w:rsidRDefault="00DC6418" w:rsidP="00DC6418">
            <w:pPr>
              <w:pStyle w:val="af9"/>
            </w:pPr>
            <w:r w:rsidRPr="00E81F49">
              <w:t>Завдання</w:t>
            </w:r>
          </w:p>
        </w:tc>
      </w:tr>
      <w:tr w:rsidR="00DC6418" w:rsidRPr="00E81F49" w14:paraId="0AEF3EE4" w14:textId="77777777" w:rsidTr="00AB2476">
        <w:trPr>
          <w:trHeight w:hRule="exact" w:val="397"/>
          <w:jc w:val="center"/>
        </w:trPr>
        <w:tc>
          <w:tcPr>
            <w:tcW w:w="10485" w:type="dxa"/>
            <w:gridSpan w:val="8"/>
            <w:vAlign w:val="bottom"/>
          </w:tcPr>
          <w:p w14:paraId="231C2CCB" w14:textId="77777777" w:rsidR="00DC6418" w:rsidRPr="0036714E" w:rsidRDefault="00DC6418" w:rsidP="00DC6418">
            <w:pPr>
              <w:pStyle w:val="af5"/>
            </w:pPr>
            <w:r w:rsidRPr="00E81F49">
              <w:t xml:space="preserve">на </w:t>
            </w:r>
            <w:r>
              <w:t xml:space="preserve">кваліфікаційну </w:t>
            </w:r>
            <w:r w:rsidRPr="00E81F49">
              <w:t>робот</w:t>
            </w:r>
            <w:r>
              <w:t xml:space="preserve">у </w:t>
            </w:r>
            <w:r w:rsidRPr="00306CD9">
              <w:t>здобувач</w:t>
            </w:r>
            <w:r w:rsidRPr="00306CD9">
              <w:rPr>
                <w:highlight w:val="magenta"/>
              </w:rPr>
              <w:t>у(ці)</w:t>
            </w:r>
          </w:p>
        </w:tc>
      </w:tr>
      <w:tr w:rsidR="00DC6418" w:rsidRPr="00E81F49" w14:paraId="6A1DE595" w14:textId="77777777" w:rsidTr="00AB2476">
        <w:trPr>
          <w:trHeight w:val="529"/>
          <w:jc w:val="center"/>
        </w:trPr>
        <w:tc>
          <w:tcPr>
            <w:tcW w:w="10485" w:type="dxa"/>
            <w:gridSpan w:val="8"/>
            <w:vAlign w:val="bottom"/>
          </w:tcPr>
          <w:p w14:paraId="174C6DD3" w14:textId="77777777" w:rsidR="00DC6418" w:rsidRPr="00E81F49" w:rsidRDefault="00DC6418" w:rsidP="00407CAF">
            <w:pPr>
              <w:pStyle w:val="af6"/>
            </w:pPr>
            <w:r>
              <w:rPr>
                <w:highlight w:val="magenta"/>
              </w:rPr>
              <w:t xml:space="preserve">Кузьменку </w:t>
            </w:r>
            <w:r w:rsidRPr="00053C49">
              <w:rPr>
                <w:highlight w:val="magenta"/>
              </w:rPr>
              <w:t>Микиті Петровичу</w:t>
            </w:r>
          </w:p>
        </w:tc>
      </w:tr>
      <w:tr w:rsidR="00DC6418" w:rsidRPr="00E81F49" w14:paraId="702DEADF" w14:textId="77777777" w:rsidTr="00AB2476">
        <w:trPr>
          <w:trHeight w:val="225"/>
          <w:jc w:val="center"/>
        </w:trPr>
        <w:tc>
          <w:tcPr>
            <w:tcW w:w="10485" w:type="dxa"/>
            <w:gridSpan w:val="8"/>
            <w:vAlign w:val="bottom"/>
          </w:tcPr>
          <w:p w14:paraId="17FD6C3C" w14:textId="77777777" w:rsidR="00DC6418" w:rsidRPr="00E81F49" w:rsidRDefault="00DC6418" w:rsidP="00DC6418">
            <w:pPr>
              <w:pStyle w:val="8"/>
            </w:pPr>
          </w:p>
        </w:tc>
      </w:tr>
      <w:tr w:rsidR="00DC6418" w:rsidRPr="00E81F49" w14:paraId="579F4738" w14:textId="77777777" w:rsidTr="00AB2476">
        <w:trPr>
          <w:trHeight w:val="418"/>
          <w:jc w:val="center"/>
        </w:trPr>
        <w:tc>
          <w:tcPr>
            <w:tcW w:w="2106" w:type="dxa"/>
            <w:vAlign w:val="bottom"/>
          </w:tcPr>
          <w:p w14:paraId="2C986C3E" w14:textId="77777777" w:rsidR="00DC6418" w:rsidRPr="00E81F49" w:rsidRDefault="00DC6418" w:rsidP="00DC6418">
            <w:pPr>
              <w:pStyle w:val="a8"/>
            </w:pPr>
            <w:r w:rsidRPr="00E81F49">
              <w:t>1. Тема роботи</w:t>
            </w:r>
          </w:p>
        </w:tc>
        <w:tc>
          <w:tcPr>
            <w:tcW w:w="8379" w:type="dxa"/>
            <w:gridSpan w:val="7"/>
            <w:vAlign w:val="bottom"/>
          </w:tcPr>
          <w:p w14:paraId="6E7D4A7B" w14:textId="77777777" w:rsidR="00DC6418" w:rsidRPr="00184B25" w:rsidRDefault="00DC6418" w:rsidP="00407CAF">
            <w:pPr>
              <w:pStyle w:val="af6"/>
            </w:pPr>
            <w:r w:rsidRPr="00184B25">
              <w:rPr>
                <w:highlight w:val="magenta"/>
              </w:rPr>
              <w:t>Ххххх хххххх хххххххх хххххххх хххх</w:t>
            </w:r>
          </w:p>
        </w:tc>
      </w:tr>
      <w:tr w:rsidR="00DC6418" w:rsidRPr="00E81F49" w14:paraId="778A09F2" w14:textId="77777777" w:rsidTr="00AB2476">
        <w:trPr>
          <w:trHeight w:hRule="exact" w:val="454"/>
          <w:jc w:val="center"/>
        </w:trPr>
        <w:tc>
          <w:tcPr>
            <w:tcW w:w="10485" w:type="dxa"/>
            <w:gridSpan w:val="8"/>
            <w:vAlign w:val="bottom"/>
          </w:tcPr>
          <w:p w14:paraId="147C16F9" w14:textId="77777777" w:rsidR="00DC6418" w:rsidRPr="00184B25" w:rsidRDefault="00DC6418" w:rsidP="00407CAF">
            <w:pPr>
              <w:pStyle w:val="af6"/>
            </w:pPr>
            <w:r w:rsidRPr="00184B25">
              <w:rPr>
                <w:highlight w:val="magenta"/>
              </w:rPr>
              <w:t>ххххххххх ххххх ххххх хххххххххх ххххххххххххххх</w:t>
            </w:r>
          </w:p>
        </w:tc>
      </w:tr>
      <w:tr w:rsidR="00DC6418" w:rsidRPr="00E81F49" w14:paraId="485CC6E7" w14:textId="77777777" w:rsidTr="00AB2476">
        <w:trPr>
          <w:trHeight w:hRule="exact" w:val="479"/>
          <w:jc w:val="center"/>
        </w:trPr>
        <w:tc>
          <w:tcPr>
            <w:tcW w:w="10485" w:type="dxa"/>
            <w:gridSpan w:val="8"/>
            <w:vAlign w:val="bottom"/>
          </w:tcPr>
          <w:p w14:paraId="05AC91A9" w14:textId="77777777" w:rsidR="00DC6418" w:rsidRPr="00E81F49" w:rsidRDefault="00DC6418" w:rsidP="00DC6418">
            <w:pPr>
              <w:pStyle w:val="af4"/>
            </w:pPr>
          </w:p>
        </w:tc>
      </w:tr>
      <w:tr w:rsidR="00DC6418" w:rsidRPr="00ED1959" w14:paraId="27078A76" w14:textId="77777777" w:rsidTr="00AB2476">
        <w:trPr>
          <w:trHeight w:hRule="exact" w:val="713"/>
          <w:jc w:val="center"/>
        </w:trPr>
        <w:tc>
          <w:tcPr>
            <w:tcW w:w="2694" w:type="dxa"/>
            <w:gridSpan w:val="2"/>
            <w:vAlign w:val="bottom"/>
          </w:tcPr>
          <w:p w14:paraId="2A4762D6" w14:textId="77777777" w:rsidR="00DC6418" w:rsidRPr="00E81F49" w:rsidRDefault="00DC6418" w:rsidP="00DC6418">
            <w:pPr>
              <w:pStyle w:val="a8"/>
            </w:pPr>
            <w:r>
              <w:t>Керівни</w:t>
            </w:r>
            <w:r w:rsidRPr="007E2E7F">
              <w:rPr>
                <w:highlight w:val="magenta"/>
              </w:rPr>
              <w:t>к(ця)</w:t>
            </w:r>
            <w:r>
              <w:t xml:space="preserve"> роботи</w:t>
            </w:r>
          </w:p>
        </w:tc>
        <w:tc>
          <w:tcPr>
            <w:tcW w:w="7791" w:type="dxa"/>
            <w:gridSpan w:val="6"/>
            <w:vAlign w:val="bottom"/>
          </w:tcPr>
          <w:p w14:paraId="0FA77A32" w14:textId="77777777" w:rsidR="00DC6418" w:rsidRPr="00A522BB" w:rsidRDefault="00DC6418" w:rsidP="00DC6418">
            <w:pPr>
              <w:pStyle w:val="a8"/>
            </w:pPr>
            <w:r w:rsidRPr="001A0D3B">
              <w:rPr>
                <w:highlight w:val="yellow"/>
              </w:rPr>
              <w:t>Прізвище Ім’я По-батькові</w:t>
            </w:r>
            <w:r w:rsidRPr="00A522BB">
              <w:rPr>
                <w:highlight w:val="magenta"/>
              </w:rPr>
              <w:t>, науковий ступень, вчене звання</w:t>
            </w:r>
          </w:p>
        </w:tc>
      </w:tr>
      <w:tr w:rsidR="00DC6418" w:rsidRPr="00E81F49" w14:paraId="254EA0B1" w14:textId="77777777" w:rsidTr="00AB2476">
        <w:trPr>
          <w:trHeight w:val="810"/>
          <w:jc w:val="center"/>
        </w:trPr>
        <w:tc>
          <w:tcPr>
            <w:tcW w:w="10485" w:type="dxa"/>
            <w:gridSpan w:val="8"/>
            <w:vAlign w:val="bottom"/>
          </w:tcPr>
          <w:p w14:paraId="6757907B" w14:textId="77777777" w:rsidR="00DC6418" w:rsidRPr="00E81F49" w:rsidRDefault="00DC6418" w:rsidP="00DC6418">
            <w:pPr>
              <w:pStyle w:val="a8"/>
            </w:pPr>
            <w:r w:rsidRPr="00E81F49">
              <w:t>затверджен</w:t>
            </w:r>
            <w:r>
              <w:t>і</w:t>
            </w:r>
            <w:r w:rsidRPr="00E81F49">
              <w:t xml:space="preserve"> наказом </w:t>
            </w:r>
            <w:r>
              <w:t>закладу вищої освіти</w:t>
            </w:r>
            <w:r w:rsidRPr="00E81F49">
              <w:t xml:space="preserve"> від</w:t>
            </w:r>
            <w:r>
              <w:t xml:space="preserve"> </w:t>
            </w:r>
            <w:r w:rsidRPr="00CF7ABB">
              <w:rPr>
                <w:highlight w:val="magenta"/>
              </w:rPr>
              <w:t>??</w:t>
            </w:r>
            <w:r>
              <w:t xml:space="preserve"> </w:t>
            </w:r>
            <w:r w:rsidRPr="00053C49">
              <w:rPr>
                <w:highlight w:val="magenta"/>
              </w:rPr>
              <w:t>????</w:t>
            </w:r>
            <w:r>
              <w:rPr>
                <w:highlight w:val="magenta"/>
              </w:rPr>
              <w:t>????</w:t>
            </w:r>
            <w:r w:rsidRPr="00053C49">
              <w:rPr>
                <w:highlight w:val="magenta"/>
              </w:rPr>
              <w:t>?</w:t>
            </w:r>
            <w:r>
              <w:t xml:space="preserve"> </w:t>
            </w:r>
            <w:r w:rsidRPr="007F66AA">
              <w:t>20</w:t>
            </w:r>
            <w:r>
              <w:rPr>
                <w:highlight w:val="magenta"/>
              </w:rPr>
              <w:t>25</w:t>
            </w:r>
            <w:r>
              <w:t xml:space="preserve"> </w:t>
            </w:r>
            <w:r w:rsidRPr="00E81F49">
              <w:t>р. №</w:t>
            </w:r>
            <w:r>
              <w:t xml:space="preserve"> </w:t>
            </w:r>
            <w:r w:rsidRPr="00CF7ABB">
              <w:rPr>
                <w:highlight w:val="magenta"/>
              </w:rPr>
              <w:t>????????</w:t>
            </w:r>
          </w:p>
        </w:tc>
      </w:tr>
      <w:tr w:rsidR="00DC6418" w:rsidRPr="00E81F49" w14:paraId="5DCF0C51" w14:textId="77777777" w:rsidTr="00AB2476">
        <w:trPr>
          <w:trHeight w:val="826"/>
          <w:jc w:val="center"/>
        </w:trPr>
        <w:tc>
          <w:tcPr>
            <w:tcW w:w="5415" w:type="dxa"/>
            <w:gridSpan w:val="5"/>
            <w:tcMar>
              <w:right w:w="0" w:type="dxa"/>
            </w:tcMar>
            <w:vAlign w:val="bottom"/>
          </w:tcPr>
          <w:p w14:paraId="54777041" w14:textId="77777777" w:rsidR="00DC6418" w:rsidRPr="00E81F49" w:rsidRDefault="00DC6418" w:rsidP="00DC6418">
            <w:pPr>
              <w:pStyle w:val="a8"/>
            </w:pPr>
            <w:r w:rsidRPr="00E81F49">
              <w:t xml:space="preserve">2. </w:t>
            </w:r>
            <w:r>
              <w:t>Термін подання здобувач</w:t>
            </w:r>
            <w:r w:rsidRPr="007E2E7F">
              <w:rPr>
                <w:highlight w:val="magenta"/>
              </w:rPr>
              <w:t>ем(кою)</w:t>
            </w:r>
            <w:r>
              <w:t xml:space="preserve"> роботи</w:t>
            </w:r>
          </w:p>
        </w:tc>
        <w:tc>
          <w:tcPr>
            <w:tcW w:w="5070" w:type="dxa"/>
            <w:gridSpan w:val="3"/>
            <w:vAlign w:val="bottom"/>
          </w:tcPr>
          <w:p w14:paraId="051A522C" w14:textId="77777777" w:rsidR="00DC6418" w:rsidRPr="00E81F49" w:rsidRDefault="00DC6418" w:rsidP="00DC6418">
            <w:pPr>
              <w:pStyle w:val="a8"/>
            </w:pPr>
            <w:r w:rsidRPr="00306CD9">
              <w:rPr>
                <w:highlight w:val="magenta"/>
              </w:rPr>
              <w:t>10</w:t>
            </w:r>
            <w:r w:rsidRPr="00700CC3">
              <w:t>.</w:t>
            </w:r>
            <w:r>
              <w:t>06</w:t>
            </w:r>
            <w:r w:rsidRPr="00700CC3">
              <w:t>.202</w:t>
            </w:r>
            <w:r w:rsidRPr="00025831">
              <w:rPr>
                <w:highlight w:val="magenta"/>
              </w:rPr>
              <w:t>5</w:t>
            </w:r>
          </w:p>
        </w:tc>
      </w:tr>
      <w:tr w:rsidR="00DC6418" w:rsidRPr="00E81F49" w14:paraId="19E09E3F" w14:textId="77777777" w:rsidTr="00AB2476">
        <w:trPr>
          <w:trHeight w:hRule="exact" w:val="834"/>
          <w:jc w:val="center"/>
        </w:trPr>
        <w:tc>
          <w:tcPr>
            <w:tcW w:w="3542" w:type="dxa"/>
            <w:gridSpan w:val="4"/>
            <w:vAlign w:val="bottom"/>
          </w:tcPr>
          <w:p w14:paraId="6B187151" w14:textId="77777777" w:rsidR="00DC6418" w:rsidRPr="00E81F49" w:rsidRDefault="00DC6418" w:rsidP="00DC6418">
            <w:pPr>
              <w:pStyle w:val="a8"/>
            </w:pPr>
            <w:r w:rsidRPr="00E81F49">
              <w:t xml:space="preserve">3. Вихідні дані для </w:t>
            </w:r>
            <w:r>
              <w:t>роботи:</w:t>
            </w:r>
          </w:p>
        </w:tc>
        <w:tc>
          <w:tcPr>
            <w:tcW w:w="6943" w:type="dxa"/>
            <w:gridSpan w:val="4"/>
            <w:vAlign w:val="bottom"/>
          </w:tcPr>
          <w:p w14:paraId="23C00DDD" w14:textId="77777777" w:rsidR="00DC6418" w:rsidRPr="00E81F49" w:rsidRDefault="00DC6418" w:rsidP="00DC6418">
            <w:pPr>
              <w:pStyle w:val="a8"/>
            </w:pPr>
            <w:r w:rsidRPr="009B590E">
              <w:rPr>
                <w:highlight w:val="magenta"/>
              </w:rPr>
              <w:t>Література за темою роботи</w:t>
            </w:r>
          </w:p>
        </w:tc>
      </w:tr>
      <w:tr w:rsidR="00DC6418" w:rsidRPr="00E81F49" w14:paraId="4394028D" w14:textId="77777777" w:rsidTr="00AB2476">
        <w:trPr>
          <w:trHeight w:hRule="exact" w:val="454"/>
          <w:jc w:val="center"/>
        </w:trPr>
        <w:tc>
          <w:tcPr>
            <w:tcW w:w="10485" w:type="dxa"/>
            <w:gridSpan w:val="8"/>
            <w:vAlign w:val="bottom"/>
          </w:tcPr>
          <w:p w14:paraId="59238AE3" w14:textId="77777777" w:rsidR="00DC6418" w:rsidRPr="00E81F49" w:rsidRDefault="00DC6418" w:rsidP="00DC6418">
            <w:pPr>
              <w:pStyle w:val="a8"/>
            </w:pPr>
            <w:r w:rsidRPr="009B2E02">
              <w:rPr>
                <w:highlight w:val="magenta"/>
              </w:rPr>
              <w:t>Методика вирішення задачі …</w:t>
            </w:r>
          </w:p>
        </w:tc>
      </w:tr>
      <w:tr w:rsidR="00DC6418" w:rsidRPr="00E81F49" w14:paraId="55B4C8D6" w14:textId="77777777" w:rsidTr="00AB2476">
        <w:trPr>
          <w:trHeight w:hRule="exact" w:val="454"/>
          <w:jc w:val="center"/>
        </w:trPr>
        <w:tc>
          <w:tcPr>
            <w:tcW w:w="10485" w:type="dxa"/>
            <w:gridSpan w:val="8"/>
            <w:vAlign w:val="bottom"/>
          </w:tcPr>
          <w:p w14:paraId="2032BE21" w14:textId="77777777" w:rsidR="00DC6418" w:rsidRPr="00E81F49" w:rsidRDefault="00DC6418" w:rsidP="00DC6418">
            <w:pPr>
              <w:pStyle w:val="a8"/>
            </w:pPr>
            <w:r w:rsidRPr="009B2E02">
              <w:rPr>
                <w:highlight w:val="magenta"/>
              </w:rPr>
              <w:t>Вихідні дані для моделювання …</w:t>
            </w:r>
          </w:p>
        </w:tc>
      </w:tr>
      <w:tr w:rsidR="00DC6418" w:rsidRPr="00E81F49" w14:paraId="1FE12D73" w14:textId="77777777" w:rsidTr="00AB2476">
        <w:trPr>
          <w:trHeight w:hRule="exact" w:val="454"/>
          <w:jc w:val="center"/>
        </w:trPr>
        <w:tc>
          <w:tcPr>
            <w:tcW w:w="10485" w:type="dxa"/>
            <w:gridSpan w:val="8"/>
            <w:vAlign w:val="bottom"/>
          </w:tcPr>
          <w:p w14:paraId="13899336" w14:textId="77777777" w:rsidR="00DC6418" w:rsidRPr="00E81F49" w:rsidRDefault="00DC6418" w:rsidP="00DC6418">
            <w:pPr>
              <w:pStyle w:val="a8"/>
            </w:pPr>
            <w:r w:rsidRPr="00AB2476">
              <w:rPr>
                <w:highlight w:val="magenta"/>
              </w:rPr>
              <w:t>Статистичні дані …</w:t>
            </w:r>
          </w:p>
        </w:tc>
      </w:tr>
    </w:tbl>
    <w:p w14:paraId="1C995C69" w14:textId="77777777" w:rsidR="00184B25" w:rsidRDefault="00184B25" w:rsidP="00184B25">
      <w:pPr>
        <w:pStyle w:val="8"/>
        <w:sectPr w:rsidR="00184B25" w:rsidSect="001A3917">
          <w:headerReference w:type="even" r:id="rId14"/>
          <w:footerReference w:type="even" r:id="rId15"/>
          <w:headerReference w:type="first" r:id="rId16"/>
          <w:endnotePr>
            <w:numFmt w:val="decimal"/>
          </w:endnotePr>
          <w:pgSz w:w="11906" w:h="16838" w:code="9"/>
          <w:pgMar w:top="1134" w:right="567" w:bottom="1134" w:left="1134" w:header="567" w:footer="567" w:gutter="0"/>
          <w:cols w:space="720"/>
        </w:sectPr>
      </w:pPr>
    </w:p>
    <w:tbl>
      <w:tblPr>
        <w:tblW w:w="10064" w:type="dxa"/>
        <w:tblInd w:w="392" w:type="dxa"/>
        <w:tblLayout w:type="fixed"/>
        <w:tblLook w:val="01E0" w:firstRow="1" w:lastRow="1" w:firstColumn="1" w:lastColumn="1" w:noHBand="0" w:noVBand="0"/>
      </w:tblPr>
      <w:tblGrid>
        <w:gridCol w:w="10064"/>
      </w:tblGrid>
      <w:tr w:rsidR="00184B25" w:rsidRPr="00E81F49" w14:paraId="02028980" w14:textId="77777777" w:rsidTr="00CA7D09">
        <w:trPr>
          <w:trHeight w:hRule="exact" w:val="397"/>
        </w:trPr>
        <w:tc>
          <w:tcPr>
            <w:tcW w:w="10064" w:type="dxa"/>
            <w:vAlign w:val="bottom"/>
          </w:tcPr>
          <w:p w14:paraId="427AF47F" w14:textId="77777777" w:rsidR="00184B25" w:rsidRPr="00E81F49" w:rsidRDefault="00184B25" w:rsidP="001A3917">
            <w:pPr>
              <w:pStyle w:val="a8"/>
            </w:pPr>
            <w:r w:rsidRPr="00E81F49">
              <w:lastRenderedPageBreak/>
              <w:t xml:space="preserve">4. </w:t>
            </w:r>
            <w:r w:rsidRPr="0036714E">
              <w:t>Перелік питань, які потрібно розробити у пояснювальній записці</w:t>
            </w:r>
          </w:p>
        </w:tc>
      </w:tr>
      <w:tr w:rsidR="00184B25" w:rsidRPr="00E81F49" w14:paraId="5D2CC106" w14:textId="77777777" w:rsidTr="00CA7D09">
        <w:trPr>
          <w:trHeight w:hRule="exact" w:val="397"/>
        </w:trPr>
        <w:tc>
          <w:tcPr>
            <w:tcW w:w="10064" w:type="dxa"/>
            <w:vAlign w:val="bottom"/>
          </w:tcPr>
          <w:p w14:paraId="3661B36A" w14:textId="77777777" w:rsidR="00184B25" w:rsidRPr="00E81F49" w:rsidRDefault="00184B25" w:rsidP="001A3917">
            <w:pPr>
              <w:pStyle w:val="a8"/>
            </w:pPr>
            <w:r>
              <w:rPr>
                <w:highlight w:val="magenta"/>
              </w:rPr>
              <w:t>Виконати огляд …</w:t>
            </w:r>
            <w:r>
              <w:t xml:space="preserve">   </w:t>
            </w:r>
            <w:r>
              <w:rPr>
                <w:highlight w:val="magenta"/>
              </w:rPr>
              <w:t xml:space="preserve">Розробити </w:t>
            </w:r>
            <w:r w:rsidRPr="006468BA">
              <w:rPr>
                <w:highlight w:val="magenta"/>
              </w:rPr>
              <w:t>математичну модель …</w:t>
            </w:r>
            <w:r>
              <w:t xml:space="preserve">   </w:t>
            </w:r>
            <w:r>
              <w:rPr>
                <w:highlight w:val="magenta"/>
              </w:rPr>
              <w:t>Розробити алгоритм …</w:t>
            </w:r>
          </w:p>
        </w:tc>
      </w:tr>
      <w:tr w:rsidR="00184B25" w:rsidRPr="00E81F49" w14:paraId="2F854871" w14:textId="77777777" w:rsidTr="00CA7D09">
        <w:trPr>
          <w:trHeight w:hRule="exact" w:val="397"/>
        </w:trPr>
        <w:tc>
          <w:tcPr>
            <w:tcW w:w="10064" w:type="dxa"/>
            <w:vAlign w:val="bottom"/>
          </w:tcPr>
          <w:p w14:paraId="18F5FA05" w14:textId="77777777" w:rsidR="00184B25" w:rsidRPr="00E81F49" w:rsidRDefault="00184B25" w:rsidP="001A3917">
            <w:pPr>
              <w:pStyle w:val="a8"/>
            </w:pPr>
            <w:r>
              <w:rPr>
                <w:highlight w:val="magenta"/>
              </w:rPr>
              <w:t>Сформувати набір тестів для перевірки …</w:t>
            </w:r>
            <w:r>
              <w:t xml:space="preserve">   </w:t>
            </w:r>
            <w:r>
              <w:rPr>
                <w:highlight w:val="magenta"/>
              </w:rPr>
              <w:t>Виконати тестування …</w:t>
            </w:r>
            <w:r>
              <w:t xml:space="preserve">   </w:t>
            </w:r>
          </w:p>
        </w:tc>
      </w:tr>
      <w:tr w:rsidR="00184B25" w:rsidRPr="00E81F49" w14:paraId="4B22B32B" w14:textId="77777777" w:rsidTr="00CA7D09">
        <w:trPr>
          <w:trHeight w:hRule="exact" w:val="397"/>
        </w:trPr>
        <w:tc>
          <w:tcPr>
            <w:tcW w:w="10064" w:type="dxa"/>
            <w:vAlign w:val="bottom"/>
          </w:tcPr>
          <w:p w14:paraId="2738DA7D" w14:textId="77777777" w:rsidR="00184B25" w:rsidRPr="00E81F49" w:rsidRDefault="00184B25" w:rsidP="001A3917">
            <w:pPr>
              <w:pStyle w:val="a8"/>
            </w:pPr>
          </w:p>
        </w:tc>
      </w:tr>
      <w:tr w:rsidR="00184B25" w:rsidRPr="00E81F49" w14:paraId="7846636C" w14:textId="77777777" w:rsidTr="00CA7D09">
        <w:trPr>
          <w:trHeight w:hRule="exact" w:val="397"/>
        </w:trPr>
        <w:tc>
          <w:tcPr>
            <w:tcW w:w="10064" w:type="dxa"/>
            <w:vAlign w:val="bottom"/>
          </w:tcPr>
          <w:p w14:paraId="0D405696" w14:textId="77777777" w:rsidR="00184B25" w:rsidRPr="00E81F49" w:rsidRDefault="00184B25" w:rsidP="001A3917">
            <w:pPr>
              <w:pStyle w:val="a8"/>
            </w:pPr>
          </w:p>
        </w:tc>
      </w:tr>
      <w:tr w:rsidR="00184B25" w:rsidRPr="007A522C" w14:paraId="0D82430F" w14:textId="77777777" w:rsidTr="00CA7D09">
        <w:trPr>
          <w:trHeight w:hRule="exact" w:val="397"/>
        </w:trPr>
        <w:tc>
          <w:tcPr>
            <w:tcW w:w="10064" w:type="dxa"/>
            <w:vAlign w:val="bottom"/>
          </w:tcPr>
          <w:p w14:paraId="3F612982" w14:textId="77777777" w:rsidR="00184B25" w:rsidRPr="00E81F49" w:rsidRDefault="00184B25" w:rsidP="001A3917">
            <w:pPr>
              <w:pStyle w:val="a8"/>
            </w:pPr>
            <w:r>
              <w:t>5</w:t>
            </w:r>
            <w:r w:rsidRPr="00E81F49">
              <w:t xml:space="preserve">. </w:t>
            </w:r>
            <w:r>
              <w:t>Перелік графічного матеріалу:</w:t>
            </w:r>
          </w:p>
        </w:tc>
      </w:tr>
      <w:tr w:rsidR="00184B25" w:rsidRPr="00E81F49" w14:paraId="6EA35419" w14:textId="77777777" w:rsidTr="00CA7D09">
        <w:trPr>
          <w:trHeight w:hRule="exact" w:val="397"/>
        </w:trPr>
        <w:tc>
          <w:tcPr>
            <w:tcW w:w="10064" w:type="dxa"/>
            <w:vAlign w:val="bottom"/>
          </w:tcPr>
          <w:p w14:paraId="59536054" w14:textId="77777777" w:rsidR="00184B25" w:rsidRPr="00E81F49" w:rsidRDefault="00184B25" w:rsidP="001A3917">
            <w:pPr>
              <w:pStyle w:val="a8"/>
            </w:pPr>
            <w:r w:rsidRPr="009B2E02">
              <w:t xml:space="preserve">Презентація: </w:t>
            </w:r>
            <w:r w:rsidRPr="00700CC3">
              <w:rPr>
                <w:highlight w:val="magenta"/>
              </w:rPr>
              <w:t>ХХ</w:t>
            </w:r>
            <w:r>
              <w:t xml:space="preserve"> слайдів</w:t>
            </w:r>
          </w:p>
        </w:tc>
      </w:tr>
      <w:tr w:rsidR="00184B25" w:rsidRPr="00E81F49" w14:paraId="0B0781DC" w14:textId="77777777" w:rsidTr="00CA7D09">
        <w:trPr>
          <w:trHeight w:hRule="exact" w:val="397"/>
        </w:trPr>
        <w:tc>
          <w:tcPr>
            <w:tcW w:w="10064" w:type="dxa"/>
            <w:vAlign w:val="bottom"/>
          </w:tcPr>
          <w:p w14:paraId="0ADE3E45" w14:textId="77777777" w:rsidR="00184B25" w:rsidRPr="00E81F49" w:rsidRDefault="00184B25" w:rsidP="001A3917">
            <w:pPr>
              <w:pStyle w:val="a8"/>
            </w:pPr>
          </w:p>
        </w:tc>
      </w:tr>
      <w:tr w:rsidR="00184B25" w:rsidRPr="00E81F49" w14:paraId="35479671" w14:textId="77777777" w:rsidTr="00CA7D09">
        <w:trPr>
          <w:trHeight w:hRule="exact" w:val="397"/>
        </w:trPr>
        <w:tc>
          <w:tcPr>
            <w:tcW w:w="10064" w:type="dxa"/>
            <w:vAlign w:val="bottom"/>
          </w:tcPr>
          <w:p w14:paraId="3A0D8F84" w14:textId="77777777" w:rsidR="00184B25" w:rsidRPr="00E81F49" w:rsidRDefault="00184B25" w:rsidP="001A3917">
            <w:pPr>
              <w:pStyle w:val="a8"/>
            </w:pPr>
          </w:p>
        </w:tc>
      </w:tr>
      <w:tr w:rsidR="00184B25" w:rsidRPr="00E81F49" w14:paraId="786458DA" w14:textId="77777777" w:rsidTr="00CA7D09">
        <w:trPr>
          <w:trHeight w:hRule="exact" w:val="397"/>
        </w:trPr>
        <w:tc>
          <w:tcPr>
            <w:tcW w:w="10064" w:type="dxa"/>
            <w:vAlign w:val="bottom"/>
          </w:tcPr>
          <w:p w14:paraId="16633E93" w14:textId="77777777" w:rsidR="00184B25" w:rsidRPr="00E81F49" w:rsidRDefault="00184B25" w:rsidP="001A3917">
            <w:pPr>
              <w:pStyle w:val="a8"/>
            </w:pPr>
            <w:r>
              <w:t>6. Консультант</w:t>
            </w:r>
            <w:r w:rsidR="00CA7D09">
              <w:t>и</w:t>
            </w:r>
            <w:r>
              <w:t xml:space="preserve"> розділів роботи</w:t>
            </w:r>
          </w:p>
        </w:tc>
      </w:tr>
    </w:tbl>
    <w:p w14:paraId="3CB1A007" w14:textId="77777777" w:rsidR="00184B25" w:rsidRPr="00450C18" w:rsidRDefault="00184B25" w:rsidP="00184B25">
      <w:pPr>
        <w:pStyle w:val="8"/>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8"/>
        <w:gridCol w:w="3700"/>
        <w:gridCol w:w="1506"/>
        <w:gridCol w:w="1279"/>
      </w:tblGrid>
      <w:tr w:rsidR="003F1579" w14:paraId="322B83C6" w14:textId="77777777" w:rsidTr="00CA7D09">
        <w:trPr>
          <w:cantSplit/>
        </w:trPr>
        <w:tc>
          <w:tcPr>
            <w:tcW w:w="3402" w:type="dxa"/>
            <w:vMerge w:val="restart"/>
            <w:vAlign w:val="center"/>
          </w:tcPr>
          <w:p w14:paraId="0554F7B3" w14:textId="77777777" w:rsidR="00184B25" w:rsidRPr="00CA7D09" w:rsidRDefault="00184B25" w:rsidP="00FE4B5C">
            <w:pPr>
              <w:pStyle w:val="13"/>
            </w:pPr>
            <w:r w:rsidRPr="00CA7D09">
              <w:t>Розділ</w:t>
            </w:r>
          </w:p>
        </w:tc>
        <w:tc>
          <w:tcPr>
            <w:tcW w:w="3827" w:type="dxa"/>
            <w:vMerge w:val="restart"/>
            <w:vAlign w:val="center"/>
          </w:tcPr>
          <w:p w14:paraId="27AF48A0" w14:textId="77777777" w:rsidR="00184B25" w:rsidRPr="00CA7D09" w:rsidRDefault="00184B25" w:rsidP="00FE4B5C">
            <w:pPr>
              <w:pStyle w:val="13"/>
            </w:pPr>
            <w:r w:rsidRPr="00CA7D09">
              <w:t>Прізвище, ініціали та посада консультанта</w:t>
            </w:r>
          </w:p>
        </w:tc>
        <w:tc>
          <w:tcPr>
            <w:tcW w:w="2800" w:type="dxa"/>
            <w:gridSpan w:val="2"/>
            <w:vAlign w:val="center"/>
          </w:tcPr>
          <w:p w14:paraId="0A81D741" w14:textId="77777777" w:rsidR="00184B25" w:rsidRPr="00CA7D09" w:rsidRDefault="00184B25" w:rsidP="00FE4B5C">
            <w:pPr>
              <w:pStyle w:val="13"/>
            </w:pPr>
            <w:r w:rsidRPr="00CA7D09">
              <w:t>Підпис, дата</w:t>
            </w:r>
          </w:p>
        </w:tc>
      </w:tr>
      <w:tr w:rsidR="003F1579" w14:paraId="74D887AE" w14:textId="77777777" w:rsidTr="00CA7D09">
        <w:trPr>
          <w:cantSplit/>
        </w:trPr>
        <w:tc>
          <w:tcPr>
            <w:tcW w:w="3402" w:type="dxa"/>
            <w:vMerge/>
            <w:vAlign w:val="center"/>
          </w:tcPr>
          <w:p w14:paraId="4A6B0E62" w14:textId="77777777" w:rsidR="00184B25" w:rsidRPr="00CA7D09" w:rsidRDefault="00184B25" w:rsidP="00FE4B5C">
            <w:pPr>
              <w:pStyle w:val="13"/>
            </w:pPr>
          </w:p>
        </w:tc>
        <w:tc>
          <w:tcPr>
            <w:tcW w:w="3827" w:type="dxa"/>
            <w:vMerge/>
            <w:vAlign w:val="center"/>
          </w:tcPr>
          <w:p w14:paraId="08139C13" w14:textId="77777777" w:rsidR="00184B25" w:rsidRPr="00CA7D09" w:rsidRDefault="00184B25" w:rsidP="00FE4B5C">
            <w:pPr>
              <w:pStyle w:val="13"/>
            </w:pPr>
          </w:p>
        </w:tc>
        <w:tc>
          <w:tcPr>
            <w:tcW w:w="1521" w:type="dxa"/>
            <w:vAlign w:val="center"/>
          </w:tcPr>
          <w:p w14:paraId="7357298A" w14:textId="77777777" w:rsidR="00184B25" w:rsidRPr="00CA7D09" w:rsidRDefault="00184B25" w:rsidP="00FE4B5C">
            <w:pPr>
              <w:pStyle w:val="13"/>
            </w:pPr>
            <w:r w:rsidRPr="00CA7D09">
              <w:t>завдання видав</w:t>
            </w:r>
          </w:p>
        </w:tc>
        <w:tc>
          <w:tcPr>
            <w:tcW w:w="1279" w:type="dxa"/>
            <w:vAlign w:val="center"/>
          </w:tcPr>
          <w:p w14:paraId="71E18C84" w14:textId="77777777" w:rsidR="00184B25" w:rsidRPr="00CA7D09" w:rsidRDefault="00184B25" w:rsidP="00FE4B5C">
            <w:pPr>
              <w:pStyle w:val="13"/>
            </w:pPr>
            <w:r w:rsidRPr="00CA7D09">
              <w:t>завдання прийняв</w:t>
            </w:r>
          </w:p>
        </w:tc>
      </w:tr>
      <w:tr w:rsidR="00CA7D09" w14:paraId="6FCB2528" w14:textId="77777777" w:rsidTr="00CA7D09">
        <w:trPr>
          <w:cantSplit/>
          <w:trHeight w:val="301"/>
        </w:trPr>
        <w:tc>
          <w:tcPr>
            <w:tcW w:w="3402" w:type="dxa"/>
          </w:tcPr>
          <w:p w14:paraId="31DA156C" w14:textId="77777777" w:rsidR="00CA7D09" w:rsidRPr="008051C3" w:rsidRDefault="00CA7D09" w:rsidP="00CA7D09">
            <w:pPr>
              <w:pStyle w:val="a8"/>
            </w:pPr>
            <w:r>
              <w:t>Економічне</w:t>
            </w:r>
          </w:p>
        </w:tc>
        <w:tc>
          <w:tcPr>
            <w:tcW w:w="3827" w:type="dxa"/>
          </w:tcPr>
          <w:p w14:paraId="1674A9C7" w14:textId="77777777" w:rsidR="00CA7D09" w:rsidRPr="0070082F" w:rsidRDefault="00CA7D09" w:rsidP="00CA7D09">
            <w:pPr>
              <w:pStyle w:val="120"/>
              <w:rPr>
                <w:lang w:val="ru-RU"/>
              </w:rPr>
            </w:pPr>
          </w:p>
        </w:tc>
        <w:tc>
          <w:tcPr>
            <w:tcW w:w="1521" w:type="dxa"/>
          </w:tcPr>
          <w:p w14:paraId="14A1ED18" w14:textId="77777777" w:rsidR="00CA7D09" w:rsidRPr="0070082F" w:rsidRDefault="00CA7D09" w:rsidP="00CA7D09">
            <w:pPr>
              <w:pStyle w:val="120"/>
              <w:rPr>
                <w:lang w:val="ru-RU"/>
              </w:rPr>
            </w:pPr>
          </w:p>
        </w:tc>
        <w:tc>
          <w:tcPr>
            <w:tcW w:w="1279" w:type="dxa"/>
          </w:tcPr>
          <w:p w14:paraId="2311753B" w14:textId="77777777" w:rsidR="00CA7D09" w:rsidRPr="0070082F" w:rsidRDefault="00CA7D09" w:rsidP="00CA7D09">
            <w:pPr>
              <w:pStyle w:val="120"/>
              <w:rPr>
                <w:lang w:val="ru-RU"/>
              </w:rPr>
            </w:pPr>
          </w:p>
        </w:tc>
      </w:tr>
      <w:tr w:rsidR="00CA7D09" w14:paraId="0C5D7B63" w14:textId="77777777" w:rsidTr="00CA7D09">
        <w:trPr>
          <w:cantSplit/>
          <w:trHeight w:val="295"/>
        </w:trPr>
        <w:tc>
          <w:tcPr>
            <w:tcW w:w="3402" w:type="dxa"/>
          </w:tcPr>
          <w:p w14:paraId="5F5D6FBB" w14:textId="77777777" w:rsidR="00CA7D09" w:rsidRPr="008051C3" w:rsidRDefault="00CA7D09" w:rsidP="00CA7D09">
            <w:pPr>
              <w:pStyle w:val="a8"/>
            </w:pPr>
            <w:r>
              <w:t>обґрунтування</w:t>
            </w:r>
          </w:p>
        </w:tc>
        <w:tc>
          <w:tcPr>
            <w:tcW w:w="3827" w:type="dxa"/>
          </w:tcPr>
          <w:p w14:paraId="1E94510C" w14:textId="77777777" w:rsidR="00CA7D09" w:rsidRPr="00CA7D09" w:rsidRDefault="00CA7D09" w:rsidP="00CA7D09">
            <w:pPr>
              <w:pStyle w:val="120"/>
            </w:pPr>
            <w:r w:rsidRPr="00CA7D09">
              <w:rPr>
                <w:highlight w:val="magenta"/>
              </w:rPr>
              <w:t>Прізвище Х. Х., посада</w:t>
            </w:r>
          </w:p>
        </w:tc>
        <w:tc>
          <w:tcPr>
            <w:tcW w:w="1521" w:type="dxa"/>
          </w:tcPr>
          <w:p w14:paraId="3AF5F35B" w14:textId="77777777" w:rsidR="00CA7D09" w:rsidRPr="0070082F" w:rsidRDefault="00CA7D09" w:rsidP="00CA7D09">
            <w:pPr>
              <w:pStyle w:val="120"/>
              <w:rPr>
                <w:lang w:val="ru-RU"/>
              </w:rPr>
            </w:pPr>
          </w:p>
        </w:tc>
        <w:tc>
          <w:tcPr>
            <w:tcW w:w="1279" w:type="dxa"/>
          </w:tcPr>
          <w:p w14:paraId="0885B42B" w14:textId="77777777" w:rsidR="00CA7D09" w:rsidRPr="0070082F" w:rsidRDefault="00CA7D09" w:rsidP="00CA7D09">
            <w:pPr>
              <w:pStyle w:val="120"/>
              <w:rPr>
                <w:lang w:val="ru-RU"/>
              </w:rPr>
            </w:pPr>
          </w:p>
        </w:tc>
      </w:tr>
      <w:tr w:rsidR="00CA7D09" w14:paraId="24133D34" w14:textId="77777777" w:rsidTr="00CA7D09">
        <w:trPr>
          <w:cantSplit/>
        </w:trPr>
        <w:tc>
          <w:tcPr>
            <w:tcW w:w="3402" w:type="dxa"/>
          </w:tcPr>
          <w:p w14:paraId="79534D6B" w14:textId="77777777" w:rsidR="00CA7D09" w:rsidRPr="008051C3" w:rsidRDefault="00CA7D09" w:rsidP="00CA7D09">
            <w:pPr>
              <w:pStyle w:val="a8"/>
            </w:pPr>
            <w:r>
              <w:t>Охорона праці та</w:t>
            </w:r>
          </w:p>
        </w:tc>
        <w:tc>
          <w:tcPr>
            <w:tcW w:w="3827" w:type="dxa"/>
          </w:tcPr>
          <w:p w14:paraId="0BCDF484" w14:textId="77777777" w:rsidR="00CA7D09" w:rsidRPr="0070082F" w:rsidRDefault="00CA7D09" w:rsidP="00CA7D09">
            <w:pPr>
              <w:pStyle w:val="120"/>
              <w:rPr>
                <w:lang w:val="ru-RU"/>
              </w:rPr>
            </w:pPr>
          </w:p>
        </w:tc>
        <w:tc>
          <w:tcPr>
            <w:tcW w:w="1521" w:type="dxa"/>
          </w:tcPr>
          <w:p w14:paraId="772A1C21" w14:textId="77777777" w:rsidR="00CA7D09" w:rsidRPr="0070082F" w:rsidRDefault="00CA7D09" w:rsidP="00CA7D09">
            <w:pPr>
              <w:pStyle w:val="120"/>
              <w:rPr>
                <w:lang w:val="ru-RU"/>
              </w:rPr>
            </w:pPr>
          </w:p>
        </w:tc>
        <w:tc>
          <w:tcPr>
            <w:tcW w:w="1279" w:type="dxa"/>
          </w:tcPr>
          <w:p w14:paraId="25861653" w14:textId="77777777" w:rsidR="00CA7D09" w:rsidRPr="0070082F" w:rsidRDefault="00CA7D09" w:rsidP="00CA7D09">
            <w:pPr>
              <w:pStyle w:val="120"/>
              <w:rPr>
                <w:lang w:val="ru-RU"/>
              </w:rPr>
            </w:pPr>
          </w:p>
        </w:tc>
      </w:tr>
      <w:tr w:rsidR="00CA7D09" w14:paraId="1F3280B4" w14:textId="77777777" w:rsidTr="00CA7D09">
        <w:trPr>
          <w:cantSplit/>
        </w:trPr>
        <w:tc>
          <w:tcPr>
            <w:tcW w:w="3402" w:type="dxa"/>
          </w:tcPr>
          <w:p w14:paraId="111FBF92" w14:textId="77777777" w:rsidR="00CA7D09" w:rsidRPr="008051C3" w:rsidRDefault="00CA7D09" w:rsidP="00CA7D09">
            <w:pPr>
              <w:pStyle w:val="a8"/>
            </w:pPr>
            <w:r>
              <w:t>навколишнього</w:t>
            </w:r>
          </w:p>
        </w:tc>
        <w:tc>
          <w:tcPr>
            <w:tcW w:w="3827" w:type="dxa"/>
          </w:tcPr>
          <w:p w14:paraId="0A05090D" w14:textId="77777777" w:rsidR="00CA7D09" w:rsidRPr="0070082F" w:rsidRDefault="00CA7D09" w:rsidP="00CA7D09">
            <w:pPr>
              <w:pStyle w:val="120"/>
              <w:rPr>
                <w:lang w:val="ru-RU"/>
              </w:rPr>
            </w:pPr>
          </w:p>
        </w:tc>
        <w:tc>
          <w:tcPr>
            <w:tcW w:w="1521" w:type="dxa"/>
          </w:tcPr>
          <w:p w14:paraId="7E38F65C" w14:textId="77777777" w:rsidR="00CA7D09" w:rsidRPr="0070082F" w:rsidRDefault="00CA7D09" w:rsidP="00CA7D09">
            <w:pPr>
              <w:pStyle w:val="120"/>
              <w:rPr>
                <w:lang w:val="ru-RU"/>
              </w:rPr>
            </w:pPr>
          </w:p>
        </w:tc>
        <w:tc>
          <w:tcPr>
            <w:tcW w:w="1279" w:type="dxa"/>
          </w:tcPr>
          <w:p w14:paraId="6A5021ED" w14:textId="77777777" w:rsidR="00CA7D09" w:rsidRPr="0070082F" w:rsidRDefault="00CA7D09" w:rsidP="00CA7D09">
            <w:pPr>
              <w:pStyle w:val="120"/>
              <w:rPr>
                <w:lang w:val="ru-RU"/>
              </w:rPr>
            </w:pPr>
          </w:p>
        </w:tc>
      </w:tr>
      <w:tr w:rsidR="00CA7D09" w14:paraId="707C87ED" w14:textId="77777777" w:rsidTr="00CA7D09">
        <w:trPr>
          <w:cantSplit/>
        </w:trPr>
        <w:tc>
          <w:tcPr>
            <w:tcW w:w="3402" w:type="dxa"/>
          </w:tcPr>
          <w:p w14:paraId="6F8039AD" w14:textId="77777777" w:rsidR="00CA7D09" w:rsidRPr="008051C3" w:rsidRDefault="00CA7D09" w:rsidP="00CA7D09">
            <w:pPr>
              <w:pStyle w:val="a8"/>
            </w:pPr>
            <w:r>
              <w:t>середовища</w:t>
            </w:r>
          </w:p>
        </w:tc>
        <w:tc>
          <w:tcPr>
            <w:tcW w:w="3827" w:type="dxa"/>
          </w:tcPr>
          <w:p w14:paraId="25319C35" w14:textId="77777777" w:rsidR="00CA7D09" w:rsidRPr="00CA7D09" w:rsidRDefault="00CA7D09" w:rsidP="00CA7D09">
            <w:pPr>
              <w:pStyle w:val="120"/>
            </w:pPr>
            <w:r w:rsidRPr="00CA7D09">
              <w:rPr>
                <w:highlight w:val="magenta"/>
              </w:rPr>
              <w:t>Прізвище Х. Х., посада</w:t>
            </w:r>
          </w:p>
        </w:tc>
        <w:tc>
          <w:tcPr>
            <w:tcW w:w="1521" w:type="dxa"/>
          </w:tcPr>
          <w:p w14:paraId="7B42688E" w14:textId="77777777" w:rsidR="00CA7D09" w:rsidRPr="0070082F" w:rsidRDefault="00CA7D09" w:rsidP="00CA7D09">
            <w:pPr>
              <w:pStyle w:val="120"/>
              <w:rPr>
                <w:lang w:val="ru-RU"/>
              </w:rPr>
            </w:pPr>
          </w:p>
        </w:tc>
        <w:tc>
          <w:tcPr>
            <w:tcW w:w="1279" w:type="dxa"/>
          </w:tcPr>
          <w:p w14:paraId="3DB1FE7B" w14:textId="77777777" w:rsidR="00CA7D09" w:rsidRPr="0070082F" w:rsidRDefault="00CA7D09" w:rsidP="00CA7D09">
            <w:pPr>
              <w:pStyle w:val="120"/>
              <w:rPr>
                <w:lang w:val="ru-RU"/>
              </w:rPr>
            </w:pPr>
          </w:p>
        </w:tc>
      </w:tr>
      <w:tr w:rsidR="00CA7D09" w14:paraId="702259BC" w14:textId="77777777" w:rsidTr="00CA7D09">
        <w:trPr>
          <w:cantSplit/>
        </w:trPr>
        <w:tc>
          <w:tcPr>
            <w:tcW w:w="3402" w:type="dxa"/>
          </w:tcPr>
          <w:p w14:paraId="747787BB" w14:textId="77777777" w:rsidR="00CA7D09" w:rsidRDefault="00CA7D09" w:rsidP="00CA7D09">
            <w:pPr>
              <w:pStyle w:val="a8"/>
            </w:pPr>
          </w:p>
        </w:tc>
        <w:tc>
          <w:tcPr>
            <w:tcW w:w="3827" w:type="dxa"/>
          </w:tcPr>
          <w:p w14:paraId="289EFBDC" w14:textId="77777777" w:rsidR="00CA7D09" w:rsidRPr="00CA7D09" w:rsidRDefault="00CA7D09" w:rsidP="00CA7D09">
            <w:pPr>
              <w:pStyle w:val="120"/>
              <w:rPr>
                <w:highlight w:val="magenta"/>
              </w:rPr>
            </w:pPr>
          </w:p>
        </w:tc>
        <w:tc>
          <w:tcPr>
            <w:tcW w:w="1521" w:type="dxa"/>
          </w:tcPr>
          <w:p w14:paraId="7630E230" w14:textId="77777777" w:rsidR="00CA7D09" w:rsidRPr="0070082F" w:rsidRDefault="00CA7D09" w:rsidP="00CA7D09">
            <w:pPr>
              <w:pStyle w:val="120"/>
              <w:rPr>
                <w:lang w:val="ru-RU"/>
              </w:rPr>
            </w:pPr>
          </w:p>
        </w:tc>
        <w:tc>
          <w:tcPr>
            <w:tcW w:w="1279" w:type="dxa"/>
          </w:tcPr>
          <w:p w14:paraId="4C623F47" w14:textId="77777777" w:rsidR="00CA7D09" w:rsidRPr="0070082F" w:rsidRDefault="00CA7D09" w:rsidP="00CA7D09">
            <w:pPr>
              <w:pStyle w:val="120"/>
              <w:rPr>
                <w:lang w:val="ru-RU"/>
              </w:rPr>
            </w:pPr>
          </w:p>
        </w:tc>
      </w:tr>
    </w:tbl>
    <w:p w14:paraId="70D9846B" w14:textId="77777777" w:rsidR="00104875" w:rsidRDefault="00104875" w:rsidP="00104875">
      <w:pPr>
        <w:pStyle w:val="8"/>
      </w:pPr>
    </w:p>
    <w:tbl>
      <w:tblPr>
        <w:tblW w:w="10064" w:type="dxa"/>
        <w:tblInd w:w="392" w:type="dxa"/>
        <w:tblBorders>
          <w:insideH w:val="single" w:sz="4" w:space="0" w:color="auto"/>
          <w:insideV w:val="single" w:sz="4" w:space="0" w:color="auto"/>
        </w:tblBorders>
        <w:tblLayout w:type="fixed"/>
        <w:tblLook w:val="01E0" w:firstRow="1" w:lastRow="1" w:firstColumn="1" w:lastColumn="1" w:noHBand="0" w:noVBand="0"/>
      </w:tblPr>
      <w:tblGrid>
        <w:gridCol w:w="10064"/>
      </w:tblGrid>
      <w:tr w:rsidR="00CA7D09" w:rsidRPr="00E81F49" w14:paraId="70769BEC" w14:textId="77777777" w:rsidTr="00CA7D09">
        <w:trPr>
          <w:trHeight w:hRule="exact" w:val="397"/>
        </w:trPr>
        <w:tc>
          <w:tcPr>
            <w:tcW w:w="10064" w:type="dxa"/>
            <w:vAlign w:val="bottom"/>
          </w:tcPr>
          <w:p w14:paraId="63B9F847" w14:textId="77777777" w:rsidR="00CA7D09" w:rsidRPr="00E81F49" w:rsidRDefault="00CA7D09" w:rsidP="008740C4">
            <w:pPr>
              <w:pStyle w:val="a8"/>
            </w:pPr>
            <w:r>
              <w:t xml:space="preserve">7. Дата видачі завдання </w:t>
            </w:r>
            <w:r w:rsidRPr="0071675F">
              <w:rPr>
                <w:highlight w:val="magenta"/>
              </w:rPr>
              <w:t>05</w:t>
            </w:r>
            <w:r>
              <w:t xml:space="preserve"> </w:t>
            </w:r>
            <w:r>
              <w:rPr>
                <w:highlight w:val="magenta"/>
              </w:rPr>
              <w:t>берез</w:t>
            </w:r>
            <w:r w:rsidRPr="00F32F27">
              <w:rPr>
                <w:highlight w:val="magenta"/>
              </w:rPr>
              <w:t>ня</w:t>
            </w:r>
            <w:r>
              <w:t xml:space="preserve"> 202</w:t>
            </w:r>
            <w:r w:rsidRPr="007C0325">
              <w:rPr>
                <w:highlight w:val="magenta"/>
              </w:rPr>
              <w:t>5</w:t>
            </w:r>
            <w:r>
              <w:t xml:space="preserve"> р.</w:t>
            </w:r>
          </w:p>
        </w:tc>
      </w:tr>
    </w:tbl>
    <w:p w14:paraId="1148AEAA" w14:textId="77777777" w:rsidR="00184B25" w:rsidRPr="00184B25" w:rsidRDefault="00184B25" w:rsidP="00CA7D09">
      <w:pPr>
        <w:pStyle w:val="a8"/>
        <w:rPr>
          <w:vanish/>
        </w:rPr>
      </w:pPr>
    </w:p>
    <w:p w14:paraId="2C616209" w14:textId="77777777" w:rsidR="00184B25" w:rsidRDefault="00184B25" w:rsidP="00184B25">
      <w:pPr>
        <w:pStyle w:val="af5"/>
      </w:pPr>
      <w:r>
        <w:t>Календарний план</w:t>
      </w:r>
    </w:p>
    <w:p w14:paraId="2EFAC88A" w14:textId="77777777" w:rsidR="00184B25" w:rsidRDefault="00184B25" w:rsidP="00184B25">
      <w:pPr>
        <w:pStyle w:val="8"/>
      </w:pPr>
    </w:p>
    <w:tbl>
      <w:tblPr>
        <w:tblW w:w="1009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270"/>
        <w:gridCol w:w="1701"/>
        <w:gridCol w:w="1276"/>
      </w:tblGrid>
      <w:tr w:rsidR="003F1579" w14:paraId="4ED676A2" w14:textId="77777777" w:rsidTr="00666E1A">
        <w:trPr>
          <w:cantSplit/>
        </w:trPr>
        <w:tc>
          <w:tcPr>
            <w:tcW w:w="850" w:type="dxa"/>
            <w:tcMar>
              <w:left w:w="28" w:type="dxa"/>
              <w:right w:w="28" w:type="dxa"/>
            </w:tcMar>
            <w:vAlign w:val="center"/>
          </w:tcPr>
          <w:p w14:paraId="65EC24BB" w14:textId="77777777" w:rsidR="00184B25" w:rsidRPr="00CA7D09" w:rsidRDefault="00184B25" w:rsidP="00FE4B5C">
            <w:pPr>
              <w:pStyle w:val="13"/>
            </w:pPr>
            <w:r w:rsidRPr="00CA7D09">
              <w:t>Номер етапу</w:t>
            </w:r>
          </w:p>
        </w:tc>
        <w:tc>
          <w:tcPr>
            <w:tcW w:w="6270" w:type="dxa"/>
            <w:tcMar>
              <w:left w:w="28" w:type="dxa"/>
              <w:right w:w="28" w:type="dxa"/>
            </w:tcMar>
            <w:vAlign w:val="center"/>
          </w:tcPr>
          <w:p w14:paraId="2F4A0887" w14:textId="77777777" w:rsidR="00184B25" w:rsidRPr="00CA7D09" w:rsidRDefault="00184B25" w:rsidP="00FE4B5C">
            <w:pPr>
              <w:pStyle w:val="13"/>
            </w:pPr>
            <w:r w:rsidRPr="00CA7D09">
              <w:t>Назва етапів кваліфікаційної роботи</w:t>
            </w:r>
          </w:p>
        </w:tc>
        <w:tc>
          <w:tcPr>
            <w:tcW w:w="1701" w:type="dxa"/>
            <w:tcMar>
              <w:left w:w="28" w:type="dxa"/>
              <w:right w:w="28" w:type="dxa"/>
            </w:tcMar>
            <w:vAlign w:val="center"/>
          </w:tcPr>
          <w:p w14:paraId="463600C7" w14:textId="77777777" w:rsidR="00184B25" w:rsidRPr="00CA7D09" w:rsidRDefault="00184B25" w:rsidP="00FE4B5C">
            <w:pPr>
              <w:pStyle w:val="13"/>
            </w:pPr>
            <w:r w:rsidRPr="00CA7D09">
              <w:t>Строк виконання етапів роботи</w:t>
            </w:r>
          </w:p>
        </w:tc>
        <w:tc>
          <w:tcPr>
            <w:tcW w:w="1276" w:type="dxa"/>
            <w:tcMar>
              <w:left w:w="28" w:type="dxa"/>
              <w:right w:w="28" w:type="dxa"/>
            </w:tcMar>
            <w:vAlign w:val="center"/>
          </w:tcPr>
          <w:p w14:paraId="20C8B50D" w14:textId="77777777" w:rsidR="00184B25" w:rsidRPr="00CA7D09" w:rsidRDefault="00184B25" w:rsidP="00FE4B5C">
            <w:pPr>
              <w:pStyle w:val="13"/>
            </w:pPr>
            <w:r w:rsidRPr="00CA7D09">
              <w:t>Примітки</w:t>
            </w:r>
          </w:p>
        </w:tc>
      </w:tr>
      <w:tr w:rsidR="003F1579" w14:paraId="2796CA06" w14:textId="77777777" w:rsidTr="00666E1A">
        <w:trPr>
          <w:cantSplit/>
        </w:trPr>
        <w:tc>
          <w:tcPr>
            <w:tcW w:w="850" w:type="dxa"/>
          </w:tcPr>
          <w:p w14:paraId="14920690" w14:textId="77777777" w:rsidR="00184B25" w:rsidRPr="008B28EA" w:rsidRDefault="00184B25" w:rsidP="00FE4B5C">
            <w:pPr>
              <w:pStyle w:val="13"/>
            </w:pPr>
            <w:r w:rsidRPr="008B28EA">
              <w:t>1</w:t>
            </w:r>
          </w:p>
        </w:tc>
        <w:tc>
          <w:tcPr>
            <w:tcW w:w="6270" w:type="dxa"/>
            <w:tcMar>
              <w:right w:w="28" w:type="dxa"/>
            </w:tcMar>
          </w:tcPr>
          <w:p w14:paraId="41127065" w14:textId="77777777" w:rsidR="00184B25" w:rsidRPr="00CA7D09" w:rsidRDefault="00184B25" w:rsidP="0070082F">
            <w:pPr>
              <w:pStyle w:val="a8"/>
            </w:pPr>
            <w:r w:rsidRPr="00CA7D09">
              <w:t>Вибір теми, постановка проблем і завдань</w:t>
            </w:r>
          </w:p>
        </w:tc>
        <w:tc>
          <w:tcPr>
            <w:tcW w:w="1701" w:type="dxa"/>
            <w:vAlign w:val="bottom"/>
          </w:tcPr>
          <w:p w14:paraId="7B6EA15D" w14:textId="77777777" w:rsidR="00184B25" w:rsidRPr="008B28EA" w:rsidRDefault="00184B25" w:rsidP="00FE4B5C">
            <w:pPr>
              <w:pStyle w:val="13"/>
              <w:rPr>
                <w:highlight w:val="magenta"/>
              </w:rPr>
            </w:pPr>
            <w:r w:rsidRPr="008B28EA">
              <w:rPr>
                <w:highlight w:val="magenta"/>
              </w:rPr>
              <w:t>05.03.2025</w:t>
            </w:r>
          </w:p>
        </w:tc>
        <w:tc>
          <w:tcPr>
            <w:tcW w:w="1276" w:type="dxa"/>
          </w:tcPr>
          <w:p w14:paraId="5E316259" w14:textId="77777777" w:rsidR="00184B25" w:rsidRPr="0070082F" w:rsidRDefault="00184B25" w:rsidP="001A3917">
            <w:pPr>
              <w:pStyle w:val="12"/>
              <w:rPr>
                <w:lang w:val="ru-RU"/>
              </w:rPr>
            </w:pPr>
          </w:p>
        </w:tc>
      </w:tr>
      <w:tr w:rsidR="003F1579" w14:paraId="4588E9ED" w14:textId="77777777" w:rsidTr="00666E1A">
        <w:trPr>
          <w:cantSplit/>
        </w:trPr>
        <w:tc>
          <w:tcPr>
            <w:tcW w:w="850" w:type="dxa"/>
          </w:tcPr>
          <w:p w14:paraId="5ED10BEA" w14:textId="77777777" w:rsidR="00184B25" w:rsidRPr="008B28EA" w:rsidRDefault="00184B25" w:rsidP="00FE4B5C">
            <w:pPr>
              <w:pStyle w:val="13"/>
            </w:pPr>
            <w:r w:rsidRPr="008B28EA">
              <w:t>2</w:t>
            </w:r>
          </w:p>
        </w:tc>
        <w:tc>
          <w:tcPr>
            <w:tcW w:w="6270" w:type="dxa"/>
            <w:tcMar>
              <w:right w:w="28" w:type="dxa"/>
            </w:tcMar>
          </w:tcPr>
          <w:p w14:paraId="14C2F1A4" w14:textId="77777777" w:rsidR="00184B25" w:rsidRPr="00CA7D09" w:rsidRDefault="00184B25" w:rsidP="0070082F">
            <w:pPr>
              <w:pStyle w:val="a8"/>
            </w:pPr>
            <w:r w:rsidRPr="00CA7D09">
              <w:t>Добір і опрацювання джерел інформації</w:t>
            </w:r>
          </w:p>
        </w:tc>
        <w:tc>
          <w:tcPr>
            <w:tcW w:w="1701" w:type="dxa"/>
            <w:vAlign w:val="bottom"/>
          </w:tcPr>
          <w:p w14:paraId="15BCEE0F" w14:textId="77777777" w:rsidR="00184B25" w:rsidRPr="008B28EA" w:rsidRDefault="00184B25" w:rsidP="00FE4B5C">
            <w:pPr>
              <w:pStyle w:val="13"/>
              <w:rPr>
                <w:highlight w:val="magenta"/>
              </w:rPr>
            </w:pPr>
            <w:r w:rsidRPr="008B28EA">
              <w:rPr>
                <w:highlight w:val="magenta"/>
              </w:rPr>
              <w:t>15.05.2025</w:t>
            </w:r>
          </w:p>
        </w:tc>
        <w:tc>
          <w:tcPr>
            <w:tcW w:w="1276" w:type="dxa"/>
          </w:tcPr>
          <w:p w14:paraId="0C0561E3" w14:textId="77777777" w:rsidR="00184B25" w:rsidRPr="0070082F" w:rsidRDefault="00184B25" w:rsidP="001A3917">
            <w:pPr>
              <w:pStyle w:val="12"/>
              <w:rPr>
                <w:lang w:val="ru-RU"/>
              </w:rPr>
            </w:pPr>
          </w:p>
        </w:tc>
      </w:tr>
      <w:tr w:rsidR="003F1579" w14:paraId="6B1D48DE" w14:textId="77777777" w:rsidTr="00666E1A">
        <w:trPr>
          <w:cantSplit/>
        </w:trPr>
        <w:tc>
          <w:tcPr>
            <w:tcW w:w="850" w:type="dxa"/>
          </w:tcPr>
          <w:p w14:paraId="3083063C" w14:textId="77777777" w:rsidR="00184B25" w:rsidRPr="008B28EA" w:rsidRDefault="00184B25" w:rsidP="00FE4B5C">
            <w:pPr>
              <w:pStyle w:val="13"/>
            </w:pPr>
            <w:r w:rsidRPr="008B28EA">
              <w:t>3</w:t>
            </w:r>
          </w:p>
        </w:tc>
        <w:tc>
          <w:tcPr>
            <w:tcW w:w="6270" w:type="dxa"/>
            <w:tcMar>
              <w:right w:w="28" w:type="dxa"/>
            </w:tcMar>
          </w:tcPr>
          <w:p w14:paraId="2D92FD2C" w14:textId="77777777" w:rsidR="00184B25" w:rsidRPr="00CA7D09" w:rsidRDefault="00184B25" w:rsidP="0070082F">
            <w:pPr>
              <w:pStyle w:val="a8"/>
            </w:pPr>
            <w:r w:rsidRPr="00CA7D09">
              <w:t>Підготовка і виконання пояснювальної записки</w:t>
            </w:r>
          </w:p>
        </w:tc>
        <w:tc>
          <w:tcPr>
            <w:tcW w:w="1701" w:type="dxa"/>
          </w:tcPr>
          <w:p w14:paraId="7B073E7F" w14:textId="77777777" w:rsidR="00184B25" w:rsidRPr="008B28EA" w:rsidRDefault="00184B25" w:rsidP="00FE4B5C">
            <w:pPr>
              <w:pStyle w:val="13"/>
              <w:rPr>
                <w:highlight w:val="magenta"/>
              </w:rPr>
            </w:pPr>
            <w:r w:rsidRPr="008B28EA">
              <w:rPr>
                <w:highlight w:val="magenta"/>
              </w:rPr>
              <w:t>09.06.2025</w:t>
            </w:r>
          </w:p>
        </w:tc>
        <w:tc>
          <w:tcPr>
            <w:tcW w:w="1276" w:type="dxa"/>
          </w:tcPr>
          <w:p w14:paraId="5FF59335" w14:textId="77777777" w:rsidR="00184B25" w:rsidRPr="0070082F" w:rsidRDefault="00184B25" w:rsidP="001A3917">
            <w:pPr>
              <w:pStyle w:val="12"/>
              <w:rPr>
                <w:lang w:val="ru-RU"/>
              </w:rPr>
            </w:pPr>
          </w:p>
        </w:tc>
      </w:tr>
      <w:tr w:rsidR="003F1579" w14:paraId="1C850930" w14:textId="77777777" w:rsidTr="00666E1A">
        <w:trPr>
          <w:cantSplit/>
        </w:trPr>
        <w:tc>
          <w:tcPr>
            <w:tcW w:w="850" w:type="dxa"/>
          </w:tcPr>
          <w:p w14:paraId="5D816D13" w14:textId="77777777" w:rsidR="00184B25" w:rsidRPr="008B28EA" w:rsidRDefault="00184B25" w:rsidP="00FE4B5C">
            <w:pPr>
              <w:pStyle w:val="13"/>
            </w:pPr>
            <w:r w:rsidRPr="008B28EA">
              <w:t>4</w:t>
            </w:r>
          </w:p>
        </w:tc>
        <w:tc>
          <w:tcPr>
            <w:tcW w:w="6270" w:type="dxa"/>
            <w:tcMar>
              <w:right w:w="28" w:type="dxa"/>
            </w:tcMar>
          </w:tcPr>
          <w:p w14:paraId="494258A1" w14:textId="77777777" w:rsidR="00184B25" w:rsidRPr="00CA7D09" w:rsidRDefault="00184B25" w:rsidP="0070082F">
            <w:pPr>
              <w:pStyle w:val="a8"/>
            </w:pPr>
            <w:r w:rsidRPr="00CA7D09">
              <w:t>Складання відомості документів</w:t>
            </w:r>
          </w:p>
        </w:tc>
        <w:tc>
          <w:tcPr>
            <w:tcW w:w="1701" w:type="dxa"/>
          </w:tcPr>
          <w:p w14:paraId="114EF374" w14:textId="77777777" w:rsidR="00184B25" w:rsidRPr="008B28EA" w:rsidRDefault="00184B25" w:rsidP="00FE4B5C">
            <w:pPr>
              <w:pStyle w:val="13"/>
              <w:rPr>
                <w:highlight w:val="magenta"/>
              </w:rPr>
            </w:pPr>
            <w:r w:rsidRPr="008B28EA">
              <w:rPr>
                <w:highlight w:val="magenta"/>
              </w:rPr>
              <w:t>10.06.2025</w:t>
            </w:r>
          </w:p>
        </w:tc>
        <w:tc>
          <w:tcPr>
            <w:tcW w:w="1276" w:type="dxa"/>
          </w:tcPr>
          <w:p w14:paraId="1CDE7040" w14:textId="77777777" w:rsidR="00184B25" w:rsidRPr="0070082F" w:rsidRDefault="00184B25" w:rsidP="001A3917">
            <w:pPr>
              <w:pStyle w:val="12"/>
              <w:rPr>
                <w:lang w:val="ru-RU"/>
              </w:rPr>
            </w:pPr>
          </w:p>
        </w:tc>
      </w:tr>
      <w:tr w:rsidR="003F1579" w14:paraId="261D1C25" w14:textId="77777777" w:rsidTr="00666E1A">
        <w:trPr>
          <w:cantSplit/>
        </w:trPr>
        <w:tc>
          <w:tcPr>
            <w:tcW w:w="850" w:type="dxa"/>
          </w:tcPr>
          <w:p w14:paraId="36BE4A48" w14:textId="77777777" w:rsidR="00184B25" w:rsidRPr="008B28EA" w:rsidRDefault="00184B25" w:rsidP="00FE4B5C">
            <w:pPr>
              <w:pStyle w:val="13"/>
            </w:pPr>
            <w:r w:rsidRPr="008B28EA">
              <w:t>5</w:t>
            </w:r>
          </w:p>
        </w:tc>
        <w:tc>
          <w:tcPr>
            <w:tcW w:w="6270" w:type="dxa"/>
            <w:tcMar>
              <w:right w:w="28" w:type="dxa"/>
            </w:tcMar>
          </w:tcPr>
          <w:p w14:paraId="3D348FD0" w14:textId="77777777" w:rsidR="00184B25" w:rsidRPr="00CA7D09" w:rsidRDefault="00184B25" w:rsidP="0070082F">
            <w:pPr>
              <w:pStyle w:val="a8"/>
            </w:pPr>
            <w:r w:rsidRPr="00CA7D09">
              <w:t>Виконання демонстраційних матеріалів</w:t>
            </w:r>
          </w:p>
        </w:tc>
        <w:tc>
          <w:tcPr>
            <w:tcW w:w="1701" w:type="dxa"/>
          </w:tcPr>
          <w:p w14:paraId="247DE85E" w14:textId="77777777" w:rsidR="00184B25" w:rsidRPr="008B28EA" w:rsidRDefault="00184B25" w:rsidP="00FE4B5C">
            <w:pPr>
              <w:pStyle w:val="13"/>
              <w:rPr>
                <w:highlight w:val="magenta"/>
              </w:rPr>
            </w:pPr>
            <w:r w:rsidRPr="008B28EA">
              <w:rPr>
                <w:highlight w:val="magenta"/>
              </w:rPr>
              <w:t>10.06.2025</w:t>
            </w:r>
          </w:p>
        </w:tc>
        <w:tc>
          <w:tcPr>
            <w:tcW w:w="1276" w:type="dxa"/>
          </w:tcPr>
          <w:p w14:paraId="0D4834C5" w14:textId="77777777" w:rsidR="00184B25" w:rsidRPr="0070082F" w:rsidRDefault="00184B25" w:rsidP="001A3917">
            <w:pPr>
              <w:pStyle w:val="12"/>
              <w:rPr>
                <w:lang w:val="ru-RU"/>
              </w:rPr>
            </w:pPr>
          </w:p>
        </w:tc>
      </w:tr>
      <w:tr w:rsidR="003F1579" w14:paraId="2B52C950" w14:textId="77777777" w:rsidTr="00666E1A">
        <w:trPr>
          <w:cantSplit/>
        </w:trPr>
        <w:tc>
          <w:tcPr>
            <w:tcW w:w="850" w:type="dxa"/>
          </w:tcPr>
          <w:p w14:paraId="45CD8238" w14:textId="77777777" w:rsidR="00184B25" w:rsidRPr="008B28EA" w:rsidRDefault="00184B25" w:rsidP="00FE4B5C">
            <w:pPr>
              <w:pStyle w:val="13"/>
            </w:pPr>
            <w:r w:rsidRPr="008B28EA">
              <w:t>6</w:t>
            </w:r>
          </w:p>
        </w:tc>
        <w:tc>
          <w:tcPr>
            <w:tcW w:w="6270" w:type="dxa"/>
            <w:tcMar>
              <w:right w:w="28" w:type="dxa"/>
            </w:tcMar>
          </w:tcPr>
          <w:p w14:paraId="780982D2" w14:textId="77777777" w:rsidR="00184B25" w:rsidRPr="00CA7D09" w:rsidRDefault="00184B25" w:rsidP="0070082F">
            <w:pPr>
              <w:pStyle w:val="a8"/>
            </w:pPr>
            <w:r w:rsidRPr="00CA7D09">
              <w:t xml:space="preserve">Подання роботи на перевірку ступеня запозичення </w:t>
            </w:r>
          </w:p>
        </w:tc>
        <w:tc>
          <w:tcPr>
            <w:tcW w:w="1701" w:type="dxa"/>
          </w:tcPr>
          <w:p w14:paraId="1FECA262" w14:textId="77777777" w:rsidR="00184B25" w:rsidRPr="008B28EA" w:rsidRDefault="00184B25" w:rsidP="00FE4B5C">
            <w:pPr>
              <w:pStyle w:val="13"/>
              <w:rPr>
                <w:highlight w:val="magenta"/>
              </w:rPr>
            </w:pPr>
            <w:r w:rsidRPr="008B28EA">
              <w:rPr>
                <w:highlight w:val="magenta"/>
              </w:rPr>
              <w:t>10.06.2025</w:t>
            </w:r>
          </w:p>
        </w:tc>
        <w:tc>
          <w:tcPr>
            <w:tcW w:w="1276" w:type="dxa"/>
          </w:tcPr>
          <w:p w14:paraId="541E5940" w14:textId="77777777" w:rsidR="00184B25" w:rsidRPr="0070082F" w:rsidRDefault="00184B25" w:rsidP="001A3917">
            <w:pPr>
              <w:pStyle w:val="12"/>
              <w:rPr>
                <w:lang w:val="ru-RU"/>
              </w:rPr>
            </w:pPr>
          </w:p>
        </w:tc>
      </w:tr>
      <w:tr w:rsidR="003F1579" w:rsidRPr="00CB40BF" w14:paraId="66457946" w14:textId="77777777" w:rsidTr="00666E1A">
        <w:trPr>
          <w:cantSplit/>
        </w:trPr>
        <w:tc>
          <w:tcPr>
            <w:tcW w:w="850" w:type="dxa"/>
          </w:tcPr>
          <w:p w14:paraId="2201CC78" w14:textId="77777777" w:rsidR="00184B25" w:rsidRPr="008B28EA" w:rsidRDefault="00184B25" w:rsidP="00FE4B5C">
            <w:pPr>
              <w:pStyle w:val="13"/>
            </w:pPr>
            <w:r w:rsidRPr="008B28EA">
              <w:t>7</w:t>
            </w:r>
          </w:p>
        </w:tc>
        <w:tc>
          <w:tcPr>
            <w:tcW w:w="6270" w:type="dxa"/>
            <w:tcMar>
              <w:right w:w="28" w:type="dxa"/>
            </w:tcMar>
          </w:tcPr>
          <w:p w14:paraId="3A0DD93B" w14:textId="77777777" w:rsidR="00184B25" w:rsidRPr="00CA7D09" w:rsidRDefault="00184B25" w:rsidP="0070082F">
            <w:pPr>
              <w:pStyle w:val="a8"/>
            </w:pPr>
            <w:r w:rsidRPr="00CA7D09">
              <w:t>Подання роботи на допуск до захисту</w:t>
            </w:r>
          </w:p>
        </w:tc>
        <w:tc>
          <w:tcPr>
            <w:tcW w:w="1701" w:type="dxa"/>
            <w:vAlign w:val="bottom"/>
          </w:tcPr>
          <w:p w14:paraId="40538AC5" w14:textId="77777777" w:rsidR="00184B25" w:rsidRPr="008B28EA" w:rsidRDefault="00184B25" w:rsidP="00FE4B5C">
            <w:pPr>
              <w:pStyle w:val="13"/>
              <w:rPr>
                <w:highlight w:val="magenta"/>
              </w:rPr>
            </w:pPr>
            <w:r w:rsidRPr="008B28EA">
              <w:rPr>
                <w:highlight w:val="magenta"/>
              </w:rPr>
              <w:t>11.06.2025</w:t>
            </w:r>
          </w:p>
        </w:tc>
        <w:tc>
          <w:tcPr>
            <w:tcW w:w="1276" w:type="dxa"/>
          </w:tcPr>
          <w:p w14:paraId="5FFF7557" w14:textId="77777777" w:rsidR="00184B25" w:rsidRPr="0070082F" w:rsidRDefault="00184B25" w:rsidP="001A3917">
            <w:pPr>
              <w:pStyle w:val="12"/>
              <w:rPr>
                <w:lang w:val="ru-RU"/>
              </w:rPr>
            </w:pPr>
          </w:p>
        </w:tc>
      </w:tr>
      <w:tr w:rsidR="003F1579" w:rsidRPr="00CB40BF" w14:paraId="57E65288" w14:textId="77777777" w:rsidTr="00666E1A">
        <w:trPr>
          <w:cantSplit/>
        </w:trPr>
        <w:tc>
          <w:tcPr>
            <w:tcW w:w="850" w:type="dxa"/>
          </w:tcPr>
          <w:p w14:paraId="124A5723" w14:textId="77777777" w:rsidR="00184B25" w:rsidRPr="008B28EA" w:rsidRDefault="00184B25" w:rsidP="00FE4B5C">
            <w:pPr>
              <w:pStyle w:val="13"/>
            </w:pPr>
            <w:r w:rsidRPr="008B28EA">
              <w:t>8</w:t>
            </w:r>
          </w:p>
        </w:tc>
        <w:tc>
          <w:tcPr>
            <w:tcW w:w="6270" w:type="dxa"/>
            <w:tcMar>
              <w:right w:w="28" w:type="dxa"/>
            </w:tcMar>
          </w:tcPr>
          <w:p w14:paraId="48FD91FC" w14:textId="77777777" w:rsidR="00184B25" w:rsidRPr="00CA7D09" w:rsidRDefault="00184B25" w:rsidP="0070082F">
            <w:pPr>
              <w:pStyle w:val="a8"/>
            </w:pPr>
            <w:r w:rsidRPr="00CA7D09">
              <w:t>Захист роботи</w:t>
            </w:r>
          </w:p>
        </w:tc>
        <w:tc>
          <w:tcPr>
            <w:tcW w:w="1701" w:type="dxa"/>
          </w:tcPr>
          <w:p w14:paraId="42D65A32" w14:textId="77777777" w:rsidR="00184B25" w:rsidRPr="008B28EA" w:rsidRDefault="00184B25" w:rsidP="00FE4B5C">
            <w:pPr>
              <w:pStyle w:val="13"/>
              <w:rPr>
                <w:highlight w:val="magenta"/>
              </w:rPr>
            </w:pPr>
            <w:r w:rsidRPr="008B28EA">
              <w:rPr>
                <w:highlight w:val="magenta"/>
              </w:rPr>
              <w:t>16.06.2025</w:t>
            </w:r>
          </w:p>
        </w:tc>
        <w:tc>
          <w:tcPr>
            <w:tcW w:w="1276" w:type="dxa"/>
          </w:tcPr>
          <w:p w14:paraId="344F0E5A" w14:textId="77777777" w:rsidR="00184B25" w:rsidRPr="0070082F" w:rsidRDefault="00184B25" w:rsidP="001A3917">
            <w:pPr>
              <w:pStyle w:val="12"/>
              <w:rPr>
                <w:lang w:val="ru-RU"/>
              </w:rPr>
            </w:pPr>
          </w:p>
        </w:tc>
      </w:tr>
      <w:tr w:rsidR="003F1579" w:rsidRPr="00CB40BF" w14:paraId="60E45B4D" w14:textId="77777777" w:rsidTr="00666E1A">
        <w:trPr>
          <w:cantSplit/>
        </w:trPr>
        <w:tc>
          <w:tcPr>
            <w:tcW w:w="850" w:type="dxa"/>
          </w:tcPr>
          <w:p w14:paraId="39F92251" w14:textId="77777777" w:rsidR="00184B25" w:rsidRPr="0070082F" w:rsidRDefault="00184B25" w:rsidP="00FE4B5C">
            <w:pPr>
              <w:pStyle w:val="13"/>
              <w:rPr>
                <w:lang w:val="ru-RU"/>
              </w:rPr>
            </w:pPr>
          </w:p>
        </w:tc>
        <w:tc>
          <w:tcPr>
            <w:tcW w:w="6270" w:type="dxa"/>
            <w:tcMar>
              <w:right w:w="28" w:type="dxa"/>
            </w:tcMar>
          </w:tcPr>
          <w:p w14:paraId="25A66162" w14:textId="77777777" w:rsidR="00184B25" w:rsidRPr="0070082F" w:rsidRDefault="00184B25" w:rsidP="001A3917">
            <w:pPr>
              <w:pStyle w:val="12"/>
              <w:rPr>
                <w:lang w:val="ru-RU"/>
              </w:rPr>
            </w:pPr>
          </w:p>
        </w:tc>
        <w:tc>
          <w:tcPr>
            <w:tcW w:w="1701" w:type="dxa"/>
          </w:tcPr>
          <w:p w14:paraId="7AF2ABEA" w14:textId="77777777" w:rsidR="00184B25" w:rsidRPr="0070082F" w:rsidRDefault="00184B25" w:rsidP="00FE4B5C">
            <w:pPr>
              <w:pStyle w:val="13"/>
              <w:rPr>
                <w:highlight w:val="magenta"/>
                <w:lang w:val="ru-RU"/>
              </w:rPr>
            </w:pPr>
          </w:p>
        </w:tc>
        <w:tc>
          <w:tcPr>
            <w:tcW w:w="1276" w:type="dxa"/>
          </w:tcPr>
          <w:p w14:paraId="4ABA1C81" w14:textId="77777777" w:rsidR="00184B25" w:rsidRPr="0070082F" w:rsidRDefault="00184B25" w:rsidP="001A3917">
            <w:pPr>
              <w:pStyle w:val="12"/>
              <w:rPr>
                <w:lang w:val="ru-RU"/>
              </w:rPr>
            </w:pPr>
          </w:p>
        </w:tc>
      </w:tr>
    </w:tbl>
    <w:p w14:paraId="338F7C07" w14:textId="77777777" w:rsidR="00184B25" w:rsidRPr="00184B25" w:rsidRDefault="00184B25" w:rsidP="00F522CA">
      <w:pPr>
        <w:pStyle w:val="80"/>
      </w:pPr>
    </w:p>
    <w:tbl>
      <w:tblPr>
        <w:tblW w:w="9922" w:type="dxa"/>
        <w:tblInd w:w="284" w:type="dxa"/>
        <w:tblLayout w:type="fixed"/>
        <w:tblLook w:val="0000" w:firstRow="0" w:lastRow="0" w:firstColumn="0" w:lastColumn="0" w:noHBand="0" w:noVBand="0"/>
      </w:tblPr>
      <w:tblGrid>
        <w:gridCol w:w="3935"/>
        <w:gridCol w:w="284"/>
        <w:gridCol w:w="1451"/>
        <w:gridCol w:w="283"/>
        <w:gridCol w:w="3969"/>
      </w:tblGrid>
      <w:tr w:rsidR="00184B25" w:rsidRPr="00E81F49" w14:paraId="396CFB73" w14:textId="77777777" w:rsidTr="00CA7D09">
        <w:trPr>
          <w:trHeight w:hRule="exact" w:val="384"/>
        </w:trPr>
        <w:tc>
          <w:tcPr>
            <w:tcW w:w="3935" w:type="dxa"/>
            <w:vAlign w:val="bottom"/>
          </w:tcPr>
          <w:p w14:paraId="2295F754" w14:textId="77777777" w:rsidR="00184B25" w:rsidRPr="00E81F49" w:rsidRDefault="00184B25" w:rsidP="001A3917">
            <w:pPr>
              <w:pStyle w:val="a7"/>
            </w:pPr>
            <w:r>
              <w:t>Здобувач</w:t>
            </w:r>
            <w:r w:rsidRPr="0099285A">
              <w:rPr>
                <w:highlight w:val="magenta"/>
              </w:rPr>
              <w:t>(ка)</w:t>
            </w:r>
          </w:p>
        </w:tc>
        <w:tc>
          <w:tcPr>
            <w:tcW w:w="284" w:type="dxa"/>
            <w:vAlign w:val="bottom"/>
          </w:tcPr>
          <w:p w14:paraId="6E3E22BC" w14:textId="77777777" w:rsidR="00184B25" w:rsidRPr="00E81F49" w:rsidRDefault="00184B25" w:rsidP="00407CAF"/>
        </w:tc>
        <w:tc>
          <w:tcPr>
            <w:tcW w:w="1451" w:type="dxa"/>
            <w:vAlign w:val="bottom"/>
          </w:tcPr>
          <w:p w14:paraId="60C7829A" w14:textId="77777777" w:rsidR="00184B25" w:rsidRPr="00E81F49" w:rsidRDefault="00184B25" w:rsidP="00FE4B5C">
            <w:pPr>
              <w:pStyle w:val="13"/>
            </w:pPr>
          </w:p>
        </w:tc>
        <w:tc>
          <w:tcPr>
            <w:tcW w:w="283" w:type="dxa"/>
            <w:vAlign w:val="bottom"/>
          </w:tcPr>
          <w:p w14:paraId="60EA34F8" w14:textId="77777777" w:rsidR="00184B25" w:rsidRPr="00E81F49" w:rsidRDefault="00184B25" w:rsidP="00FE4B5C">
            <w:pPr>
              <w:pStyle w:val="13"/>
            </w:pPr>
          </w:p>
        </w:tc>
        <w:tc>
          <w:tcPr>
            <w:tcW w:w="3969" w:type="dxa"/>
            <w:vAlign w:val="bottom"/>
          </w:tcPr>
          <w:p w14:paraId="13FF04EF" w14:textId="77777777" w:rsidR="00184B25" w:rsidRPr="00E81F49" w:rsidRDefault="00184B25" w:rsidP="00FE4B5C">
            <w:pPr>
              <w:pStyle w:val="13"/>
            </w:pPr>
            <w:r w:rsidRPr="007A2C9A">
              <w:rPr>
                <w:highlight w:val="magenta"/>
              </w:rPr>
              <w:t>Ім’я ПРІЗВИЩЕ</w:t>
            </w:r>
          </w:p>
        </w:tc>
      </w:tr>
      <w:tr w:rsidR="00184B25" w:rsidRPr="00E81F49" w14:paraId="5E9E5E40" w14:textId="77777777" w:rsidTr="00CA7D09">
        <w:trPr>
          <w:trHeight w:hRule="exact" w:val="213"/>
        </w:trPr>
        <w:tc>
          <w:tcPr>
            <w:tcW w:w="3935" w:type="dxa"/>
            <w:vAlign w:val="bottom"/>
          </w:tcPr>
          <w:p w14:paraId="24F72E37" w14:textId="77777777" w:rsidR="00184B25" w:rsidRPr="00E81F49" w:rsidRDefault="00184B25" w:rsidP="001A3917">
            <w:pPr>
              <w:pStyle w:val="8"/>
            </w:pPr>
          </w:p>
        </w:tc>
        <w:tc>
          <w:tcPr>
            <w:tcW w:w="284" w:type="dxa"/>
            <w:vAlign w:val="bottom"/>
          </w:tcPr>
          <w:p w14:paraId="39B4B9BD" w14:textId="77777777" w:rsidR="00184B25" w:rsidRPr="00E81F49" w:rsidRDefault="00184B25" w:rsidP="001A3917">
            <w:pPr>
              <w:pStyle w:val="8"/>
            </w:pPr>
          </w:p>
        </w:tc>
        <w:tc>
          <w:tcPr>
            <w:tcW w:w="1451" w:type="dxa"/>
          </w:tcPr>
          <w:p w14:paraId="6546659E" w14:textId="77777777" w:rsidR="00184B25" w:rsidRPr="00E81F49" w:rsidRDefault="00184B25" w:rsidP="001A3917">
            <w:pPr>
              <w:pStyle w:val="8"/>
            </w:pPr>
          </w:p>
        </w:tc>
        <w:tc>
          <w:tcPr>
            <w:tcW w:w="283" w:type="dxa"/>
          </w:tcPr>
          <w:p w14:paraId="58B5560F" w14:textId="77777777" w:rsidR="00184B25" w:rsidRPr="00E81F49" w:rsidRDefault="00184B25" w:rsidP="001A3917">
            <w:pPr>
              <w:pStyle w:val="8"/>
            </w:pPr>
          </w:p>
        </w:tc>
        <w:tc>
          <w:tcPr>
            <w:tcW w:w="3969" w:type="dxa"/>
          </w:tcPr>
          <w:p w14:paraId="3FB35A5C" w14:textId="77777777" w:rsidR="00184B25" w:rsidRPr="00E81F49" w:rsidRDefault="00184B25" w:rsidP="001A3917">
            <w:pPr>
              <w:pStyle w:val="8"/>
            </w:pPr>
          </w:p>
        </w:tc>
      </w:tr>
      <w:tr w:rsidR="00184B25" w:rsidRPr="00F146B7" w14:paraId="73652E86" w14:textId="77777777" w:rsidTr="00CA7D09">
        <w:trPr>
          <w:trHeight w:hRule="exact" w:val="624"/>
        </w:trPr>
        <w:tc>
          <w:tcPr>
            <w:tcW w:w="3935" w:type="dxa"/>
            <w:vAlign w:val="bottom"/>
          </w:tcPr>
          <w:p w14:paraId="7C92AD7D" w14:textId="77777777" w:rsidR="00184B25" w:rsidRPr="00E81F49" w:rsidRDefault="00184B25" w:rsidP="001A3917">
            <w:pPr>
              <w:pStyle w:val="a7"/>
            </w:pPr>
            <w:r w:rsidRPr="00E81F49">
              <w:t>Керівни</w:t>
            </w:r>
            <w:r w:rsidRPr="0099285A">
              <w:rPr>
                <w:highlight w:val="magenta"/>
              </w:rPr>
              <w:t>к(ця)</w:t>
            </w:r>
            <w:r w:rsidRPr="00E81F49">
              <w:t xml:space="preserve"> роботи</w:t>
            </w:r>
            <w:r>
              <w:t xml:space="preserve"> </w:t>
            </w:r>
          </w:p>
        </w:tc>
        <w:tc>
          <w:tcPr>
            <w:tcW w:w="284" w:type="dxa"/>
            <w:vAlign w:val="bottom"/>
          </w:tcPr>
          <w:p w14:paraId="2216985C" w14:textId="77777777" w:rsidR="00184B25" w:rsidRPr="00E81F49" w:rsidRDefault="00184B25" w:rsidP="00407CAF"/>
        </w:tc>
        <w:tc>
          <w:tcPr>
            <w:tcW w:w="1451" w:type="dxa"/>
            <w:vAlign w:val="bottom"/>
          </w:tcPr>
          <w:p w14:paraId="57DFD651" w14:textId="77777777" w:rsidR="00184B25" w:rsidRPr="00F146B7" w:rsidRDefault="00184B25" w:rsidP="00FE4B5C">
            <w:pPr>
              <w:pStyle w:val="13"/>
            </w:pPr>
          </w:p>
        </w:tc>
        <w:tc>
          <w:tcPr>
            <w:tcW w:w="283" w:type="dxa"/>
            <w:vAlign w:val="bottom"/>
          </w:tcPr>
          <w:p w14:paraId="412DB38C" w14:textId="77777777" w:rsidR="00184B25" w:rsidRPr="00F146B7" w:rsidRDefault="00184B25" w:rsidP="00FE4B5C">
            <w:pPr>
              <w:pStyle w:val="13"/>
            </w:pPr>
          </w:p>
        </w:tc>
        <w:tc>
          <w:tcPr>
            <w:tcW w:w="3969" w:type="dxa"/>
            <w:vAlign w:val="bottom"/>
          </w:tcPr>
          <w:p w14:paraId="114DDEB3" w14:textId="77777777" w:rsidR="00184B25" w:rsidRPr="00F146B7" w:rsidRDefault="00184B25" w:rsidP="00FE4B5C">
            <w:pPr>
              <w:pStyle w:val="13"/>
            </w:pPr>
            <w:r w:rsidRPr="001A0D3B">
              <w:rPr>
                <w:highlight w:val="yellow"/>
              </w:rPr>
              <w:t>Ім’я ПРІЗВИЩЕ</w:t>
            </w:r>
          </w:p>
        </w:tc>
      </w:tr>
    </w:tbl>
    <w:p w14:paraId="0BB6BF0C" w14:textId="77777777" w:rsidR="00184B25" w:rsidRDefault="00184B25" w:rsidP="00184B25">
      <w:pPr>
        <w:pStyle w:val="8"/>
        <w:sectPr w:rsidR="00184B25" w:rsidSect="001A3917">
          <w:endnotePr>
            <w:numFmt w:val="decimal"/>
          </w:endnotePr>
          <w:type w:val="continuous"/>
          <w:pgSz w:w="11906" w:h="16838" w:code="9"/>
          <w:pgMar w:top="1134" w:right="1134" w:bottom="1134" w:left="567" w:header="567" w:footer="567" w:gutter="0"/>
          <w:cols w:space="720"/>
        </w:sectPr>
      </w:pPr>
    </w:p>
    <w:p w14:paraId="7CCBE647" w14:textId="77777777" w:rsidR="00184B25" w:rsidRDefault="00184B25" w:rsidP="00F522CA">
      <w:pPr>
        <w:pStyle w:val="80"/>
      </w:pPr>
    </w:p>
    <w:tbl>
      <w:tblPr>
        <w:tblW w:w="9889" w:type="dxa"/>
        <w:tblLayout w:type="fixed"/>
        <w:tblLook w:val="0000" w:firstRow="0" w:lastRow="0" w:firstColumn="0" w:lastColumn="0" w:noHBand="0" w:noVBand="0"/>
      </w:tblPr>
      <w:tblGrid>
        <w:gridCol w:w="2376"/>
        <w:gridCol w:w="993"/>
        <w:gridCol w:w="2301"/>
        <w:gridCol w:w="4219"/>
      </w:tblGrid>
      <w:tr w:rsidR="00184B25" w:rsidRPr="00E81F49" w14:paraId="14B2ABDF" w14:textId="77777777" w:rsidTr="004E1F2C">
        <w:trPr>
          <w:trHeight w:hRule="exact" w:val="764"/>
        </w:trPr>
        <w:tc>
          <w:tcPr>
            <w:tcW w:w="9889" w:type="dxa"/>
            <w:gridSpan w:val="4"/>
          </w:tcPr>
          <w:p w14:paraId="354E3777" w14:textId="77777777" w:rsidR="00184B25" w:rsidRPr="00E81F49" w:rsidRDefault="00184B25" w:rsidP="001A3917">
            <w:pPr>
              <w:pStyle w:val="af4"/>
            </w:pPr>
            <w:r>
              <w:t>Міністерство освіти і науки</w:t>
            </w:r>
            <w:r w:rsidRPr="00E81F49">
              <w:t xml:space="preserve"> України</w:t>
            </w:r>
          </w:p>
        </w:tc>
      </w:tr>
      <w:tr w:rsidR="00184B25" w:rsidRPr="00E81F49" w14:paraId="11B34C63" w14:textId="77777777" w:rsidTr="004E1F2C">
        <w:trPr>
          <w:trHeight w:hRule="exact" w:val="1134"/>
        </w:trPr>
        <w:tc>
          <w:tcPr>
            <w:tcW w:w="9889" w:type="dxa"/>
            <w:gridSpan w:val="4"/>
            <w:vAlign w:val="center"/>
          </w:tcPr>
          <w:p w14:paraId="2578431C" w14:textId="77777777" w:rsidR="00184B25" w:rsidRPr="00E81F49" w:rsidRDefault="00184B25" w:rsidP="00570175">
            <w:pPr>
              <w:pStyle w:val="af5"/>
            </w:pPr>
            <w:r w:rsidRPr="00E81F49">
              <w:t>НАЦІОНАЛЬНИЙ ТЕХНІЧНИЙ УНІВЕРСИТЕТ</w:t>
            </w:r>
            <w:r w:rsidR="00570175">
              <w:br/>
            </w:r>
            <w:r>
              <w:t>«</w:t>
            </w:r>
            <w:r w:rsidRPr="00E81F49">
              <w:t>Харківський політехнічний інститут</w:t>
            </w:r>
            <w:r>
              <w:t>»</w:t>
            </w:r>
          </w:p>
        </w:tc>
      </w:tr>
      <w:tr w:rsidR="007B5D16" w:rsidRPr="00E81F49" w14:paraId="2F7AE56D" w14:textId="77777777" w:rsidTr="004E1F2C">
        <w:tblPrEx>
          <w:tblLook w:val="01E0" w:firstRow="1" w:lastRow="1" w:firstColumn="1" w:lastColumn="1" w:noHBand="0" w:noVBand="0"/>
        </w:tblPrEx>
        <w:trPr>
          <w:trHeight w:hRule="exact" w:val="567"/>
        </w:trPr>
        <w:tc>
          <w:tcPr>
            <w:tcW w:w="2376" w:type="dxa"/>
            <w:vAlign w:val="bottom"/>
          </w:tcPr>
          <w:p w14:paraId="268622D2" w14:textId="77777777" w:rsidR="007B5D16" w:rsidRPr="00E81F49" w:rsidRDefault="007B5D16" w:rsidP="001A3917">
            <w:pPr>
              <w:pStyle w:val="a8"/>
            </w:pPr>
            <w:r w:rsidRPr="00BD5B54">
              <w:t>Інститут</w:t>
            </w:r>
          </w:p>
        </w:tc>
        <w:tc>
          <w:tcPr>
            <w:tcW w:w="7513" w:type="dxa"/>
            <w:gridSpan w:val="3"/>
            <w:vAlign w:val="bottom"/>
          </w:tcPr>
          <w:p w14:paraId="02F29641" w14:textId="77777777" w:rsidR="007B5D16" w:rsidRPr="00E81F49" w:rsidRDefault="007B5D16" w:rsidP="001A3917">
            <w:pPr>
              <w:pStyle w:val="a8"/>
            </w:pPr>
            <w:r>
              <w:t>комп’</w:t>
            </w:r>
            <w:r w:rsidRPr="00C47983">
              <w:t>ютерних наук та інформаційних технологій</w:t>
            </w:r>
          </w:p>
        </w:tc>
      </w:tr>
      <w:tr w:rsidR="00184B25" w:rsidRPr="00E81F49" w14:paraId="4C50ED30" w14:textId="77777777" w:rsidTr="004E1F2C">
        <w:tblPrEx>
          <w:tblLook w:val="01E0" w:firstRow="1" w:lastRow="1" w:firstColumn="1" w:lastColumn="1" w:noHBand="0" w:noVBand="0"/>
        </w:tblPrEx>
        <w:trPr>
          <w:trHeight w:val="453"/>
        </w:trPr>
        <w:tc>
          <w:tcPr>
            <w:tcW w:w="2376" w:type="dxa"/>
            <w:vAlign w:val="bottom"/>
          </w:tcPr>
          <w:p w14:paraId="18C047B7" w14:textId="77777777" w:rsidR="00184B25" w:rsidRPr="00E81F49" w:rsidRDefault="00184B25" w:rsidP="001A3917">
            <w:pPr>
              <w:pStyle w:val="a8"/>
            </w:pPr>
            <w:r w:rsidRPr="00E81F49">
              <w:t>Кафедра</w:t>
            </w:r>
            <w:r>
              <w:t xml:space="preserve"> </w:t>
            </w:r>
          </w:p>
        </w:tc>
        <w:tc>
          <w:tcPr>
            <w:tcW w:w="7513" w:type="dxa"/>
            <w:gridSpan w:val="3"/>
            <w:vAlign w:val="bottom"/>
          </w:tcPr>
          <w:p w14:paraId="238BFC0B" w14:textId="77777777" w:rsidR="00184B25" w:rsidRPr="00E81F49" w:rsidRDefault="00184B25" w:rsidP="001A3917">
            <w:pPr>
              <w:pStyle w:val="a8"/>
            </w:pPr>
            <w:r w:rsidRPr="00C47983">
              <w:t>системн</w:t>
            </w:r>
            <w:r>
              <w:t>ого</w:t>
            </w:r>
            <w:r w:rsidRPr="00C47983">
              <w:t xml:space="preserve"> аналіз</w:t>
            </w:r>
            <w:r>
              <w:t>у та інформаційно-аналітичних</w:t>
            </w:r>
            <w:r w:rsidRPr="00C47983">
              <w:t xml:space="preserve"> технологі</w:t>
            </w:r>
            <w:r>
              <w:t>й</w:t>
            </w:r>
          </w:p>
        </w:tc>
      </w:tr>
      <w:tr w:rsidR="00DC6418" w:rsidRPr="00E81F49" w14:paraId="297783DA" w14:textId="77777777" w:rsidTr="004E1F2C">
        <w:tblPrEx>
          <w:tblLook w:val="01E0" w:firstRow="1" w:lastRow="1" w:firstColumn="1" w:lastColumn="1" w:noHBand="0" w:noVBand="0"/>
        </w:tblPrEx>
        <w:trPr>
          <w:trHeight w:val="453"/>
        </w:trPr>
        <w:tc>
          <w:tcPr>
            <w:tcW w:w="2376" w:type="dxa"/>
            <w:vAlign w:val="bottom"/>
          </w:tcPr>
          <w:p w14:paraId="57A8374F" w14:textId="77777777" w:rsidR="00DC6418" w:rsidRPr="00E81F49" w:rsidRDefault="00DC6418" w:rsidP="00DC6418">
            <w:pPr>
              <w:pStyle w:val="a8"/>
            </w:pPr>
            <w:r>
              <w:t>Спеціальність</w:t>
            </w:r>
          </w:p>
        </w:tc>
        <w:tc>
          <w:tcPr>
            <w:tcW w:w="7513" w:type="dxa"/>
            <w:gridSpan w:val="3"/>
            <w:vAlign w:val="bottom"/>
          </w:tcPr>
          <w:p w14:paraId="6B5EA89D" w14:textId="77777777" w:rsidR="00DC6418" w:rsidRPr="00E81F49" w:rsidRDefault="00DC6418" w:rsidP="00DC6418">
            <w:pPr>
              <w:pStyle w:val="130"/>
            </w:pPr>
            <w:r>
              <w:rPr>
                <w:highlight w:val="magenta"/>
              </w:rPr>
              <w:t xml:space="preserve">124 </w:t>
            </w:r>
            <w:r w:rsidRPr="00C47983">
              <w:rPr>
                <w:highlight w:val="magenta"/>
              </w:rPr>
              <w:t>Системний аналіз</w:t>
            </w:r>
            <w:r>
              <w:rPr>
                <w:highlight w:val="magenta"/>
              </w:rPr>
              <w:t xml:space="preserve">/122 </w:t>
            </w:r>
            <w:r w:rsidRPr="00097314">
              <w:rPr>
                <w:highlight w:val="magenta"/>
              </w:rPr>
              <w:t>Комп</w:t>
            </w:r>
            <w:r>
              <w:rPr>
                <w:highlight w:val="magenta"/>
              </w:rPr>
              <w:t>’</w:t>
            </w:r>
            <w:r w:rsidRPr="00097314">
              <w:rPr>
                <w:highlight w:val="magenta"/>
              </w:rPr>
              <w:t>ютерні науки</w:t>
            </w:r>
          </w:p>
        </w:tc>
      </w:tr>
      <w:tr w:rsidR="00DC6418" w:rsidRPr="00E81F49" w14:paraId="71A87ADC" w14:textId="77777777" w:rsidTr="004E1F2C">
        <w:tblPrEx>
          <w:tblLook w:val="01E0" w:firstRow="1" w:lastRow="1" w:firstColumn="1" w:lastColumn="1" w:noHBand="0" w:noVBand="0"/>
        </w:tblPrEx>
        <w:trPr>
          <w:trHeight w:val="453"/>
        </w:trPr>
        <w:tc>
          <w:tcPr>
            <w:tcW w:w="2376" w:type="dxa"/>
            <w:vAlign w:val="bottom"/>
          </w:tcPr>
          <w:p w14:paraId="6909FC90" w14:textId="77777777" w:rsidR="00DC6418" w:rsidRPr="00E81F49" w:rsidRDefault="00DC6418" w:rsidP="00DC6418">
            <w:pPr>
              <w:pStyle w:val="a8"/>
            </w:pPr>
            <w:r>
              <w:t>Освітня програма</w:t>
            </w:r>
          </w:p>
        </w:tc>
        <w:tc>
          <w:tcPr>
            <w:tcW w:w="7513" w:type="dxa"/>
            <w:gridSpan w:val="3"/>
            <w:vAlign w:val="bottom"/>
          </w:tcPr>
          <w:p w14:paraId="3F2B0D42" w14:textId="77777777" w:rsidR="00DC6418" w:rsidRPr="00E81F49" w:rsidRDefault="00DC6418" w:rsidP="00DC6418">
            <w:pPr>
              <w:pStyle w:val="130"/>
            </w:pPr>
            <w:r w:rsidRPr="00C47983">
              <w:rPr>
                <w:highlight w:val="magenta"/>
              </w:rPr>
              <w:t>Системний аналіз і управління</w:t>
            </w:r>
            <w:r>
              <w:rPr>
                <w:highlight w:val="magenta"/>
              </w:rPr>
              <w:t>/</w:t>
            </w:r>
            <w:r w:rsidRPr="00C47983">
              <w:rPr>
                <w:highlight w:val="magenta"/>
              </w:rPr>
              <w:t>Комп</w:t>
            </w:r>
            <w:r>
              <w:rPr>
                <w:highlight w:val="magenta"/>
              </w:rPr>
              <w:t>’</w:t>
            </w:r>
            <w:r w:rsidRPr="00C47983">
              <w:rPr>
                <w:highlight w:val="magenta"/>
              </w:rPr>
              <w:t>ютерні науки</w:t>
            </w:r>
          </w:p>
        </w:tc>
      </w:tr>
      <w:tr w:rsidR="00DC6418" w:rsidRPr="00E81F49" w14:paraId="17A6C0A2" w14:textId="77777777" w:rsidTr="004E1F2C">
        <w:trPr>
          <w:trHeight w:val="2325"/>
        </w:trPr>
        <w:tc>
          <w:tcPr>
            <w:tcW w:w="9889" w:type="dxa"/>
            <w:gridSpan w:val="4"/>
            <w:vAlign w:val="bottom"/>
          </w:tcPr>
          <w:p w14:paraId="677E3A9D" w14:textId="77777777" w:rsidR="00DC6418" w:rsidRPr="00E81F49" w:rsidRDefault="00DC6418" w:rsidP="00DC6418">
            <w:pPr>
              <w:pStyle w:val="af5"/>
            </w:pPr>
            <w:r>
              <w:t>пояснювальна записка</w:t>
            </w:r>
          </w:p>
          <w:p w14:paraId="709B7A11" w14:textId="77777777" w:rsidR="00DC6418" w:rsidRPr="00DC1455" w:rsidRDefault="00DC6418" w:rsidP="00DC6418">
            <w:pPr>
              <w:pStyle w:val="af7"/>
            </w:pPr>
            <w:r>
              <w:t>до кваліфікаційної роботи</w:t>
            </w:r>
          </w:p>
        </w:tc>
      </w:tr>
      <w:tr w:rsidR="00DC6418" w:rsidRPr="00E81F49" w14:paraId="66394D2E" w14:textId="77777777" w:rsidTr="004E1F2C">
        <w:trPr>
          <w:trHeight w:val="491"/>
        </w:trPr>
        <w:tc>
          <w:tcPr>
            <w:tcW w:w="9889" w:type="dxa"/>
            <w:gridSpan w:val="4"/>
            <w:vAlign w:val="bottom"/>
          </w:tcPr>
          <w:p w14:paraId="7338D466" w14:textId="77777777" w:rsidR="00DC6418" w:rsidRPr="00E81F49" w:rsidRDefault="00DC6418" w:rsidP="00407CAF">
            <w:pPr>
              <w:pStyle w:val="af6"/>
            </w:pPr>
            <w:r>
              <w:t>першого (бакалаврського) рівня вищої освіти</w:t>
            </w:r>
          </w:p>
        </w:tc>
      </w:tr>
      <w:tr w:rsidR="00DC6418" w:rsidRPr="00E81F49" w14:paraId="66D9458B" w14:textId="77777777" w:rsidTr="004E1F2C">
        <w:trPr>
          <w:trHeight w:val="397"/>
        </w:trPr>
        <w:tc>
          <w:tcPr>
            <w:tcW w:w="9889" w:type="dxa"/>
            <w:gridSpan w:val="4"/>
          </w:tcPr>
          <w:p w14:paraId="3F52CEEE" w14:textId="77777777" w:rsidR="00DC6418" w:rsidRPr="00E81F49" w:rsidRDefault="00DC6418" w:rsidP="00DC6418">
            <w:pPr>
              <w:pStyle w:val="8"/>
            </w:pPr>
          </w:p>
        </w:tc>
      </w:tr>
      <w:tr w:rsidR="00DC6418" w:rsidRPr="00E81F49" w14:paraId="1C69B89F" w14:textId="77777777" w:rsidTr="004E1F2C">
        <w:trPr>
          <w:trHeight w:val="397"/>
        </w:trPr>
        <w:tc>
          <w:tcPr>
            <w:tcW w:w="9889" w:type="dxa"/>
            <w:gridSpan w:val="4"/>
            <w:vAlign w:val="bottom"/>
          </w:tcPr>
          <w:p w14:paraId="384DD178" w14:textId="77777777" w:rsidR="00DC6418" w:rsidRPr="00A215FB" w:rsidRDefault="00DC6418" w:rsidP="00407CAF">
            <w:pPr>
              <w:pStyle w:val="af6"/>
            </w:pPr>
            <w:r>
              <w:t xml:space="preserve">на тему </w:t>
            </w:r>
            <w:r w:rsidRPr="0099285A">
              <w:t>«</w:t>
            </w:r>
            <w:r w:rsidRPr="00274F5B">
              <w:rPr>
                <w:highlight w:val="magenta"/>
              </w:rPr>
              <w:t>Ххххххххххххххххххх хххххххххххх</w:t>
            </w:r>
            <w:r w:rsidRPr="00A215FB">
              <w:t xml:space="preserve"> </w:t>
            </w:r>
            <w:r w:rsidRPr="00274F5B">
              <w:rPr>
                <w:highlight w:val="magenta"/>
              </w:rPr>
              <w:t xml:space="preserve">хххххххххххххх </w:t>
            </w:r>
          </w:p>
        </w:tc>
      </w:tr>
      <w:tr w:rsidR="00DC6418" w:rsidRPr="00E81F49" w14:paraId="0732F95A" w14:textId="77777777" w:rsidTr="004E1F2C">
        <w:trPr>
          <w:trHeight w:val="397"/>
        </w:trPr>
        <w:tc>
          <w:tcPr>
            <w:tcW w:w="9889" w:type="dxa"/>
            <w:gridSpan w:val="4"/>
            <w:vAlign w:val="bottom"/>
          </w:tcPr>
          <w:p w14:paraId="1EDC5EF1" w14:textId="77777777" w:rsidR="00DC6418" w:rsidRPr="00184B25" w:rsidRDefault="00DC6418" w:rsidP="00407CAF">
            <w:pPr>
              <w:pStyle w:val="af6"/>
              <w:rPr>
                <w:highlight w:val="magenta"/>
              </w:rPr>
            </w:pPr>
            <w:r w:rsidRPr="00274F5B">
              <w:rPr>
                <w:highlight w:val="magenta"/>
              </w:rPr>
              <w:t>ххххххххххххххх</w:t>
            </w:r>
            <w:r w:rsidRPr="003F1579">
              <w:t>»</w:t>
            </w:r>
          </w:p>
        </w:tc>
      </w:tr>
      <w:tr w:rsidR="00DC6418" w:rsidRPr="00E81F49" w14:paraId="68F87EFA" w14:textId="77777777" w:rsidTr="004E1F2C">
        <w:trPr>
          <w:trHeight w:val="397"/>
        </w:trPr>
        <w:tc>
          <w:tcPr>
            <w:tcW w:w="9889" w:type="dxa"/>
            <w:gridSpan w:val="4"/>
            <w:vAlign w:val="bottom"/>
          </w:tcPr>
          <w:p w14:paraId="4994B535" w14:textId="77777777" w:rsidR="00DC6418" w:rsidRPr="00E81F49" w:rsidRDefault="00DC6418" w:rsidP="00DC6418">
            <w:pPr>
              <w:pStyle w:val="a8"/>
            </w:pPr>
          </w:p>
        </w:tc>
      </w:tr>
      <w:tr w:rsidR="00DC6418" w:rsidRPr="00E81F49" w14:paraId="5C2DE0DA" w14:textId="77777777" w:rsidTr="004E1F2C">
        <w:trPr>
          <w:trHeight w:val="397"/>
        </w:trPr>
        <w:tc>
          <w:tcPr>
            <w:tcW w:w="9889" w:type="dxa"/>
            <w:gridSpan w:val="4"/>
          </w:tcPr>
          <w:p w14:paraId="202C3D06" w14:textId="77777777" w:rsidR="00DC6418" w:rsidRPr="00E81F49" w:rsidRDefault="00DC6418" w:rsidP="00DC6418">
            <w:pPr>
              <w:pStyle w:val="a8"/>
            </w:pPr>
          </w:p>
        </w:tc>
      </w:tr>
      <w:tr w:rsidR="00DC6418" w:rsidRPr="00E81F49" w14:paraId="1AA91CB8" w14:textId="77777777" w:rsidTr="004E1F2C">
        <w:trPr>
          <w:trHeight w:val="397"/>
        </w:trPr>
        <w:tc>
          <w:tcPr>
            <w:tcW w:w="9889" w:type="dxa"/>
            <w:gridSpan w:val="4"/>
          </w:tcPr>
          <w:p w14:paraId="6717E495" w14:textId="77777777" w:rsidR="00DC6418" w:rsidRPr="00E81F49" w:rsidRDefault="00DC6418" w:rsidP="00DC6418">
            <w:pPr>
              <w:pStyle w:val="a8"/>
            </w:pPr>
          </w:p>
        </w:tc>
      </w:tr>
      <w:tr w:rsidR="00DC6418" w:rsidRPr="00E81F49" w14:paraId="3DD7DDD5" w14:textId="77777777" w:rsidTr="004E1F2C">
        <w:trPr>
          <w:trHeight w:val="397"/>
        </w:trPr>
        <w:tc>
          <w:tcPr>
            <w:tcW w:w="3369" w:type="dxa"/>
            <w:gridSpan w:val="2"/>
            <w:vAlign w:val="bottom"/>
          </w:tcPr>
          <w:p w14:paraId="64BF8A98" w14:textId="77777777" w:rsidR="00DC6418" w:rsidRPr="00E81F49" w:rsidRDefault="00DC6418" w:rsidP="00DC6418">
            <w:pPr>
              <w:pStyle w:val="a8"/>
            </w:pPr>
          </w:p>
        </w:tc>
        <w:tc>
          <w:tcPr>
            <w:tcW w:w="6520" w:type="dxa"/>
            <w:gridSpan w:val="2"/>
            <w:tcMar>
              <w:left w:w="28" w:type="dxa"/>
              <w:right w:w="28" w:type="dxa"/>
            </w:tcMar>
            <w:vAlign w:val="bottom"/>
          </w:tcPr>
          <w:p w14:paraId="2334DB90" w14:textId="77777777" w:rsidR="00DC6418" w:rsidRPr="00E81F49" w:rsidRDefault="00DC6418" w:rsidP="00DC6418">
            <w:pPr>
              <w:pStyle w:val="a8"/>
            </w:pPr>
            <w:r>
              <w:t>Викона</w:t>
            </w:r>
            <w:r w:rsidRPr="00857B4B">
              <w:rPr>
                <w:highlight w:val="magenta"/>
              </w:rPr>
              <w:t>в</w:t>
            </w:r>
            <w:r>
              <w:rPr>
                <w:highlight w:val="magenta"/>
              </w:rPr>
              <w:t>(</w:t>
            </w:r>
            <w:r w:rsidRPr="00857B4B">
              <w:rPr>
                <w:highlight w:val="magenta"/>
              </w:rPr>
              <w:t>ла</w:t>
            </w:r>
            <w:r w:rsidRPr="0099285A">
              <w:rPr>
                <w:highlight w:val="magenta"/>
              </w:rPr>
              <w:t>)</w:t>
            </w:r>
            <w:r>
              <w:t xml:space="preserve"> здобувач</w:t>
            </w:r>
            <w:r>
              <w:rPr>
                <w:highlight w:val="magenta"/>
              </w:rPr>
              <w:t>(</w:t>
            </w:r>
            <w:r w:rsidRPr="00857B4B">
              <w:rPr>
                <w:highlight w:val="magenta"/>
              </w:rPr>
              <w:t>к</w:t>
            </w:r>
            <w:r>
              <w:rPr>
                <w:highlight w:val="magenta"/>
              </w:rPr>
              <w:t>а)</w:t>
            </w:r>
            <w:r>
              <w:t xml:space="preserve"> 4 курсу, групи КН-</w:t>
            </w:r>
            <w:r w:rsidRPr="0099285A">
              <w:rPr>
                <w:highlight w:val="magenta"/>
              </w:rPr>
              <w:t>ХХХ</w:t>
            </w:r>
          </w:p>
        </w:tc>
      </w:tr>
      <w:tr w:rsidR="00DC6418" w:rsidRPr="00E81F49" w14:paraId="61B5B09B" w14:textId="77777777" w:rsidTr="004E1F2C">
        <w:trPr>
          <w:trHeight w:val="553"/>
        </w:trPr>
        <w:tc>
          <w:tcPr>
            <w:tcW w:w="5670" w:type="dxa"/>
            <w:gridSpan w:val="3"/>
            <w:vAlign w:val="bottom"/>
          </w:tcPr>
          <w:p w14:paraId="1D6608E7" w14:textId="77777777" w:rsidR="00DC6418" w:rsidRPr="00E81F49" w:rsidRDefault="00DC6418" w:rsidP="00DC6418">
            <w:pPr>
              <w:pStyle w:val="a8"/>
            </w:pPr>
          </w:p>
        </w:tc>
        <w:tc>
          <w:tcPr>
            <w:tcW w:w="4219" w:type="dxa"/>
            <w:tcMar>
              <w:left w:w="992" w:type="dxa"/>
            </w:tcMar>
            <w:vAlign w:val="bottom"/>
          </w:tcPr>
          <w:p w14:paraId="6E703532" w14:textId="77777777" w:rsidR="00DC6418" w:rsidRPr="00E81F49" w:rsidRDefault="00DC6418" w:rsidP="00DC6418">
            <w:pPr>
              <w:pStyle w:val="a8"/>
            </w:pPr>
            <w:r w:rsidRPr="007A2C9A">
              <w:rPr>
                <w:highlight w:val="magenta"/>
              </w:rPr>
              <w:t>Ім’я ПРІЗВИЩЕ</w:t>
            </w:r>
          </w:p>
        </w:tc>
      </w:tr>
      <w:tr w:rsidR="00DC6418" w:rsidRPr="00E81F49" w14:paraId="31888446" w14:textId="77777777" w:rsidTr="004E1F2C">
        <w:trPr>
          <w:trHeight w:val="397"/>
        </w:trPr>
        <w:tc>
          <w:tcPr>
            <w:tcW w:w="5670" w:type="dxa"/>
            <w:gridSpan w:val="3"/>
          </w:tcPr>
          <w:p w14:paraId="12450473" w14:textId="77777777" w:rsidR="00DC6418" w:rsidRPr="00E81F49" w:rsidRDefault="00DC6418" w:rsidP="00DC6418">
            <w:pPr>
              <w:pStyle w:val="a8"/>
            </w:pPr>
          </w:p>
        </w:tc>
        <w:tc>
          <w:tcPr>
            <w:tcW w:w="4219" w:type="dxa"/>
          </w:tcPr>
          <w:p w14:paraId="7CC876F5" w14:textId="77777777" w:rsidR="00DC6418" w:rsidRPr="00E81F49" w:rsidRDefault="00DC6418" w:rsidP="00DC6418">
            <w:pPr>
              <w:pStyle w:val="8"/>
            </w:pPr>
          </w:p>
        </w:tc>
      </w:tr>
      <w:tr w:rsidR="00DC6418" w:rsidRPr="00E81F49" w14:paraId="674CA0C6" w14:textId="77777777" w:rsidTr="004E1F2C">
        <w:trPr>
          <w:trHeight w:val="397"/>
        </w:trPr>
        <w:tc>
          <w:tcPr>
            <w:tcW w:w="3369" w:type="dxa"/>
            <w:gridSpan w:val="2"/>
          </w:tcPr>
          <w:p w14:paraId="5D47413A" w14:textId="77777777" w:rsidR="00DC6418" w:rsidRPr="00E81F49" w:rsidRDefault="00DC6418" w:rsidP="00DC6418">
            <w:pPr>
              <w:pStyle w:val="a8"/>
            </w:pPr>
          </w:p>
        </w:tc>
        <w:tc>
          <w:tcPr>
            <w:tcW w:w="2301" w:type="dxa"/>
            <w:tcMar>
              <w:left w:w="28" w:type="dxa"/>
            </w:tcMar>
            <w:vAlign w:val="bottom"/>
          </w:tcPr>
          <w:p w14:paraId="119E3912" w14:textId="77777777" w:rsidR="00DC6418" w:rsidRPr="00E81F49" w:rsidRDefault="00DC6418" w:rsidP="00DC6418">
            <w:pPr>
              <w:pStyle w:val="a8"/>
            </w:pPr>
            <w:r>
              <w:t>Керівни</w:t>
            </w:r>
            <w:r w:rsidRPr="000555C1">
              <w:rPr>
                <w:highlight w:val="magenta"/>
              </w:rPr>
              <w:t>к</w:t>
            </w:r>
            <w:r>
              <w:rPr>
                <w:highlight w:val="magenta"/>
              </w:rPr>
              <w:t>(</w:t>
            </w:r>
            <w:r w:rsidRPr="000555C1">
              <w:rPr>
                <w:highlight w:val="magenta"/>
              </w:rPr>
              <w:t>ця</w:t>
            </w:r>
            <w:r w:rsidRPr="007872F9">
              <w:rPr>
                <w:highlight w:val="magenta"/>
              </w:rPr>
              <w:t>)</w:t>
            </w:r>
          </w:p>
        </w:tc>
        <w:tc>
          <w:tcPr>
            <w:tcW w:w="4219" w:type="dxa"/>
            <w:tcMar>
              <w:left w:w="992" w:type="dxa"/>
            </w:tcMar>
            <w:vAlign w:val="bottom"/>
          </w:tcPr>
          <w:p w14:paraId="7E0029B3" w14:textId="77777777" w:rsidR="00DC6418" w:rsidRPr="00E81F49" w:rsidRDefault="00DC6418" w:rsidP="00DC6418">
            <w:pPr>
              <w:pStyle w:val="a8"/>
            </w:pPr>
            <w:r w:rsidRPr="001A0D3B">
              <w:rPr>
                <w:highlight w:val="yellow"/>
              </w:rPr>
              <w:t>Ім’я ПРІЗВИЩЕ</w:t>
            </w:r>
          </w:p>
        </w:tc>
      </w:tr>
      <w:tr w:rsidR="00DC6418" w:rsidRPr="00E81F49" w14:paraId="6CE7D8C7" w14:textId="77777777" w:rsidTr="004E1F2C">
        <w:trPr>
          <w:trHeight w:val="397"/>
        </w:trPr>
        <w:tc>
          <w:tcPr>
            <w:tcW w:w="3369" w:type="dxa"/>
            <w:gridSpan w:val="2"/>
          </w:tcPr>
          <w:p w14:paraId="01C0C9BD" w14:textId="77777777" w:rsidR="00DC6418" w:rsidRPr="00E81F49" w:rsidRDefault="00DC6418" w:rsidP="00DC6418">
            <w:pPr>
              <w:pStyle w:val="8"/>
            </w:pPr>
          </w:p>
        </w:tc>
        <w:tc>
          <w:tcPr>
            <w:tcW w:w="2301" w:type="dxa"/>
            <w:tcMar>
              <w:left w:w="28" w:type="dxa"/>
            </w:tcMar>
          </w:tcPr>
          <w:p w14:paraId="5C080A29" w14:textId="77777777" w:rsidR="00DC6418" w:rsidRPr="00E81F49" w:rsidRDefault="00DC6418" w:rsidP="00DC6418">
            <w:pPr>
              <w:pStyle w:val="8"/>
            </w:pPr>
          </w:p>
        </w:tc>
        <w:tc>
          <w:tcPr>
            <w:tcW w:w="4219" w:type="dxa"/>
          </w:tcPr>
          <w:p w14:paraId="3B7AB112" w14:textId="77777777" w:rsidR="00DC6418" w:rsidRPr="00E81F49" w:rsidRDefault="00DC6418" w:rsidP="00DC6418">
            <w:pPr>
              <w:pStyle w:val="8"/>
            </w:pPr>
            <w:r>
              <w:t>)</w:t>
            </w:r>
          </w:p>
        </w:tc>
      </w:tr>
      <w:tr w:rsidR="00DC6418" w:rsidRPr="00E81F49" w14:paraId="6E38E6B7" w14:textId="77777777" w:rsidTr="004E1F2C">
        <w:trPr>
          <w:trHeight w:val="397"/>
        </w:trPr>
        <w:tc>
          <w:tcPr>
            <w:tcW w:w="3369" w:type="dxa"/>
            <w:gridSpan w:val="2"/>
          </w:tcPr>
          <w:p w14:paraId="157430F3" w14:textId="77777777" w:rsidR="00DC6418" w:rsidRPr="00E81F49" w:rsidRDefault="00DC6418" w:rsidP="00DC6418">
            <w:pPr>
              <w:pStyle w:val="a8"/>
            </w:pPr>
          </w:p>
        </w:tc>
        <w:tc>
          <w:tcPr>
            <w:tcW w:w="2301" w:type="dxa"/>
            <w:tcMar>
              <w:left w:w="28" w:type="dxa"/>
            </w:tcMar>
            <w:vAlign w:val="bottom"/>
          </w:tcPr>
          <w:p w14:paraId="2586880F" w14:textId="77777777" w:rsidR="00DC6418" w:rsidRPr="00E81F49" w:rsidRDefault="00DC6418" w:rsidP="00DC6418">
            <w:pPr>
              <w:pStyle w:val="a8"/>
            </w:pPr>
            <w:r>
              <w:t>Нормоконтроль</w:t>
            </w:r>
          </w:p>
        </w:tc>
        <w:tc>
          <w:tcPr>
            <w:tcW w:w="4219" w:type="dxa"/>
            <w:tcMar>
              <w:left w:w="992" w:type="dxa"/>
            </w:tcMar>
            <w:vAlign w:val="bottom"/>
          </w:tcPr>
          <w:p w14:paraId="351E809D" w14:textId="77777777" w:rsidR="00DC6418" w:rsidRPr="00E81F49" w:rsidRDefault="00DC6418" w:rsidP="00DC6418">
            <w:pPr>
              <w:pStyle w:val="a8"/>
            </w:pPr>
            <w:r w:rsidRPr="001A0D3B">
              <w:rPr>
                <w:highlight w:val="yellow"/>
              </w:rPr>
              <w:t>Ім’я ПРІЗВИЩЕ</w:t>
            </w:r>
          </w:p>
        </w:tc>
      </w:tr>
      <w:tr w:rsidR="00DC6418" w:rsidRPr="00E81F49" w14:paraId="103FA45C" w14:textId="77777777" w:rsidTr="004E1F2C">
        <w:trPr>
          <w:trHeight w:val="397"/>
        </w:trPr>
        <w:tc>
          <w:tcPr>
            <w:tcW w:w="3369" w:type="dxa"/>
            <w:gridSpan w:val="2"/>
          </w:tcPr>
          <w:p w14:paraId="17F7F8F6" w14:textId="77777777" w:rsidR="00DC6418" w:rsidRPr="00E81F49" w:rsidRDefault="00DC6418" w:rsidP="00DC6418">
            <w:pPr>
              <w:pStyle w:val="8"/>
            </w:pPr>
          </w:p>
        </w:tc>
        <w:tc>
          <w:tcPr>
            <w:tcW w:w="2301" w:type="dxa"/>
          </w:tcPr>
          <w:p w14:paraId="1F16C039" w14:textId="77777777" w:rsidR="00DC6418" w:rsidRPr="00E81F49" w:rsidRDefault="00DC6418" w:rsidP="00DC6418">
            <w:pPr>
              <w:pStyle w:val="8"/>
            </w:pPr>
          </w:p>
        </w:tc>
        <w:tc>
          <w:tcPr>
            <w:tcW w:w="4219" w:type="dxa"/>
          </w:tcPr>
          <w:p w14:paraId="46D90FCA" w14:textId="77777777" w:rsidR="00DC6418" w:rsidRPr="00E81F49" w:rsidRDefault="00DC6418" w:rsidP="00DC6418">
            <w:pPr>
              <w:pStyle w:val="8"/>
            </w:pPr>
          </w:p>
        </w:tc>
      </w:tr>
      <w:tr w:rsidR="00DC6418" w:rsidRPr="00E81F49" w14:paraId="77BE1579" w14:textId="77777777" w:rsidTr="004E1F2C">
        <w:trPr>
          <w:trHeight w:val="397"/>
        </w:trPr>
        <w:tc>
          <w:tcPr>
            <w:tcW w:w="3369" w:type="dxa"/>
            <w:gridSpan w:val="2"/>
          </w:tcPr>
          <w:p w14:paraId="74910714" w14:textId="77777777" w:rsidR="00DC6418" w:rsidRPr="00E81F49" w:rsidRDefault="00DC6418" w:rsidP="00DC6418">
            <w:pPr>
              <w:pStyle w:val="8"/>
            </w:pPr>
          </w:p>
        </w:tc>
        <w:tc>
          <w:tcPr>
            <w:tcW w:w="2301" w:type="dxa"/>
            <w:tcMar>
              <w:left w:w="28" w:type="dxa"/>
            </w:tcMar>
            <w:vAlign w:val="bottom"/>
          </w:tcPr>
          <w:p w14:paraId="7AC98A2A" w14:textId="77777777" w:rsidR="00DC6418" w:rsidRPr="00E81F49" w:rsidRDefault="00DC6418" w:rsidP="00DC6418">
            <w:pPr>
              <w:pStyle w:val="a8"/>
            </w:pPr>
          </w:p>
        </w:tc>
        <w:tc>
          <w:tcPr>
            <w:tcW w:w="4219" w:type="dxa"/>
            <w:tcMar>
              <w:left w:w="992" w:type="dxa"/>
            </w:tcMar>
            <w:vAlign w:val="bottom"/>
          </w:tcPr>
          <w:p w14:paraId="20C66FDC" w14:textId="77777777" w:rsidR="00DC6418" w:rsidRPr="00E81F49" w:rsidRDefault="00DC6418" w:rsidP="00DC6418">
            <w:pPr>
              <w:pStyle w:val="a8"/>
            </w:pPr>
          </w:p>
        </w:tc>
      </w:tr>
      <w:tr w:rsidR="00DC6418" w:rsidRPr="00E81F49" w14:paraId="399BFB67" w14:textId="77777777" w:rsidTr="004E1F2C">
        <w:trPr>
          <w:trHeight w:val="397"/>
        </w:trPr>
        <w:tc>
          <w:tcPr>
            <w:tcW w:w="3369" w:type="dxa"/>
            <w:gridSpan w:val="2"/>
          </w:tcPr>
          <w:p w14:paraId="524AB8E5" w14:textId="77777777" w:rsidR="00DC6418" w:rsidRPr="00E81F49" w:rsidRDefault="00DC6418" w:rsidP="00DC6418">
            <w:pPr>
              <w:pStyle w:val="8"/>
            </w:pPr>
          </w:p>
        </w:tc>
        <w:tc>
          <w:tcPr>
            <w:tcW w:w="2301" w:type="dxa"/>
          </w:tcPr>
          <w:p w14:paraId="17A3FF70" w14:textId="77777777" w:rsidR="00DC6418" w:rsidRPr="00E81F49" w:rsidRDefault="00DC6418" w:rsidP="00DC6418">
            <w:pPr>
              <w:pStyle w:val="8"/>
            </w:pPr>
          </w:p>
        </w:tc>
        <w:tc>
          <w:tcPr>
            <w:tcW w:w="4219" w:type="dxa"/>
          </w:tcPr>
          <w:p w14:paraId="098B21CA" w14:textId="77777777" w:rsidR="00DC6418" w:rsidRPr="00E81F49" w:rsidRDefault="00DC6418" w:rsidP="00DC6418">
            <w:pPr>
              <w:pStyle w:val="8"/>
            </w:pPr>
          </w:p>
        </w:tc>
      </w:tr>
      <w:tr w:rsidR="00DC6418" w:rsidRPr="00E81F49" w14:paraId="514A9E84" w14:textId="77777777" w:rsidTr="004E1F2C">
        <w:trPr>
          <w:trHeight w:val="1132"/>
        </w:trPr>
        <w:tc>
          <w:tcPr>
            <w:tcW w:w="9889" w:type="dxa"/>
            <w:gridSpan w:val="4"/>
            <w:vAlign w:val="bottom"/>
          </w:tcPr>
          <w:p w14:paraId="30088106" w14:textId="77777777" w:rsidR="00DC6418" w:rsidRPr="00E81F49" w:rsidRDefault="00DC6418" w:rsidP="00407CAF">
            <w:pPr>
              <w:pStyle w:val="af6"/>
            </w:pPr>
            <w:r>
              <w:t>Харків 20</w:t>
            </w:r>
            <w:r>
              <w:rPr>
                <w:lang w:val="en-US"/>
              </w:rPr>
              <w:t>2</w:t>
            </w:r>
            <w:r w:rsidRPr="00517A10">
              <w:rPr>
                <w:highlight w:val="magenta"/>
              </w:rPr>
              <w:t>5</w:t>
            </w:r>
          </w:p>
        </w:tc>
      </w:tr>
    </w:tbl>
    <w:p w14:paraId="36B017E7" w14:textId="77777777" w:rsidR="00E73C8A" w:rsidRPr="00E81F49" w:rsidRDefault="00E73C8A" w:rsidP="00407CAF">
      <w:pPr>
        <w:pStyle w:val="Title"/>
      </w:pPr>
      <w:r w:rsidRPr="00E81F49">
        <w:lastRenderedPageBreak/>
        <w:t>РЕФЕРАТ</w:t>
      </w:r>
    </w:p>
    <w:p w14:paraId="1C91CC9E" w14:textId="77777777" w:rsidR="00E73C8A" w:rsidRPr="003E0BEF" w:rsidRDefault="00E73C8A" w:rsidP="00407CAF">
      <w:r w:rsidRPr="003E0BEF">
        <w:t xml:space="preserve">Пояснювальна записка до </w:t>
      </w:r>
      <w:r w:rsidRPr="002C12BD">
        <w:t>кваліфікаційної роботи</w:t>
      </w:r>
      <w:r w:rsidRPr="003E0BEF">
        <w:t xml:space="preserve">: </w:t>
      </w:r>
      <w:r w:rsidRPr="003E0BEF">
        <w:rPr>
          <w:highlight w:val="magenta"/>
        </w:rPr>
        <w:t>ХХ</w:t>
      </w:r>
      <w:r w:rsidRPr="003E0BEF">
        <w:t xml:space="preserve"> с., </w:t>
      </w:r>
      <w:r w:rsidRPr="003E0BEF">
        <w:rPr>
          <w:highlight w:val="magenta"/>
        </w:rPr>
        <w:t>ХХ</w:t>
      </w:r>
      <w:r w:rsidRPr="003E0BEF">
        <w:t xml:space="preserve"> рис., </w:t>
      </w:r>
      <w:r w:rsidRPr="003E0BEF">
        <w:rPr>
          <w:highlight w:val="magenta"/>
        </w:rPr>
        <w:t>ХХ</w:t>
      </w:r>
      <w:r>
        <w:t> </w:t>
      </w:r>
      <w:r w:rsidRPr="003E0BEF">
        <w:t xml:space="preserve">табл., </w:t>
      </w:r>
      <w:r w:rsidRPr="003E0BEF">
        <w:rPr>
          <w:highlight w:val="magenta"/>
        </w:rPr>
        <w:t>ХХ</w:t>
      </w:r>
      <w:r w:rsidRPr="003E0BEF">
        <w:t xml:space="preserve"> джере</w:t>
      </w:r>
      <w:r w:rsidRPr="002C12BD">
        <w:t>л</w:t>
      </w:r>
      <w:r w:rsidRPr="002C12BD">
        <w:rPr>
          <w:highlight w:val="magenta"/>
        </w:rPr>
        <w:t>/а/о</w:t>
      </w:r>
      <w:r w:rsidRPr="003E0BEF">
        <w:t xml:space="preserve">, </w:t>
      </w:r>
      <w:r w:rsidRPr="003E0BEF">
        <w:rPr>
          <w:highlight w:val="magenta"/>
        </w:rPr>
        <w:t>ХХ</w:t>
      </w:r>
      <w:r w:rsidRPr="003E0BEF">
        <w:t xml:space="preserve"> додат</w:t>
      </w:r>
      <w:r w:rsidRPr="003E0BEF">
        <w:rPr>
          <w:highlight w:val="magenta"/>
        </w:rPr>
        <w:t>ків</w:t>
      </w:r>
      <w:r w:rsidRPr="002C12BD">
        <w:rPr>
          <w:highlight w:val="magenta"/>
        </w:rPr>
        <w:t>/ки/ок</w:t>
      </w:r>
      <w:r w:rsidRPr="003E0BEF">
        <w:t>.</w:t>
      </w:r>
    </w:p>
    <w:p w14:paraId="206378C1" w14:textId="77777777" w:rsidR="00E73C8A" w:rsidRPr="003E0BEF" w:rsidRDefault="00E73C8A" w:rsidP="00407CAF"/>
    <w:p w14:paraId="231C5629" w14:textId="77777777" w:rsidR="00E73C8A" w:rsidRPr="003E0BEF" w:rsidRDefault="00E73C8A" w:rsidP="00407CAF">
      <w:r w:rsidRPr="003E0BEF">
        <w:t xml:space="preserve">Ключові слова: </w:t>
      </w:r>
      <w:r w:rsidRPr="00C46E15">
        <w:rPr>
          <w:rStyle w:val="aa"/>
          <w:highlight w:val="magenta"/>
        </w:rPr>
        <w:t>КЛЮЧОВЕ СЛОВО 1</w:t>
      </w:r>
      <w:r w:rsidRPr="003E0BEF">
        <w:t xml:space="preserve">, </w:t>
      </w:r>
      <w:r w:rsidRPr="00C46E15">
        <w:rPr>
          <w:rStyle w:val="aa"/>
          <w:highlight w:val="magenta"/>
        </w:rPr>
        <w:t>КЛЮЧОВЕ СЛОВО 2</w:t>
      </w:r>
      <w:r w:rsidRPr="003E0BEF">
        <w:t xml:space="preserve">, ... </w:t>
      </w:r>
      <w:r w:rsidRPr="00C46E15">
        <w:rPr>
          <w:rStyle w:val="aa"/>
          <w:highlight w:val="magenta"/>
        </w:rPr>
        <w:t>КЛЮЧОВЕ СЛОВО N</w:t>
      </w:r>
      <w:r>
        <w:t xml:space="preserve"> </w:t>
      </w:r>
      <w:r w:rsidRPr="002C12BD">
        <w:rPr>
          <w:highlight w:val="cyan"/>
        </w:rPr>
        <w:t>(5–15 слів або словосполучень)</w:t>
      </w:r>
    </w:p>
    <w:p w14:paraId="112238C4" w14:textId="77777777" w:rsidR="00E73C8A" w:rsidRPr="003E0BEF" w:rsidRDefault="00E73C8A" w:rsidP="00407CAF"/>
    <w:p w14:paraId="68E870D2" w14:textId="77777777" w:rsidR="00E73C8A" w:rsidRPr="003E0BEF" w:rsidRDefault="00E73C8A" w:rsidP="00407CAF">
      <w:pPr>
        <w:rPr>
          <w:highlight w:val="magenta"/>
        </w:rPr>
      </w:pPr>
      <w:r w:rsidRPr="003E0BEF">
        <w:t xml:space="preserve">Об’єкт дослідження: </w:t>
      </w:r>
      <w:r w:rsidRPr="003E0BEF">
        <w:rPr>
          <w:highlight w:val="magenta"/>
        </w:rPr>
        <w:t>…</w:t>
      </w:r>
    </w:p>
    <w:p w14:paraId="383D1C47" w14:textId="77777777" w:rsidR="00E73C8A" w:rsidRPr="003E0BEF" w:rsidRDefault="00E73C8A" w:rsidP="00407CAF">
      <w:r w:rsidRPr="003E0BEF">
        <w:t xml:space="preserve">Мета роботи: </w:t>
      </w:r>
      <w:r w:rsidRPr="003E0BEF">
        <w:rPr>
          <w:highlight w:val="magenta"/>
        </w:rPr>
        <w:t>…</w:t>
      </w:r>
    </w:p>
    <w:p w14:paraId="1B72B087" w14:textId="77777777" w:rsidR="00E73C8A" w:rsidRPr="003E0BEF" w:rsidRDefault="00E73C8A" w:rsidP="00407CAF">
      <w:pPr>
        <w:rPr>
          <w:highlight w:val="magenta"/>
        </w:rPr>
      </w:pPr>
      <w:r w:rsidRPr="003E0BEF">
        <w:t xml:space="preserve">Методи: </w:t>
      </w:r>
      <w:r w:rsidRPr="003E0BEF">
        <w:rPr>
          <w:highlight w:val="magenta"/>
        </w:rPr>
        <w:t>…</w:t>
      </w:r>
    </w:p>
    <w:p w14:paraId="19EAF1A1" w14:textId="77777777" w:rsidR="00E73C8A" w:rsidRPr="003E0BEF" w:rsidRDefault="00E73C8A" w:rsidP="00407CAF">
      <w:r w:rsidRPr="003E0BEF">
        <w:t xml:space="preserve">Результати: </w:t>
      </w:r>
      <w:r w:rsidRPr="003E0BEF">
        <w:rPr>
          <w:highlight w:val="magenta"/>
        </w:rPr>
        <w:t>…</w:t>
      </w:r>
    </w:p>
    <w:p w14:paraId="65446502" w14:textId="77777777" w:rsidR="00E73C8A" w:rsidRPr="003E0BEF" w:rsidRDefault="00E73C8A" w:rsidP="00407CAF"/>
    <w:p w14:paraId="0BE3EE6C" w14:textId="77777777" w:rsidR="00E73C8A" w:rsidRDefault="00E73C8A" w:rsidP="00407CAF"/>
    <w:p w14:paraId="423E5FE7" w14:textId="77777777" w:rsidR="00E73C8A" w:rsidRDefault="00E73C8A" w:rsidP="00407CAF">
      <w:r w:rsidRPr="004B22D8">
        <w:rPr>
          <w:rStyle w:val="SegoeUIEmoji121"/>
        </w:rPr>
        <w:t>⚠</w:t>
      </w:r>
      <w:r>
        <w:t>Обсяг т</w:t>
      </w:r>
      <w:r w:rsidRPr="00E81F49">
        <w:t>екст</w:t>
      </w:r>
      <w:r>
        <w:t>у</w:t>
      </w:r>
      <w:r w:rsidRPr="00E81F49">
        <w:t xml:space="preserve"> реферату українсько</w:t>
      </w:r>
      <w:r>
        <w:t>ю</w:t>
      </w:r>
      <w:r w:rsidRPr="00E81F49">
        <w:t xml:space="preserve"> мов</w:t>
      </w:r>
      <w:r>
        <w:t>ою</w:t>
      </w:r>
      <w:r w:rsidRPr="00E81F49">
        <w:t xml:space="preserve"> не </w:t>
      </w:r>
      <w:r>
        <w:t>повинен перевищувати</w:t>
      </w:r>
      <w:r w:rsidRPr="00E81F49">
        <w:t xml:space="preserve"> од</w:t>
      </w:r>
      <w:r>
        <w:t xml:space="preserve">ну сторінку. Для оформлення тексту реферату </w:t>
      </w:r>
      <w:r w:rsidRPr="00E81F49">
        <w:t>українсько</w:t>
      </w:r>
      <w:r>
        <w:t>ю</w:t>
      </w:r>
      <w:r w:rsidRPr="00E81F49">
        <w:t xml:space="preserve"> мов</w:t>
      </w:r>
      <w:r>
        <w:t>ою використовувати стиль «Звичайний».</w:t>
      </w:r>
      <w:r w:rsidRPr="004B22D8">
        <w:rPr>
          <w:rStyle w:val="SegoeUIEmoji121"/>
        </w:rPr>
        <w:t xml:space="preserve"> ⚠</w:t>
      </w:r>
    </w:p>
    <w:p w14:paraId="6DF2035F" w14:textId="77777777" w:rsidR="00E73C8A" w:rsidRPr="00E73C8A" w:rsidRDefault="00E73C8A" w:rsidP="00407CAF">
      <w:pPr>
        <w:pStyle w:val="Title"/>
      </w:pPr>
      <w:r w:rsidRPr="003C29AD">
        <w:rPr>
          <w:rStyle w:val="a5"/>
        </w:rPr>
        <w:lastRenderedPageBreak/>
        <w:t>Abstract</w:t>
      </w:r>
    </w:p>
    <w:p w14:paraId="78784746" w14:textId="77777777" w:rsidR="00E73C8A" w:rsidRPr="00A6453B" w:rsidRDefault="00C46E15" w:rsidP="00407CAF">
      <w:pPr>
        <w:pStyle w:val="a3"/>
        <w:rPr>
          <w:lang w:val="uk-UA"/>
        </w:rPr>
      </w:pPr>
      <w:r w:rsidRPr="00C46E15">
        <w:t>Explanatory</w:t>
      </w:r>
      <w:r w:rsidRPr="00BF5CF3">
        <w:rPr>
          <w:lang w:val="uk-UA"/>
        </w:rPr>
        <w:t xml:space="preserve"> </w:t>
      </w:r>
      <w:r w:rsidRPr="00C46E15">
        <w:t>note</w:t>
      </w:r>
      <w:r w:rsidRPr="00BF5CF3">
        <w:rPr>
          <w:lang w:val="uk-UA"/>
        </w:rPr>
        <w:t xml:space="preserve"> </w:t>
      </w:r>
      <w:r w:rsidRPr="00C46E15">
        <w:t>to</w:t>
      </w:r>
      <w:r w:rsidRPr="00BF5CF3">
        <w:rPr>
          <w:lang w:val="uk-UA"/>
        </w:rPr>
        <w:t xml:space="preserve"> </w:t>
      </w:r>
      <w:r w:rsidRPr="00C46E15">
        <w:t>the</w:t>
      </w:r>
      <w:r w:rsidRPr="00BF5CF3">
        <w:rPr>
          <w:lang w:val="uk-UA"/>
        </w:rPr>
        <w:t xml:space="preserve"> </w:t>
      </w:r>
      <w:r w:rsidRPr="00C46E15">
        <w:t>qualifying</w:t>
      </w:r>
      <w:r w:rsidRPr="00BF5CF3">
        <w:rPr>
          <w:lang w:val="uk-UA"/>
        </w:rPr>
        <w:t xml:space="preserve"> </w:t>
      </w:r>
      <w:r w:rsidRPr="00C46E15">
        <w:t>work</w:t>
      </w:r>
      <w:r w:rsidR="00E73C8A" w:rsidRPr="00C55CD2">
        <w:rPr>
          <w:lang w:val="uk-UA"/>
        </w:rPr>
        <w:t xml:space="preserve">: </w:t>
      </w:r>
      <w:r w:rsidR="00E73C8A" w:rsidRPr="00361550">
        <w:rPr>
          <w:highlight w:val="magenta"/>
          <w:lang w:val="uk-UA"/>
        </w:rPr>
        <w:t>ХХ</w:t>
      </w:r>
      <w:r w:rsidR="00E73C8A">
        <w:rPr>
          <w:lang w:val="uk-UA"/>
        </w:rPr>
        <w:t xml:space="preserve"> p</w:t>
      </w:r>
      <w:r w:rsidR="00E73C8A" w:rsidRPr="00C55CD2">
        <w:rPr>
          <w:lang w:val="uk-UA"/>
        </w:rPr>
        <w:t xml:space="preserve">., </w:t>
      </w:r>
      <w:r w:rsidR="00E73C8A" w:rsidRPr="00361550">
        <w:rPr>
          <w:highlight w:val="magenta"/>
          <w:lang w:val="uk-UA"/>
        </w:rPr>
        <w:t>ХХ</w:t>
      </w:r>
      <w:r w:rsidR="00E73C8A" w:rsidRPr="00C55CD2">
        <w:rPr>
          <w:lang w:val="uk-UA"/>
        </w:rPr>
        <w:t xml:space="preserve"> </w:t>
      </w:r>
      <w:r w:rsidR="00E73C8A">
        <w:t>pic</w:t>
      </w:r>
      <w:r w:rsidR="00E73C8A" w:rsidRPr="00C55CD2">
        <w:rPr>
          <w:lang w:val="uk-UA"/>
        </w:rPr>
        <w:t xml:space="preserve">., </w:t>
      </w:r>
      <w:r w:rsidR="00E73C8A" w:rsidRPr="00361550">
        <w:rPr>
          <w:highlight w:val="magenta"/>
          <w:lang w:val="uk-UA"/>
        </w:rPr>
        <w:t>ХХ</w:t>
      </w:r>
      <w:r w:rsidR="00E73C8A" w:rsidRPr="00C55CD2">
        <w:rPr>
          <w:lang w:val="uk-UA"/>
        </w:rPr>
        <w:t xml:space="preserve"> </w:t>
      </w:r>
      <w:r w:rsidR="00E73C8A">
        <w:t>table</w:t>
      </w:r>
      <w:r w:rsidR="00E73C8A" w:rsidRPr="00C55CD2">
        <w:rPr>
          <w:lang w:val="uk-UA"/>
        </w:rPr>
        <w:t xml:space="preserve">, </w:t>
      </w:r>
      <w:r w:rsidR="00E73C8A" w:rsidRPr="00373A90">
        <w:rPr>
          <w:highlight w:val="magenta"/>
          <w:lang w:val="uk-UA"/>
        </w:rPr>
        <w:t>ХХ</w:t>
      </w:r>
      <w:r w:rsidR="00E73C8A" w:rsidRPr="00C55CD2">
        <w:rPr>
          <w:lang w:val="uk-UA"/>
        </w:rPr>
        <w:t xml:space="preserve"> </w:t>
      </w:r>
      <w:r w:rsidR="00E73C8A" w:rsidRPr="00373A90">
        <w:t>source</w:t>
      </w:r>
      <w:r w:rsidR="00E73C8A" w:rsidRPr="00C55CD2">
        <w:rPr>
          <w:lang w:val="uk-UA"/>
        </w:rPr>
        <w:t xml:space="preserve">, </w:t>
      </w:r>
      <w:r w:rsidR="00E73C8A" w:rsidRPr="00373A90">
        <w:rPr>
          <w:highlight w:val="magenta"/>
          <w:lang w:val="uk-UA"/>
        </w:rPr>
        <w:t>ХХ</w:t>
      </w:r>
      <w:r w:rsidR="00E73C8A" w:rsidRPr="00C55CD2">
        <w:rPr>
          <w:lang w:val="uk-UA"/>
        </w:rPr>
        <w:t xml:space="preserve"> </w:t>
      </w:r>
      <w:r w:rsidR="00E73C8A" w:rsidRPr="00373A90">
        <w:t>appl</w:t>
      </w:r>
      <w:r w:rsidR="00E73C8A" w:rsidRPr="00A6453B">
        <w:rPr>
          <w:lang w:val="uk-UA"/>
        </w:rPr>
        <w:t>.</w:t>
      </w:r>
    </w:p>
    <w:p w14:paraId="39533AB2" w14:textId="77777777" w:rsidR="00E73C8A" w:rsidRPr="00080DFB" w:rsidRDefault="00E73C8A" w:rsidP="00407CAF">
      <w:pPr>
        <w:pStyle w:val="a3"/>
        <w:rPr>
          <w:lang w:val="uk-UA"/>
        </w:rPr>
      </w:pPr>
    </w:p>
    <w:p w14:paraId="48FF98A7" w14:textId="77777777" w:rsidR="00E73C8A" w:rsidRPr="00080DFB" w:rsidRDefault="00E73C8A" w:rsidP="00407CAF">
      <w:pPr>
        <w:pStyle w:val="a3"/>
        <w:rPr>
          <w:lang w:val="uk-UA"/>
        </w:rPr>
      </w:pPr>
      <w:r w:rsidRPr="00B54107">
        <w:t>Keywords</w:t>
      </w:r>
      <w:r w:rsidRPr="00080DFB">
        <w:rPr>
          <w:lang w:val="uk-UA"/>
        </w:rPr>
        <w:t xml:space="preserve">: </w:t>
      </w:r>
      <w:r w:rsidRPr="003E0BEF">
        <w:rPr>
          <w:rStyle w:val="ab"/>
          <w:highlight w:val="magenta"/>
        </w:rPr>
        <w:t>KEYWORD</w:t>
      </w:r>
      <w:r w:rsidRPr="00080DFB">
        <w:rPr>
          <w:highlight w:val="magenta"/>
          <w:lang w:val="uk-UA"/>
        </w:rPr>
        <w:t xml:space="preserve"> 1</w:t>
      </w:r>
      <w:r w:rsidRPr="00080DFB">
        <w:rPr>
          <w:lang w:val="uk-UA"/>
        </w:rPr>
        <w:t xml:space="preserve">, </w:t>
      </w:r>
      <w:r w:rsidRPr="003E0BEF">
        <w:rPr>
          <w:rStyle w:val="ab"/>
          <w:highlight w:val="magenta"/>
        </w:rPr>
        <w:t>KEYWORD</w:t>
      </w:r>
      <w:r w:rsidRPr="00080DFB">
        <w:rPr>
          <w:highlight w:val="magenta"/>
          <w:lang w:val="uk-UA"/>
        </w:rPr>
        <w:t xml:space="preserve"> 2</w:t>
      </w:r>
      <w:r w:rsidRPr="00080DFB">
        <w:rPr>
          <w:lang w:val="uk-UA"/>
        </w:rPr>
        <w:t xml:space="preserve">, … </w:t>
      </w:r>
      <w:r w:rsidRPr="003E0BEF">
        <w:rPr>
          <w:rStyle w:val="ab"/>
          <w:highlight w:val="magenta"/>
        </w:rPr>
        <w:t>KEYWORD</w:t>
      </w:r>
      <w:r w:rsidRPr="008B28EA">
        <w:rPr>
          <w:rStyle w:val="ab"/>
          <w:highlight w:val="magenta"/>
          <w:lang w:val="uk-UA"/>
        </w:rPr>
        <w:t xml:space="preserve"> </w:t>
      </w:r>
      <w:r w:rsidRPr="003E0BEF">
        <w:rPr>
          <w:rStyle w:val="ab"/>
          <w:highlight w:val="magenta"/>
        </w:rPr>
        <w:t>N</w:t>
      </w:r>
      <w:r w:rsidRPr="00080DFB">
        <w:rPr>
          <w:lang w:val="uk-UA"/>
        </w:rPr>
        <w:t>.</w:t>
      </w:r>
      <w:r w:rsidR="008B28EA" w:rsidRPr="00080DFB">
        <w:rPr>
          <w:lang w:val="uk-UA"/>
        </w:rPr>
        <w:t xml:space="preserve"> </w:t>
      </w:r>
      <w:r w:rsidR="008B28EA" w:rsidRPr="00080DFB">
        <w:rPr>
          <w:highlight w:val="cyan"/>
          <w:lang w:val="uk-UA"/>
        </w:rPr>
        <w:t>(5–15 слів або словосполучень)</w:t>
      </w:r>
    </w:p>
    <w:p w14:paraId="10901E48" w14:textId="77777777" w:rsidR="00E73C8A" w:rsidRPr="00080DFB" w:rsidRDefault="00E73C8A" w:rsidP="00407CAF">
      <w:pPr>
        <w:pStyle w:val="a3"/>
        <w:rPr>
          <w:lang w:val="uk-UA"/>
        </w:rPr>
      </w:pPr>
    </w:p>
    <w:p w14:paraId="03E65AF2" w14:textId="77777777" w:rsidR="00E73C8A" w:rsidRPr="00B54107" w:rsidRDefault="00E73C8A" w:rsidP="00407CAF">
      <w:pPr>
        <w:pStyle w:val="a3"/>
      </w:pPr>
      <w:r w:rsidRPr="00B54107">
        <w:t xml:space="preserve">Object of the research: </w:t>
      </w:r>
      <w:r>
        <w:rPr>
          <w:highlight w:val="magenta"/>
          <w:lang w:val="uk-UA"/>
        </w:rPr>
        <w:t>…</w:t>
      </w:r>
    </w:p>
    <w:p w14:paraId="373B9E87" w14:textId="77777777" w:rsidR="00E73C8A" w:rsidRPr="00B54107" w:rsidRDefault="00E73C8A" w:rsidP="00407CAF">
      <w:pPr>
        <w:pStyle w:val="a3"/>
      </w:pPr>
      <w:r w:rsidRPr="00B54107">
        <w:t xml:space="preserve">Goal of the work: </w:t>
      </w:r>
      <w:r w:rsidRPr="0040145E">
        <w:rPr>
          <w:highlight w:val="magenta"/>
          <w:lang w:val="uk-UA"/>
        </w:rPr>
        <w:t>…</w:t>
      </w:r>
    </w:p>
    <w:p w14:paraId="053D65C2" w14:textId="77777777" w:rsidR="00E73C8A" w:rsidRPr="008B28EA" w:rsidRDefault="00E73C8A" w:rsidP="00407CAF">
      <w:pPr>
        <w:pStyle w:val="a3"/>
        <w:rPr>
          <w:lang w:val="ru-RU"/>
        </w:rPr>
      </w:pPr>
      <w:r w:rsidRPr="00234C23">
        <w:t>Meth</w:t>
      </w:r>
      <w:r w:rsidRPr="00106C4D">
        <w:t>o</w:t>
      </w:r>
      <w:r w:rsidRPr="00234C23">
        <w:t>ds</w:t>
      </w:r>
      <w:r w:rsidRPr="008B28EA">
        <w:rPr>
          <w:lang w:val="ru-RU"/>
        </w:rPr>
        <w:t xml:space="preserve">: </w:t>
      </w:r>
      <w:r w:rsidRPr="0040145E">
        <w:rPr>
          <w:highlight w:val="magenta"/>
          <w:lang w:val="uk-UA"/>
        </w:rPr>
        <w:t>…</w:t>
      </w:r>
    </w:p>
    <w:p w14:paraId="1F75663F" w14:textId="77777777" w:rsidR="00E73C8A" w:rsidRPr="008B28EA" w:rsidRDefault="00E73C8A" w:rsidP="00407CAF">
      <w:pPr>
        <w:pStyle w:val="a3"/>
        <w:rPr>
          <w:lang w:val="ru-RU"/>
        </w:rPr>
      </w:pPr>
      <w:r w:rsidRPr="00234C23">
        <w:t>Results</w:t>
      </w:r>
      <w:r w:rsidRPr="008B28EA">
        <w:rPr>
          <w:lang w:val="ru-RU"/>
        </w:rPr>
        <w:t xml:space="preserve">: </w:t>
      </w:r>
      <w:r w:rsidRPr="0040145E">
        <w:rPr>
          <w:highlight w:val="magenta"/>
          <w:lang w:val="uk-UA"/>
        </w:rPr>
        <w:t>…</w:t>
      </w:r>
    </w:p>
    <w:p w14:paraId="75E03D26" w14:textId="77777777" w:rsidR="00E73C8A" w:rsidRPr="00080DFB" w:rsidRDefault="00E73C8A" w:rsidP="00407CAF">
      <w:pPr>
        <w:pStyle w:val="a3"/>
        <w:rPr>
          <w:lang w:val="ru-RU"/>
        </w:rPr>
      </w:pPr>
    </w:p>
    <w:p w14:paraId="3696D8D6" w14:textId="77777777" w:rsidR="00E73C8A" w:rsidRPr="00080DFB" w:rsidRDefault="00E73C8A" w:rsidP="00407CAF">
      <w:pPr>
        <w:pStyle w:val="a3"/>
        <w:rPr>
          <w:lang w:val="ru-RU"/>
        </w:rPr>
      </w:pPr>
    </w:p>
    <w:p w14:paraId="5409514C" w14:textId="77777777" w:rsidR="00E73C8A" w:rsidRPr="00E81F49" w:rsidRDefault="00E73C8A" w:rsidP="00407CAF">
      <w:r w:rsidRPr="004B22D8">
        <w:rPr>
          <w:rStyle w:val="SegoeUIEmoji121"/>
        </w:rPr>
        <w:t>⚠</w:t>
      </w:r>
      <w:r w:rsidRPr="00E81F49">
        <w:t>Текст реферат</w:t>
      </w:r>
      <w:r>
        <w:t>у</w:t>
      </w:r>
      <w:r w:rsidRPr="00E81F49">
        <w:t xml:space="preserve"> </w:t>
      </w:r>
      <w:r>
        <w:t>англійською</w:t>
      </w:r>
      <w:r w:rsidRPr="00E81F49">
        <w:t xml:space="preserve"> мов</w:t>
      </w:r>
      <w:r>
        <w:t>ою</w:t>
      </w:r>
      <w:r w:rsidRPr="00E81F49">
        <w:t xml:space="preserve"> </w:t>
      </w:r>
      <w:r w:rsidRPr="00992CF8">
        <w:t>не повинен перевищувати одну сторінку</w:t>
      </w:r>
      <w:r w:rsidRPr="007B62AA">
        <w:t xml:space="preserve">. </w:t>
      </w:r>
      <w:r>
        <w:t xml:space="preserve">Для оформлення тексту реферату </w:t>
      </w:r>
      <w:r w:rsidRPr="00992CF8">
        <w:t xml:space="preserve">англійською </w:t>
      </w:r>
      <w:r w:rsidRPr="00E81F49">
        <w:t>мов</w:t>
      </w:r>
      <w:r>
        <w:t xml:space="preserve">ою використовувати стиль «Звичайний (англ)». </w:t>
      </w:r>
      <w:r w:rsidRPr="004B22D8">
        <w:rPr>
          <w:rStyle w:val="SegoeUIEmoji121"/>
        </w:rPr>
        <w:t>⚠</w:t>
      </w:r>
    </w:p>
    <w:p w14:paraId="0480BC5C" w14:textId="77777777" w:rsidR="00E73C8A" w:rsidRDefault="00E73C8A" w:rsidP="00407CAF"/>
    <w:p w14:paraId="59C6D08A" w14:textId="77777777" w:rsidR="0070082F" w:rsidRDefault="0070082F" w:rsidP="00407CAF">
      <w:pPr>
        <w:pStyle w:val="Title"/>
        <w:sectPr w:rsidR="0070082F" w:rsidSect="00507728">
          <w:headerReference w:type="default" r:id="rId17"/>
          <w:footerReference w:type="first" r:id="rId18"/>
          <w:pgSz w:w="11906" w:h="16838" w:code="9"/>
          <w:pgMar w:top="1134" w:right="851" w:bottom="1134" w:left="1418" w:header="709" w:footer="1128" w:gutter="0"/>
          <w:cols w:space="708"/>
          <w:docGrid w:linePitch="360"/>
        </w:sectPr>
      </w:pPr>
    </w:p>
    <w:p w14:paraId="3B3B2409" w14:textId="77777777" w:rsidR="00507728" w:rsidRDefault="00507728" w:rsidP="00407CAF">
      <w:pPr>
        <w:pStyle w:val="Title"/>
      </w:pPr>
      <w:r>
        <w:lastRenderedPageBreak/>
        <w:t>Зміст</w:t>
      </w:r>
    </w:p>
    <w:sdt>
      <w:sdtPr>
        <w:rPr>
          <w:sz w:val="28"/>
          <w:szCs w:val="28"/>
        </w:rPr>
        <w:id w:val="-277105634"/>
        <w:docPartObj>
          <w:docPartGallery w:val="Table of Contents"/>
          <w:docPartUnique/>
        </w:docPartObj>
      </w:sdtPr>
      <w:sdtContent>
        <w:p w14:paraId="66E2484E" w14:textId="77777777" w:rsidR="00F522CA" w:rsidRDefault="00F522CA" w:rsidP="00234AA7">
          <w:pPr>
            <w:pStyle w:val="14"/>
          </w:pPr>
        </w:p>
        <w:p w14:paraId="11FCCCC7" w14:textId="77777777" w:rsidR="00234AA7" w:rsidRDefault="00F522CA" w:rsidP="00407CAF">
          <w:pPr>
            <w:pStyle w:val="TOC1"/>
            <w:rPr>
              <w:rFonts w:asciiTheme="minorHAnsi" w:eastAsiaTheme="minorEastAsia" w:hAnsiTheme="minorHAnsi" w:cstheme="minorBidi"/>
              <w:noProof/>
              <w:sz w:val="22"/>
              <w:szCs w:val="22"/>
              <w:lang w:eastAsia="uk-UA"/>
            </w:rPr>
          </w:pPr>
          <w:r>
            <w:rPr>
              <w:b/>
              <w:bCs/>
            </w:rPr>
            <w:fldChar w:fldCharType="begin"/>
          </w:r>
          <w:r>
            <w:rPr>
              <w:b/>
              <w:bCs/>
            </w:rPr>
            <w:instrText xml:space="preserve"> TOC \o "1-3" \h \z \u </w:instrText>
          </w:r>
          <w:r>
            <w:rPr>
              <w:b/>
              <w:bCs/>
            </w:rPr>
            <w:fldChar w:fldCharType="separate"/>
          </w:r>
          <w:hyperlink w:anchor="_Toc196031146" w:history="1">
            <w:r w:rsidR="00234AA7" w:rsidRPr="0078419C">
              <w:rPr>
                <w:rStyle w:val="Hyperlink"/>
                <w:noProof/>
              </w:rPr>
              <w:t>Перелік познак і скорочень</w:t>
            </w:r>
            <w:r w:rsidR="00234AA7">
              <w:rPr>
                <w:noProof/>
                <w:webHidden/>
              </w:rPr>
              <w:tab/>
            </w:r>
            <w:r w:rsidR="00234AA7">
              <w:rPr>
                <w:noProof/>
                <w:webHidden/>
              </w:rPr>
              <w:fldChar w:fldCharType="begin"/>
            </w:r>
            <w:r w:rsidR="00234AA7">
              <w:rPr>
                <w:noProof/>
                <w:webHidden/>
              </w:rPr>
              <w:instrText xml:space="preserve"> PAGEREF _Toc196031146 \h </w:instrText>
            </w:r>
            <w:r w:rsidR="00234AA7">
              <w:rPr>
                <w:noProof/>
                <w:webHidden/>
              </w:rPr>
            </w:r>
            <w:r w:rsidR="00234AA7">
              <w:rPr>
                <w:noProof/>
                <w:webHidden/>
              </w:rPr>
              <w:fldChar w:fldCharType="separate"/>
            </w:r>
            <w:r w:rsidR="005E63F5">
              <w:rPr>
                <w:noProof/>
                <w:webHidden/>
              </w:rPr>
              <w:t>3</w:t>
            </w:r>
            <w:r w:rsidR="00234AA7">
              <w:rPr>
                <w:noProof/>
                <w:webHidden/>
              </w:rPr>
              <w:fldChar w:fldCharType="end"/>
            </w:r>
          </w:hyperlink>
        </w:p>
        <w:p w14:paraId="2A48AC1C"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47" w:history="1">
            <w:r w:rsidRPr="0078419C">
              <w:rPr>
                <w:rStyle w:val="Hyperlink"/>
                <w:noProof/>
              </w:rPr>
              <w:t>Вступ</w:t>
            </w:r>
            <w:r>
              <w:rPr>
                <w:noProof/>
                <w:webHidden/>
              </w:rPr>
              <w:tab/>
            </w:r>
            <w:r>
              <w:rPr>
                <w:noProof/>
                <w:webHidden/>
              </w:rPr>
              <w:fldChar w:fldCharType="begin"/>
            </w:r>
            <w:r>
              <w:rPr>
                <w:noProof/>
                <w:webHidden/>
              </w:rPr>
              <w:instrText xml:space="preserve"> PAGEREF _Toc196031147 \h </w:instrText>
            </w:r>
            <w:r>
              <w:rPr>
                <w:noProof/>
                <w:webHidden/>
              </w:rPr>
            </w:r>
            <w:r>
              <w:rPr>
                <w:noProof/>
                <w:webHidden/>
              </w:rPr>
              <w:fldChar w:fldCharType="separate"/>
            </w:r>
            <w:r w:rsidR="005E63F5">
              <w:rPr>
                <w:noProof/>
                <w:webHidden/>
              </w:rPr>
              <w:t>3</w:t>
            </w:r>
            <w:r>
              <w:rPr>
                <w:noProof/>
                <w:webHidden/>
              </w:rPr>
              <w:fldChar w:fldCharType="end"/>
            </w:r>
          </w:hyperlink>
        </w:p>
        <w:p w14:paraId="40FF8264"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48" w:history="1">
            <w:r w:rsidRPr="0078419C">
              <w:rPr>
                <w:rStyle w:val="Hyperlink"/>
                <w:noProof/>
              </w:rPr>
              <w:t>1 Назва першого розділу</w:t>
            </w:r>
            <w:r>
              <w:rPr>
                <w:noProof/>
                <w:webHidden/>
              </w:rPr>
              <w:tab/>
            </w:r>
            <w:r>
              <w:rPr>
                <w:noProof/>
                <w:webHidden/>
              </w:rPr>
              <w:fldChar w:fldCharType="begin"/>
            </w:r>
            <w:r>
              <w:rPr>
                <w:noProof/>
                <w:webHidden/>
              </w:rPr>
              <w:instrText xml:space="preserve"> PAGEREF _Toc196031148 \h </w:instrText>
            </w:r>
            <w:r>
              <w:rPr>
                <w:noProof/>
                <w:webHidden/>
              </w:rPr>
            </w:r>
            <w:r>
              <w:rPr>
                <w:noProof/>
                <w:webHidden/>
              </w:rPr>
              <w:fldChar w:fldCharType="separate"/>
            </w:r>
            <w:r w:rsidR="005E63F5">
              <w:rPr>
                <w:noProof/>
                <w:webHidden/>
              </w:rPr>
              <w:t>3</w:t>
            </w:r>
            <w:r>
              <w:rPr>
                <w:noProof/>
                <w:webHidden/>
              </w:rPr>
              <w:fldChar w:fldCharType="end"/>
            </w:r>
          </w:hyperlink>
        </w:p>
        <w:p w14:paraId="253A1677" w14:textId="77777777" w:rsidR="00234AA7" w:rsidRDefault="00234AA7" w:rsidP="00407CAF">
          <w:pPr>
            <w:pStyle w:val="TOC2"/>
            <w:rPr>
              <w:rFonts w:asciiTheme="minorHAnsi" w:eastAsiaTheme="minorEastAsia" w:hAnsiTheme="minorHAnsi" w:cstheme="minorBidi"/>
              <w:sz w:val="22"/>
              <w:szCs w:val="22"/>
              <w:lang w:eastAsia="uk-UA"/>
            </w:rPr>
          </w:pPr>
          <w:hyperlink w:anchor="_Toc196031149" w:history="1">
            <w:r w:rsidRPr="0078419C">
              <w:rPr>
                <w:rStyle w:val="Hyperlink"/>
              </w:rPr>
              <w:t>1.1 Назва першого підрозділу першого розділу (Текст пояснювальної записки)</w:t>
            </w:r>
            <w:r>
              <w:rPr>
                <w:webHidden/>
              </w:rPr>
              <w:tab/>
            </w:r>
            <w:r>
              <w:rPr>
                <w:webHidden/>
              </w:rPr>
              <w:fldChar w:fldCharType="begin"/>
            </w:r>
            <w:r>
              <w:rPr>
                <w:webHidden/>
              </w:rPr>
              <w:instrText xml:space="preserve"> PAGEREF _Toc196031149 \h </w:instrText>
            </w:r>
            <w:r>
              <w:rPr>
                <w:webHidden/>
              </w:rPr>
            </w:r>
            <w:r>
              <w:rPr>
                <w:webHidden/>
              </w:rPr>
              <w:fldChar w:fldCharType="separate"/>
            </w:r>
            <w:r w:rsidR="005E63F5">
              <w:rPr>
                <w:webHidden/>
              </w:rPr>
              <w:t>3</w:t>
            </w:r>
            <w:r>
              <w:rPr>
                <w:webHidden/>
              </w:rPr>
              <w:fldChar w:fldCharType="end"/>
            </w:r>
          </w:hyperlink>
        </w:p>
        <w:p w14:paraId="407C886E" w14:textId="77777777" w:rsidR="00234AA7" w:rsidRDefault="00234AA7" w:rsidP="00407CAF">
          <w:pPr>
            <w:pStyle w:val="TOC2"/>
            <w:rPr>
              <w:rFonts w:asciiTheme="minorHAnsi" w:eastAsiaTheme="minorEastAsia" w:hAnsiTheme="minorHAnsi" w:cstheme="minorBidi"/>
              <w:sz w:val="22"/>
              <w:szCs w:val="22"/>
              <w:lang w:eastAsia="uk-UA"/>
            </w:rPr>
          </w:pPr>
          <w:hyperlink w:anchor="_Toc196031150" w:history="1">
            <w:r w:rsidRPr="0078419C">
              <w:rPr>
                <w:rStyle w:val="Hyperlink"/>
              </w:rPr>
              <w:t>1.2 Назва другого підрозділу першого розділу (Джерела інформації та зміст)</w:t>
            </w:r>
            <w:r>
              <w:rPr>
                <w:webHidden/>
              </w:rPr>
              <w:tab/>
            </w:r>
            <w:r>
              <w:rPr>
                <w:webHidden/>
              </w:rPr>
              <w:fldChar w:fldCharType="begin"/>
            </w:r>
            <w:r>
              <w:rPr>
                <w:webHidden/>
              </w:rPr>
              <w:instrText xml:space="preserve"> PAGEREF _Toc196031150 \h </w:instrText>
            </w:r>
            <w:r>
              <w:rPr>
                <w:webHidden/>
              </w:rPr>
            </w:r>
            <w:r>
              <w:rPr>
                <w:webHidden/>
              </w:rPr>
              <w:fldChar w:fldCharType="separate"/>
            </w:r>
            <w:r w:rsidR="005E63F5">
              <w:rPr>
                <w:webHidden/>
              </w:rPr>
              <w:t>3</w:t>
            </w:r>
            <w:r>
              <w:rPr>
                <w:webHidden/>
              </w:rPr>
              <w:fldChar w:fldCharType="end"/>
            </w:r>
          </w:hyperlink>
        </w:p>
        <w:p w14:paraId="048ABC75"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1" w:history="1">
            <w:r w:rsidRPr="0078419C">
              <w:rPr>
                <w:rStyle w:val="Hyperlink"/>
              </w:rPr>
              <w:t>1.2.1 Назва першого пункту другого підрозділу першого розділу (Джерела інформації)</w:t>
            </w:r>
            <w:r>
              <w:rPr>
                <w:webHidden/>
              </w:rPr>
              <w:tab/>
            </w:r>
            <w:r>
              <w:rPr>
                <w:webHidden/>
              </w:rPr>
              <w:fldChar w:fldCharType="begin"/>
            </w:r>
            <w:r>
              <w:rPr>
                <w:webHidden/>
              </w:rPr>
              <w:instrText xml:space="preserve"> PAGEREF _Toc196031151 \h </w:instrText>
            </w:r>
            <w:r>
              <w:rPr>
                <w:webHidden/>
              </w:rPr>
            </w:r>
            <w:r>
              <w:rPr>
                <w:webHidden/>
              </w:rPr>
              <w:fldChar w:fldCharType="separate"/>
            </w:r>
            <w:r w:rsidR="005E63F5">
              <w:rPr>
                <w:webHidden/>
              </w:rPr>
              <w:t>3</w:t>
            </w:r>
            <w:r>
              <w:rPr>
                <w:webHidden/>
              </w:rPr>
              <w:fldChar w:fldCharType="end"/>
            </w:r>
          </w:hyperlink>
        </w:p>
        <w:p w14:paraId="596C7579"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2" w:history="1">
            <w:r w:rsidRPr="0078419C">
              <w:rPr>
                <w:rStyle w:val="Hyperlink"/>
              </w:rPr>
              <w:t>1.2.2 Назва другого пункту другого підрозділу першого розділу (Зміст)</w:t>
            </w:r>
            <w:r>
              <w:rPr>
                <w:webHidden/>
              </w:rPr>
              <w:tab/>
            </w:r>
            <w:r>
              <w:rPr>
                <w:webHidden/>
              </w:rPr>
              <w:fldChar w:fldCharType="begin"/>
            </w:r>
            <w:r>
              <w:rPr>
                <w:webHidden/>
              </w:rPr>
              <w:instrText xml:space="preserve"> PAGEREF _Toc196031152 \h </w:instrText>
            </w:r>
            <w:r>
              <w:rPr>
                <w:webHidden/>
              </w:rPr>
            </w:r>
            <w:r>
              <w:rPr>
                <w:webHidden/>
              </w:rPr>
              <w:fldChar w:fldCharType="separate"/>
            </w:r>
            <w:r w:rsidR="005E63F5">
              <w:rPr>
                <w:webHidden/>
              </w:rPr>
              <w:t>3</w:t>
            </w:r>
            <w:r>
              <w:rPr>
                <w:webHidden/>
              </w:rPr>
              <w:fldChar w:fldCharType="end"/>
            </w:r>
          </w:hyperlink>
        </w:p>
        <w:p w14:paraId="30E379CD" w14:textId="77777777" w:rsidR="00234AA7" w:rsidRDefault="00234AA7" w:rsidP="00407CAF">
          <w:pPr>
            <w:pStyle w:val="TOC2"/>
            <w:rPr>
              <w:rFonts w:asciiTheme="minorHAnsi" w:eastAsiaTheme="minorEastAsia" w:hAnsiTheme="minorHAnsi" w:cstheme="minorBidi"/>
              <w:sz w:val="22"/>
              <w:szCs w:val="22"/>
              <w:lang w:eastAsia="uk-UA"/>
            </w:rPr>
          </w:pPr>
          <w:hyperlink w:anchor="_Toc196031153" w:history="1">
            <w:r w:rsidRPr="0078419C">
              <w:rPr>
                <w:rStyle w:val="Hyperlink"/>
              </w:rPr>
              <w:t>1.3 Назва третього підрозділу першого розділу (Оформлення формул, ілюстрацій, таблиць)</w:t>
            </w:r>
            <w:r>
              <w:rPr>
                <w:webHidden/>
              </w:rPr>
              <w:tab/>
            </w:r>
            <w:r>
              <w:rPr>
                <w:webHidden/>
              </w:rPr>
              <w:fldChar w:fldCharType="begin"/>
            </w:r>
            <w:r>
              <w:rPr>
                <w:webHidden/>
              </w:rPr>
              <w:instrText xml:space="preserve"> PAGEREF _Toc196031153 \h </w:instrText>
            </w:r>
            <w:r>
              <w:rPr>
                <w:webHidden/>
              </w:rPr>
            </w:r>
            <w:r>
              <w:rPr>
                <w:webHidden/>
              </w:rPr>
              <w:fldChar w:fldCharType="separate"/>
            </w:r>
            <w:r w:rsidR="005E63F5">
              <w:rPr>
                <w:webHidden/>
              </w:rPr>
              <w:t>3</w:t>
            </w:r>
            <w:r>
              <w:rPr>
                <w:webHidden/>
              </w:rPr>
              <w:fldChar w:fldCharType="end"/>
            </w:r>
          </w:hyperlink>
        </w:p>
        <w:p w14:paraId="21C474F5"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4" w:history="1">
            <w:r w:rsidRPr="0078419C">
              <w:rPr>
                <w:rStyle w:val="Hyperlink"/>
              </w:rPr>
              <w:t>1.3.1 Назва першого пункту третього підрозділу першого розділу (Формули)</w:t>
            </w:r>
            <w:r>
              <w:rPr>
                <w:webHidden/>
              </w:rPr>
              <w:tab/>
            </w:r>
            <w:r>
              <w:rPr>
                <w:webHidden/>
              </w:rPr>
              <w:fldChar w:fldCharType="begin"/>
            </w:r>
            <w:r>
              <w:rPr>
                <w:webHidden/>
              </w:rPr>
              <w:instrText xml:space="preserve"> PAGEREF _Toc196031154 \h </w:instrText>
            </w:r>
            <w:r>
              <w:rPr>
                <w:webHidden/>
              </w:rPr>
            </w:r>
            <w:r>
              <w:rPr>
                <w:webHidden/>
              </w:rPr>
              <w:fldChar w:fldCharType="separate"/>
            </w:r>
            <w:r w:rsidR="005E63F5">
              <w:rPr>
                <w:webHidden/>
              </w:rPr>
              <w:t>3</w:t>
            </w:r>
            <w:r>
              <w:rPr>
                <w:webHidden/>
              </w:rPr>
              <w:fldChar w:fldCharType="end"/>
            </w:r>
          </w:hyperlink>
        </w:p>
        <w:p w14:paraId="08C7996C"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5" w:history="1">
            <w:r w:rsidRPr="0078419C">
              <w:rPr>
                <w:rStyle w:val="Hyperlink"/>
              </w:rPr>
              <w:t>1.3.2 Назва другого пункту третього підрозділу першого розділу (Ілюстрації)</w:t>
            </w:r>
            <w:r>
              <w:rPr>
                <w:webHidden/>
              </w:rPr>
              <w:tab/>
            </w:r>
            <w:r>
              <w:rPr>
                <w:webHidden/>
              </w:rPr>
              <w:fldChar w:fldCharType="begin"/>
            </w:r>
            <w:r>
              <w:rPr>
                <w:webHidden/>
              </w:rPr>
              <w:instrText xml:space="preserve"> PAGEREF _Toc196031155 \h </w:instrText>
            </w:r>
            <w:r>
              <w:rPr>
                <w:webHidden/>
              </w:rPr>
            </w:r>
            <w:r>
              <w:rPr>
                <w:webHidden/>
              </w:rPr>
              <w:fldChar w:fldCharType="separate"/>
            </w:r>
            <w:r w:rsidR="005E63F5">
              <w:rPr>
                <w:webHidden/>
              </w:rPr>
              <w:t>3</w:t>
            </w:r>
            <w:r>
              <w:rPr>
                <w:webHidden/>
              </w:rPr>
              <w:fldChar w:fldCharType="end"/>
            </w:r>
          </w:hyperlink>
        </w:p>
        <w:p w14:paraId="6C558379"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6" w:history="1">
            <w:r w:rsidRPr="0078419C">
              <w:rPr>
                <w:rStyle w:val="Hyperlink"/>
              </w:rPr>
              <w:t>1.3.3 Назва третього пункту третього підрозділу першого розділу (Таблиці)</w:t>
            </w:r>
            <w:r>
              <w:rPr>
                <w:webHidden/>
              </w:rPr>
              <w:tab/>
            </w:r>
            <w:r>
              <w:rPr>
                <w:webHidden/>
              </w:rPr>
              <w:fldChar w:fldCharType="begin"/>
            </w:r>
            <w:r>
              <w:rPr>
                <w:webHidden/>
              </w:rPr>
              <w:instrText xml:space="preserve"> PAGEREF _Toc196031156 \h </w:instrText>
            </w:r>
            <w:r>
              <w:rPr>
                <w:webHidden/>
              </w:rPr>
            </w:r>
            <w:r>
              <w:rPr>
                <w:webHidden/>
              </w:rPr>
              <w:fldChar w:fldCharType="separate"/>
            </w:r>
            <w:r w:rsidR="005E63F5">
              <w:rPr>
                <w:webHidden/>
              </w:rPr>
              <w:t>3</w:t>
            </w:r>
            <w:r>
              <w:rPr>
                <w:webHidden/>
              </w:rPr>
              <w:fldChar w:fldCharType="end"/>
            </w:r>
          </w:hyperlink>
        </w:p>
        <w:p w14:paraId="27A19E7D" w14:textId="77777777" w:rsidR="00234AA7" w:rsidRDefault="00234AA7" w:rsidP="00407CAF">
          <w:pPr>
            <w:pStyle w:val="TOC3"/>
            <w:rPr>
              <w:rFonts w:asciiTheme="minorHAnsi" w:eastAsiaTheme="minorEastAsia" w:hAnsiTheme="minorHAnsi" w:cstheme="minorBidi"/>
              <w:sz w:val="22"/>
              <w:szCs w:val="22"/>
              <w:lang w:eastAsia="uk-UA"/>
            </w:rPr>
          </w:pPr>
          <w:hyperlink w:anchor="_Toc196031157" w:history="1">
            <w:r w:rsidRPr="0078419C">
              <w:rPr>
                <w:rStyle w:val="Hyperlink"/>
              </w:rPr>
              <w:t>1.3.4 Назва четвертого пункту третього підрозділу першого розділу</w:t>
            </w:r>
            <w:r>
              <w:rPr>
                <w:webHidden/>
              </w:rPr>
              <w:tab/>
            </w:r>
            <w:r>
              <w:rPr>
                <w:webHidden/>
              </w:rPr>
              <w:fldChar w:fldCharType="begin"/>
            </w:r>
            <w:r>
              <w:rPr>
                <w:webHidden/>
              </w:rPr>
              <w:instrText xml:space="preserve"> PAGEREF _Toc196031157 \h </w:instrText>
            </w:r>
            <w:r>
              <w:rPr>
                <w:webHidden/>
              </w:rPr>
            </w:r>
            <w:r>
              <w:rPr>
                <w:webHidden/>
              </w:rPr>
              <w:fldChar w:fldCharType="separate"/>
            </w:r>
            <w:r w:rsidR="005E63F5">
              <w:rPr>
                <w:webHidden/>
              </w:rPr>
              <w:t>3</w:t>
            </w:r>
            <w:r>
              <w:rPr>
                <w:webHidden/>
              </w:rPr>
              <w:fldChar w:fldCharType="end"/>
            </w:r>
          </w:hyperlink>
        </w:p>
        <w:p w14:paraId="7E49D9AE" w14:textId="77777777" w:rsidR="00234AA7" w:rsidRDefault="00234AA7" w:rsidP="00407CAF">
          <w:pPr>
            <w:pStyle w:val="TOC2"/>
            <w:rPr>
              <w:rFonts w:asciiTheme="minorHAnsi" w:eastAsiaTheme="minorEastAsia" w:hAnsiTheme="minorHAnsi" w:cstheme="minorBidi"/>
              <w:sz w:val="22"/>
              <w:szCs w:val="22"/>
              <w:lang w:eastAsia="uk-UA"/>
            </w:rPr>
          </w:pPr>
          <w:hyperlink w:anchor="_Toc196031158" w:history="1">
            <w:r w:rsidRPr="0078419C">
              <w:rPr>
                <w:rStyle w:val="Hyperlink"/>
              </w:rPr>
              <w:t>1.4 Мета і задачі роботи</w:t>
            </w:r>
            <w:r>
              <w:rPr>
                <w:webHidden/>
              </w:rPr>
              <w:tab/>
            </w:r>
            <w:r>
              <w:rPr>
                <w:webHidden/>
              </w:rPr>
              <w:fldChar w:fldCharType="begin"/>
            </w:r>
            <w:r>
              <w:rPr>
                <w:webHidden/>
              </w:rPr>
              <w:instrText xml:space="preserve"> PAGEREF _Toc196031158 \h </w:instrText>
            </w:r>
            <w:r>
              <w:rPr>
                <w:webHidden/>
              </w:rPr>
            </w:r>
            <w:r>
              <w:rPr>
                <w:webHidden/>
              </w:rPr>
              <w:fldChar w:fldCharType="separate"/>
            </w:r>
            <w:r w:rsidR="005E63F5">
              <w:rPr>
                <w:webHidden/>
              </w:rPr>
              <w:t>3</w:t>
            </w:r>
            <w:r>
              <w:rPr>
                <w:webHidden/>
              </w:rPr>
              <w:fldChar w:fldCharType="end"/>
            </w:r>
          </w:hyperlink>
        </w:p>
        <w:p w14:paraId="7230D1DB"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59" w:history="1">
            <w:r w:rsidRPr="0078419C">
              <w:rPr>
                <w:rStyle w:val="Hyperlink"/>
                <w:noProof/>
              </w:rPr>
              <w:t>2 Назва другого розділу</w:t>
            </w:r>
            <w:r>
              <w:rPr>
                <w:noProof/>
                <w:webHidden/>
              </w:rPr>
              <w:tab/>
            </w:r>
            <w:r>
              <w:rPr>
                <w:noProof/>
                <w:webHidden/>
              </w:rPr>
              <w:fldChar w:fldCharType="begin"/>
            </w:r>
            <w:r>
              <w:rPr>
                <w:noProof/>
                <w:webHidden/>
              </w:rPr>
              <w:instrText xml:space="preserve"> PAGEREF _Toc196031159 \h </w:instrText>
            </w:r>
            <w:r>
              <w:rPr>
                <w:noProof/>
                <w:webHidden/>
              </w:rPr>
            </w:r>
            <w:r>
              <w:rPr>
                <w:noProof/>
                <w:webHidden/>
              </w:rPr>
              <w:fldChar w:fldCharType="separate"/>
            </w:r>
            <w:r w:rsidR="005E63F5">
              <w:rPr>
                <w:noProof/>
                <w:webHidden/>
              </w:rPr>
              <w:t>3</w:t>
            </w:r>
            <w:r>
              <w:rPr>
                <w:noProof/>
                <w:webHidden/>
              </w:rPr>
              <w:fldChar w:fldCharType="end"/>
            </w:r>
          </w:hyperlink>
        </w:p>
        <w:p w14:paraId="55EFC341" w14:textId="77777777" w:rsidR="00234AA7" w:rsidRDefault="00234AA7" w:rsidP="00407CAF">
          <w:pPr>
            <w:pStyle w:val="TOC2"/>
            <w:rPr>
              <w:rFonts w:asciiTheme="minorHAnsi" w:eastAsiaTheme="minorEastAsia" w:hAnsiTheme="minorHAnsi" w:cstheme="minorBidi"/>
              <w:sz w:val="22"/>
              <w:szCs w:val="22"/>
              <w:lang w:eastAsia="uk-UA"/>
            </w:rPr>
          </w:pPr>
          <w:hyperlink w:anchor="_Toc196031160" w:history="1">
            <w:r w:rsidRPr="0078419C">
              <w:rPr>
                <w:rStyle w:val="Hyperlink"/>
              </w:rPr>
              <w:t>2.1 Назва першого підрозділу другого розділу</w:t>
            </w:r>
            <w:r>
              <w:rPr>
                <w:webHidden/>
              </w:rPr>
              <w:tab/>
            </w:r>
            <w:r>
              <w:rPr>
                <w:webHidden/>
              </w:rPr>
              <w:fldChar w:fldCharType="begin"/>
            </w:r>
            <w:r>
              <w:rPr>
                <w:webHidden/>
              </w:rPr>
              <w:instrText xml:space="preserve"> PAGEREF _Toc196031160 \h </w:instrText>
            </w:r>
            <w:r>
              <w:rPr>
                <w:webHidden/>
              </w:rPr>
            </w:r>
            <w:r>
              <w:rPr>
                <w:webHidden/>
              </w:rPr>
              <w:fldChar w:fldCharType="separate"/>
            </w:r>
            <w:r w:rsidR="005E63F5">
              <w:rPr>
                <w:webHidden/>
              </w:rPr>
              <w:t>3</w:t>
            </w:r>
            <w:r>
              <w:rPr>
                <w:webHidden/>
              </w:rPr>
              <w:fldChar w:fldCharType="end"/>
            </w:r>
          </w:hyperlink>
        </w:p>
        <w:p w14:paraId="6A2288D3"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1" w:history="1">
            <w:r w:rsidRPr="0078419C">
              <w:rPr>
                <w:rStyle w:val="Hyperlink"/>
              </w:rPr>
              <w:t>2.1.1 Назва першого пункту першого підрозділу другого розділу</w:t>
            </w:r>
            <w:r>
              <w:rPr>
                <w:webHidden/>
              </w:rPr>
              <w:tab/>
            </w:r>
            <w:r>
              <w:rPr>
                <w:webHidden/>
              </w:rPr>
              <w:fldChar w:fldCharType="begin"/>
            </w:r>
            <w:r>
              <w:rPr>
                <w:webHidden/>
              </w:rPr>
              <w:instrText xml:space="preserve"> PAGEREF _Toc196031161 \h </w:instrText>
            </w:r>
            <w:r>
              <w:rPr>
                <w:webHidden/>
              </w:rPr>
            </w:r>
            <w:r>
              <w:rPr>
                <w:webHidden/>
              </w:rPr>
              <w:fldChar w:fldCharType="separate"/>
            </w:r>
            <w:r w:rsidR="005E63F5">
              <w:rPr>
                <w:webHidden/>
              </w:rPr>
              <w:t>3</w:t>
            </w:r>
            <w:r>
              <w:rPr>
                <w:webHidden/>
              </w:rPr>
              <w:fldChar w:fldCharType="end"/>
            </w:r>
          </w:hyperlink>
        </w:p>
        <w:p w14:paraId="49E7FC4A"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2" w:history="1">
            <w:r w:rsidRPr="0078419C">
              <w:rPr>
                <w:rStyle w:val="Hyperlink"/>
              </w:rPr>
              <w:t>2.1.2 Назва другого пункту першого підрозділу другого розділу</w:t>
            </w:r>
            <w:r>
              <w:rPr>
                <w:webHidden/>
              </w:rPr>
              <w:tab/>
            </w:r>
            <w:r>
              <w:rPr>
                <w:webHidden/>
              </w:rPr>
              <w:fldChar w:fldCharType="begin"/>
            </w:r>
            <w:r>
              <w:rPr>
                <w:webHidden/>
              </w:rPr>
              <w:instrText xml:space="preserve"> PAGEREF _Toc196031162 \h </w:instrText>
            </w:r>
            <w:r>
              <w:rPr>
                <w:webHidden/>
              </w:rPr>
            </w:r>
            <w:r>
              <w:rPr>
                <w:webHidden/>
              </w:rPr>
              <w:fldChar w:fldCharType="separate"/>
            </w:r>
            <w:r w:rsidR="005E63F5">
              <w:rPr>
                <w:webHidden/>
              </w:rPr>
              <w:t>3</w:t>
            </w:r>
            <w:r>
              <w:rPr>
                <w:webHidden/>
              </w:rPr>
              <w:fldChar w:fldCharType="end"/>
            </w:r>
          </w:hyperlink>
        </w:p>
        <w:p w14:paraId="63C68377" w14:textId="77777777" w:rsidR="00234AA7" w:rsidRDefault="00234AA7" w:rsidP="00407CAF">
          <w:pPr>
            <w:pStyle w:val="TOC2"/>
            <w:rPr>
              <w:rFonts w:asciiTheme="minorHAnsi" w:eastAsiaTheme="minorEastAsia" w:hAnsiTheme="minorHAnsi" w:cstheme="minorBidi"/>
              <w:sz w:val="22"/>
              <w:szCs w:val="22"/>
              <w:lang w:eastAsia="uk-UA"/>
            </w:rPr>
          </w:pPr>
          <w:hyperlink w:anchor="_Toc196031163" w:history="1">
            <w:r w:rsidRPr="0078419C">
              <w:rPr>
                <w:rStyle w:val="Hyperlink"/>
              </w:rPr>
              <w:t>2.2 Назва другого підрозділу другого розділу</w:t>
            </w:r>
            <w:r>
              <w:rPr>
                <w:webHidden/>
              </w:rPr>
              <w:tab/>
            </w:r>
            <w:r>
              <w:rPr>
                <w:webHidden/>
              </w:rPr>
              <w:fldChar w:fldCharType="begin"/>
            </w:r>
            <w:r>
              <w:rPr>
                <w:webHidden/>
              </w:rPr>
              <w:instrText xml:space="preserve"> PAGEREF _Toc196031163 \h </w:instrText>
            </w:r>
            <w:r>
              <w:rPr>
                <w:webHidden/>
              </w:rPr>
            </w:r>
            <w:r>
              <w:rPr>
                <w:webHidden/>
              </w:rPr>
              <w:fldChar w:fldCharType="separate"/>
            </w:r>
            <w:r w:rsidR="005E63F5">
              <w:rPr>
                <w:webHidden/>
              </w:rPr>
              <w:t>3</w:t>
            </w:r>
            <w:r>
              <w:rPr>
                <w:webHidden/>
              </w:rPr>
              <w:fldChar w:fldCharType="end"/>
            </w:r>
          </w:hyperlink>
        </w:p>
        <w:p w14:paraId="51AE4B3D"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4" w:history="1">
            <w:r w:rsidRPr="0078419C">
              <w:rPr>
                <w:rStyle w:val="Hyperlink"/>
              </w:rPr>
              <w:t>2.2.1 Назва першого пункту другого підрозділу другого розділу</w:t>
            </w:r>
            <w:r>
              <w:rPr>
                <w:webHidden/>
              </w:rPr>
              <w:tab/>
            </w:r>
            <w:r>
              <w:rPr>
                <w:webHidden/>
              </w:rPr>
              <w:fldChar w:fldCharType="begin"/>
            </w:r>
            <w:r>
              <w:rPr>
                <w:webHidden/>
              </w:rPr>
              <w:instrText xml:space="preserve"> PAGEREF _Toc196031164 \h </w:instrText>
            </w:r>
            <w:r>
              <w:rPr>
                <w:webHidden/>
              </w:rPr>
            </w:r>
            <w:r>
              <w:rPr>
                <w:webHidden/>
              </w:rPr>
              <w:fldChar w:fldCharType="separate"/>
            </w:r>
            <w:r w:rsidR="005E63F5">
              <w:rPr>
                <w:webHidden/>
              </w:rPr>
              <w:t>3</w:t>
            </w:r>
            <w:r>
              <w:rPr>
                <w:webHidden/>
              </w:rPr>
              <w:fldChar w:fldCharType="end"/>
            </w:r>
          </w:hyperlink>
        </w:p>
        <w:p w14:paraId="2689494A"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5" w:history="1">
            <w:r w:rsidRPr="0078419C">
              <w:rPr>
                <w:rStyle w:val="Hyperlink"/>
              </w:rPr>
              <w:t>2.2.2 Назва другого пункту другого підрозділу другого розділу</w:t>
            </w:r>
            <w:r>
              <w:rPr>
                <w:webHidden/>
              </w:rPr>
              <w:tab/>
            </w:r>
            <w:r>
              <w:rPr>
                <w:webHidden/>
              </w:rPr>
              <w:fldChar w:fldCharType="begin"/>
            </w:r>
            <w:r>
              <w:rPr>
                <w:webHidden/>
              </w:rPr>
              <w:instrText xml:space="preserve"> PAGEREF _Toc196031165 \h </w:instrText>
            </w:r>
            <w:r>
              <w:rPr>
                <w:webHidden/>
              </w:rPr>
            </w:r>
            <w:r>
              <w:rPr>
                <w:webHidden/>
              </w:rPr>
              <w:fldChar w:fldCharType="separate"/>
            </w:r>
            <w:r w:rsidR="005E63F5">
              <w:rPr>
                <w:webHidden/>
              </w:rPr>
              <w:t>3</w:t>
            </w:r>
            <w:r>
              <w:rPr>
                <w:webHidden/>
              </w:rPr>
              <w:fldChar w:fldCharType="end"/>
            </w:r>
          </w:hyperlink>
        </w:p>
        <w:p w14:paraId="7BCD6576"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66" w:history="1">
            <w:r w:rsidRPr="0078419C">
              <w:rPr>
                <w:rStyle w:val="Hyperlink"/>
                <w:noProof/>
              </w:rPr>
              <w:t>3 Назва третього розділу</w:t>
            </w:r>
            <w:r>
              <w:rPr>
                <w:noProof/>
                <w:webHidden/>
              </w:rPr>
              <w:tab/>
            </w:r>
            <w:r>
              <w:rPr>
                <w:noProof/>
                <w:webHidden/>
              </w:rPr>
              <w:fldChar w:fldCharType="begin"/>
            </w:r>
            <w:r>
              <w:rPr>
                <w:noProof/>
                <w:webHidden/>
              </w:rPr>
              <w:instrText xml:space="preserve"> PAGEREF _Toc196031166 \h </w:instrText>
            </w:r>
            <w:r>
              <w:rPr>
                <w:noProof/>
                <w:webHidden/>
              </w:rPr>
            </w:r>
            <w:r>
              <w:rPr>
                <w:noProof/>
                <w:webHidden/>
              </w:rPr>
              <w:fldChar w:fldCharType="separate"/>
            </w:r>
            <w:r w:rsidR="005E63F5">
              <w:rPr>
                <w:noProof/>
                <w:webHidden/>
              </w:rPr>
              <w:t>3</w:t>
            </w:r>
            <w:r>
              <w:rPr>
                <w:noProof/>
                <w:webHidden/>
              </w:rPr>
              <w:fldChar w:fldCharType="end"/>
            </w:r>
          </w:hyperlink>
        </w:p>
        <w:p w14:paraId="11BA47F2" w14:textId="77777777" w:rsidR="00234AA7" w:rsidRDefault="00234AA7" w:rsidP="00407CAF">
          <w:pPr>
            <w:pStyle w:val="TOC2"/>
            <w:rPr>
              <w:rFonts w:asciiTheme="minorHAnsi" w:eastAsiaTheme="minorEastAsia" w:hAnsiTheme="minorHAnsi" w:cstheme="minorBidi"/>
              <w:sz w:val="22"/>
              <w:szCs w:val="22"/>
              <w:lang w:eastAsia="uk-UA"/>
            </w:rPr>
          </w:pPr>
          <w:hyperlink w:anchor="_Toc196031167" w:history="1">
            <w:r w:rsidRPr="0078419C">
              <w:rPr>
                <w:rStyle w:val="Hyperlink"/>
              </w:rPr>
              <w:t>3.1 Назва першого підрозділу третього розділу</w:t>
            </w:r>
            <w:r>
              <w:rPr>
                <w:webHidden/>
              </w:rPr>
              <w:tab/>
            </w:r>
            <w:r>
              <w:rPr>
                <w:webHidden/>
              </w:rPr>
              <w:fldChar w:fldCharType="begin"/>
            </w:r>
            <w:r>
              <w:rPr>
                <w:webHidden/>
              </w:rPr>
              <w:instrText xml:space="preserve"> PAGEREF _Toc196031167 \h </w:instrText>
            </w:r>
            <w:r>
              <w:rPr>
                <w:webHidden/>
              </w:rPr>
            </w:r>
            <w:r>
              <w:rPr>
                <w:webHidden/>
              </w:rPr>
              <w:fldChar w:fldCharType="separate"/>
            </w:r>
            <w:r w:rsidR="005E63F5">
              <w:rPr>
                <w:webHidden/>
              </w:rPr>
              <w:t>3</w:t>
            </w:r>
            <w:r>
              <w:rPr>
                <w:webHidden/>
              </w:rPr>
              <w:fldChar w:fldCharType="end"/>
            </w:r>
          </w:hyperlink>
        </w:p>
        <w:p w14:paraId="3266CDEE"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8" w:history="1">
            <w:r w:rsidRPr="0078419C">
              <w:rPr>
                <w:rStyle w:val="Hyperlink"/>
              </w:rPr>
              <w:t>3.1.1 Назва першого пункту першого підрозділу третього розділу</w:t>
            </w:r>
            <w:r>
              <w:rPr>
                <w:webHidden/>
              </w:rPr>
              <w:tab/>
            </w:r>
            <w:r>
              <w:rPr>
                <w:webHidden/>
              </w:rPr>
              <w:fldChar w:fldCharType="begin"/>
            </w:r>
            <w:r>
              <w:rPr>
                <w:webHidden/>
              </w:rPr>
              <w:instrText xml:space="preserve"> PAGEREF _Toc196031168 \h </w:instrText>
            </w:r>
            <w:r>
              <w:rPr>
                <w:webHidden/>
              </w:rPr>
            </w:r>
            <w:r>
              <w:rPr>
                <w:webHidden/>
              </w:rPr>
              <w:fldChar w:fldCharType="separate"/>
            </w:r>
            <w:r w:rsidR="005E63F5">
              <w:rPr>
                <w:webHidden/>
              </w:rPr>
              <w:t>3</w:t>
            </w:r>
            <w:r>
              <w:rPr>
                <w:webHidden/>
              </w:rPr>
              <w:fldChar w:fldCharType="end"/>
            </w:r>
          </w:hyperlink>
        </w:p>
        <w:p w14:paraId="2CF6F416" w14:textId="77777777" w:rsidR="00234AA7" w:rsidRDefault="00234AA7" w:rsidP="00407CAF">
          <w:pPr>
            <w:pStyle w:val="TOC3"/>
            <w:rPr>
              <w:rFonts w:asciiTheme="minorHAnsi" w:eastAsiaTheme="minorEastAsia" w:hAnsiTheme="minorHAnsi" w:cstheme="minorBidi"/>
              <w:sz w:val="22"/>
              <w:szCs w:val="22"/>
              <w:lang w:eastAsia="uk-UA"/>
            </w:rPr>
          </w:pPr>
          <w:hyperlink w:anchor="_Toc196031169" w:history="1">
            <w:r w:rsidRPr="0078419C">
              <w:rPr>
                <w:rStyle w:val="Hyperlink"/>
              </w:rPr>
              <w:t>3.1.2 Назва другого пункту першого підрозділу третього розділу</w:t>
            </w:r>
            <w:r>
              <w:rPr>
                <w:webHidden/>
              </w:rPr>
              <w:tab/>
            </w:r>
            <w:r>
              <w:rPr>
                <w:webHidden/>
              </w:rPr>
              <w:fldChar w:fldCharType="begin"/>
            </w:r>
            <w:r>
              <w:rPr>
                <w:webHidden/>
              </w:rPr>
              <w:instrText xml:space="preserve"> PAGEREF _Toc196031169 \h </w:instrText>
            </w:r>
            <w:r>
              <w:rPr>
                <w:webHidden/>
              </w:rPr>
            </w:r>
            <w:r>
              <w:rPr>
                <w:webHidden/>
              </w:rPr>
              <w:fldChar w:fldCharType="separate"/>
            </w:r>
            <w:r w:rsidR="005E63F5">
              <w:rPr>
                <w:webHidden/>
              </w:rPr>
              <w:t>3</w:t>
            </w:r>
            <w:r>
              <w:rPr>
                <w:webHidden/>
              </w:rPr>
              <w:fldChar w:fldCharType="end"/>
            </w:r>
          </w:hyperlink>
        </w:p>
        <w:p w14:paraId="18FEB48E" w14:textId="77777777" w:rsidR="00234AA7" w:rsidRDefault="00234AA7" w:rsidP="00407CAF">
          <w:pPr>
            <w:pStyle w:val="TOC2"/>
            <w:rPr>
              <w:rFonts w:asciiTheme="minorHAnsi" w:eastAsiaTheme="minorEastAsia" w:hAnsiTheme="minorHAnsi" w:cstheme="minorBidi"/>
              <w:sz w:val="22"/>
              <w:szCs w:val="22"/>
              <w:lang w:eastAsia="uk-UA"/>
            </w:rPr>
          </w:pPr>
          <w:hyperlink w:anchor="_Toc196031170" w:history="1">
            <w:r w:rsidRPr="0078419C">
              <w:rPr>
                <w:rStyle w:val="Hyperlink"/>
              </w:rPr>
              <w:t>3.2 Назва другого підрозділу третього розділу</w:t>
            </w:r>
            <w:r>
              <w:rPr>
                <w:webHidden/>
              </w:rPr>
              <w:tab/>
            </w:r>
            <w:r>
              <w:rPr>
                <w:webHidden/>
              </w:rPr>
              <w:fldChar w:fldCharType="begin"/>
            </w:r>
            <w:r>
              <w:rPr>
                <w:webHidden/>
              </w:rPr>
              <w:instrText xml:space="preserve"> PAGEREF _Toc196031170 \h </w:instrText>
            </w:r>
            <w:r>
              <w:rPr>
                <w:webHidden/>
              </w:rPr>
            </w:r>
            <w:r>
              <w:rPr>
                <w:webHidden/>
              </w:rPr>
              <w:fldChar w:fldCharType="separate"/>
            </w:r>
            <w:r w:rsidR="005E63F5">
              <w:rPr>
                <w:webHidden/>
              </w:rPr>
              <w:t>3</w:t>
            </w:r>
            <w:r>
              <w:rPr>
                <w:webHidden/>
              </w:rPr>
              <w:fldChar w:fldCharType="end"/>
            </w:r>
          </w:hyperlink>
        </w:p>
        <w:p w14:paraId="7E6166C7" w14:textId="77777777" w:rsidR="00234AA7" w:rsidRDefault="00234AA7" w:rsidP="00407CAF">
          <w:pPr>
            <w:pStyle w:val="TOC3"/>
            <w:rPr>
              <w:rFonts w:asciiTheme="minorHAnsi" w:eastAsiaTheme="minorEastAsia" w:hAnsiTheme="minorHAnsi" w:cstheme="minorBidi"/>
              <w:sz w:val="22"/>
              <w:szCs w:val="22"/>
              <w:lang w:eastAsia="uk-UA"/>
            </w:rPr>
          </w:pPr>
          <w:hyperlink w:anchor="_Toc196031171" w:history="1">
            <w:r w:rsidRPr="0078419C">
              <w:rPr>
                <w:rStyle w:val="Hyperlink"/>
              </w:rPr>
              <w:t>3.2.1 Назва першого пункту другого підрозділу третього розділу</w:t>
            </w:r>
            <w:r>
              <w:rPr>
                <w:webHidden/>
              </w:rPr>
              <w:tab/>
            </w:r>
            <w:r>
              <w:rPr>
                <w:webHidden/>
              </w:rPr>
              <w:fldChar w:fldCharType="begin"/>
            </w:r>
            <w:r>
              <w:rPr>
                <w:webHidden/>
              </w:rPr>
              <w:instrText xml:space="preserve"> PAGEREF _Toc196031171 \h </w:instrText>
            </w:r>
            <w:r>
              <w:rPr>
                <w:webHidden/>
              </w:rPr>
            </w:r>
            <w:r>
              <w:rPr>
                <w:webHidden/>
              </w:rPr>
              <w:fldChar w:fldCharType="separate"/>
            </w:r>
            <w:r w:rsidR="005E63F5">
              <w:rPr>
                <w:webHidden/>
              </w:rPr>
              <w:t>3</w:t>
            </w:r>
            <w:r>
              <w:rPr>
                <w:webHidden/>
              </w:rPr>
              <w:fldChar w:fldCharType="end"/>
            </w:r>
          </w:hyperlink>
        </w:p>
        <w:p w14:paraId="79B0CD29" w14:textId="77777777" w:rsidR="00234AA7" w:rsidRDefault="00234AA7" w:rsidP="00407CAF">
          <w:pPr>
            <w:pStyle w:val="TOC3"/>
            <w:rPr>
              <w:rFonts w:asciiTheme="minorHAnsi" w:eastAsiaTheme="minorEastAsia" w:hAnsiTheme="minorHAnsi" w:cstheme="minorBidi"/>
              <w:sz w:val="22"/>
              <w:szCs w:val="22"/>
              <w:lang w:eastAsia="uk-UA"/>
            </w:rPr>
          </w:pPr>
          <w:hyperlink w:anchor="_Toc196031172" w:history="1">
            <w:r w:rsidRPr="0078419C">
              <w:rPr>
                <w:rStyle w:val="Hyperlink"/>
              </w:rPr>
              <w:t>3.2.2 Назва другого пункту другого підрозділу третього розділу</w:t>
            </w:r>
            <w:r>
              <w:rPr>
                <w:webHidden/>
              </w:rPr>
              <w:tab/>
            </w:r>
            <w:r>
              <w:rPr>
                <w:webHidden/>
              </w:rPr>
              <w:fldChar w:fldCharType="begin"/>
            </w:r>
            <w:r>
              <w:rPr>
                <w:webHidden/>
              </w:rPr>
              <w:instrText xml:space="preserve"> PAGEREF _Toc196031172 \h </w:instrText>
            </w:r>
            <w:r>
              <w:rPr>
                <w:webHidden/>
              </w:rPr>
            </w:r>
            <w:r>
              <w:rPr>
                <w:webHidden/>
              </w:rPr>
              <w:fldChar w:fldCharType="separate"/>
            </w:r>
            <w:r w:rsidR="005E63F5">
              <w:rPr>
                <w:webHidden/>
              </w:rPr>
              <w:t>3</w:t>
            </w:r>
            <w:r>
              <w:rPr>
                <w:webHidden/>
              </w:rPr>
              <w:fldChar w:fldCharType="end"/>
            </w:r>
          </w:hyperlink>
        </w:p>
        <w:p w14:paraId="0EBB9B41"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73" w:history="1">
            <w:r w:rsidRPr="0078419C">
              <w:rPr>
                <w:rStyle w:val="Hyperlink"/>
                <w:noProof/>
              </w:rPr>
              <w:t>Висновки</w:t>
            </w:r>
            <w:r>
              <w:rPr>
                <w:noProof/>
                <w:webHidden/>
              </w:rPr>
              <w:tab/>
            </w:r>
            <w:r>
              <w:rPr>
                <w:noProof/>
                <w:webHidden/>
              </w:rPr>
              <w:fldChar w:fldCharType="begin"/>
            </w:r>
            <w:r>
              <w:rPr>
                <w:noProof/>
                <w:webHidden/>
              </w:rPr>
              <w:instrText xml:space="preserve"> PAGEREF _Toc196031173 \h </w:instrText>
            </w:r>
            <w:r>
              <w:rPr>
                <w:noProof/>
                <w:webHidden/>
              </w:rPr>
            </w:r>
            <w:r>
              <w:rPr>
                <w:noProof/>
                <w:webHidden/>
              </w:rPr>
              <w:fldChar w:fldCharType="separate"/>
            </w:r>
            <w:r w:rsidR="005E63F5">
              <w:rPr>
                <w:noProof/>
                <w:webHidden/>
              </w:rPr>
              <w:t>3</w:t>
            </w:r>
            <w:r>
              <w:rPr>
                <w:noProof/>
                <w:webHidden/>
              </w:rPr>
              <w:fldChar w:fldCharType="end"/>
            </w:r>
          </w:hyperlink>
        </w:p>
        <w:p w14:paraId="4E3FBBBE"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74" w:history="1">
            <w:r w:rsidRPr="0078419C">
              <w:rPr>
                <w:rStyle w:val="Hyperlink"/>
                <w:noProof/>
              </w:rPr>
              <w:t>Список джерел інформації</w:t>
            </w:r>
            <w:r>
              <w:rPr>
                <w:noProof/>
                <w:webHidden/>
              </w:rPr>
              <w:tab/>
            </w:r>
            <w:r>
              <w:rPr>
                <w:noProof/>
                <w:webHidden/>
              </w:rPr>
              <w:fldChar w:fldCharType="begin"/>
            </w:r>
            <w:r>
              <w:rPr>
                <w:noProof/>
                <w:webHidden/>
              </w:rPr>
              <w:instrText xml:space="preserve"> PAGEREF _Toc196031174 \h </w:instrText>
            </w:r>
            <w:r>
              <w:rPr>
                <w:noProof/>
                <w:webHidden/>
              </w:rPr>
            </w:r>
            <w:r>
              <w:rPr>
                <w:noProof/>
                <w:webHidden/>
              </w:rPr>
              <w:fldChar w:fldCharType="separate"/>
            </w:r>
            <w:r w:rsidR="005E63F5">
              <w:rPr>
                <w:noProof/>
                <w:webHidden/>
              </w:rPr>
              <w:t>3</w:t>
            </w:r>
            <w:r>
              <w:rPr>
                <w:noProof/>
                <w:webHidden/>
              </w:rPr>
              <w:fldChar w:fldCharType="end"/>
            </w:r>
          </w:hyperlink>
        </w:p>
        <w:p w14:paraId="7E124B86"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75" w:history="1">
            <w:r w:rsidRPr="0078419C">
              <w:rPr>
                <w:rStyle w:val="Hyperlink"/>
                <w:caps/>
                <w:noProof/>
              </w:rPr>
              <w:t>Д</w:t>
            </w:r>
            <w:r w:rsidRPr="0078419C">
              <w:rPr>
                <w:rStyle w:val="Hyperlink"/>
                <w:noProof/>
              </w:rPr>
              <w:t>одаток</w:t>
            </w:r>
            <w:r w:rsidRPr="0078419C">
              <w:rPr>
                <w:rStyle w:val="Hyperlink"/>
                <w:caps/>
                <w:noProof/>
              </w:rPr>
              <w:t xml:space="preserve"> А</w:t>
            </w:r>
            <w:r w:rsidRPr="0078419C">
              <w:rPr>
                <w:rStyle w:val="Hyperlink"/>
                <w:noProof/>
                <w:highlight w:val="magenta"/>
              </w:rPr>
              <w:t xml:space="preserve"> Назва д</w:t>
            </w:r>
            <w:r w:rsidR="005E63F5">
              <w:rPr>
                <w:rStyle w:val="Hyperlink"/>
                <w:noProof/>
                <w:highlight w:val="magenta"/>
              </w:rPr>
              <w:t>одатка</w:t>
            </w:r>
            <w:r w:rsidRPr="0078419C">
              <w:rPr>
                <w:rStyle w:val="Hyperlink"/>
                <w:noProof/>
                <w:highlight w:val="magenta"/>
              </w:rPr>
              <w:t xml:space="preserve"> А</w:t>
            </w:r>
            <w:r>
              <w:rPr>
                <w:noProof/>
                <w:webHidden/>
              </w:rPr>
              <w:tab/>
            </w:r>
            <w:r>
              <w:rPr>
                <w:noProof/>
                <w:webHidden/>
              </w:rPr>
              <w:fldChar w:fldCharType="begin"/>
            </w:r>
            <w:r>
              <w:rPr>
                <w:noProof/>
                <w:webHidden/>
              </w:rPr>
              <w:instrText xml:space="preserve"> PAGEREF _Toc196031175 \h </w:instrText>
            </w:r>
            <w:r>
              <w:rPr>
                <w:noProof/>
                <w:webHidden/>
              </w:rPr>
            </w:r>
            <w:r>
              <w:rPr>
                <w:noProof/>
                <w:webHidden/>
              </w:rPr>
              <w:fldChar w:fldCharType="separate"/>
            </w:r>
            <w:r w:rsidR="005E63F5">
              <w:rPr>
                <w:noProof/>
                <w:webHidden/>
              </w:rPr>
              <w:t>3</w:t>
            </w:r>
            <w:r>
              <w:rPr>
                <w:noProof/>
                <w:webHidden/>
              </w:rPr>
              <w:fldChar w:fldCharType="end"/>
            </w:r>
          </w:hyperlink>
        </w:p>
        <w:p w14:paraId="1EE85C47" w14:textId="77777777" w:rsidR="00234AA7" w:rsidRDefault="00234AA7" w:rsidP="00407CAF">
          <w:pPr>
            <w:pStyle w:val="TOC1"/>
            <w:rPr>
              <w:rFonts w:asciiTheme="minorHAnsi" w:eastAsiaTheme="minorEastAsia" w:hAnsiTheme="minorHAnsi" w:cstheme="minorBidi"/>
              <w:noProof/>
              <w:sz w:val="22"/>
              <w:szCs w:val="22"/>
              <w:lang w:eastAsia="uk-UA"/>
            </w:rPr>
          </w:pPr>
          <w:hyperlink w:anchor="_Toc196031176" w:history="1">
            <w:r w:rsidRPr="0078419C">
              <w:rPr>
                <w:rStyle w:val="Hyperlink"/>
                <w:caps/>
                <w:noProof/>
              </w:rPr>
              <w:t>Д</w:t>
            </w:r>
            <w:r w:rsidRPr="0078419C">
              <w:rPr>
                <w:rStyle w:val="Hyperlink"/>
                <w:noProof/>
              </w:rPr>
              <w:t>одаток</w:t>
            </w:r>
            <w:r w:rsidRPr="0078419C">
              <w:rPr>
                <w:rStyle w:val="Hyperlink"/>
                <w:caps/>
                <w:noProof/>
              </w:rPr>
              <w:t xml:space="preserve"> Б</w:t>
            </w:r>
            <w:r w:rsidRPr="0078419C">
              <w:rPr>
                <w:rStyle w:val="Hyperlink"/>
                <w:noProof/>
                <w:highlight w:val="magenta"/>
              </w:rPr>
              <w:t xml:space="preserve"> Назва д</w:t>
            </w:r>
            <w:r w:rsidR="005E63F5">
              <w:rPr>
                <w:rStyle w:val="Hyperlink"/>
                <w:noProof/>
                <w:highlight w:val="magenta"/>
              </w:rPr>
              <w:t>одатка</w:t>
            </w:r>
            <w:r w:rsidRPr="0078419C">
              <w:rPr>
                <w:rStyle w:val="Hyperlink"/>
                <w:noProof/>
                <w:highlight w:val="magenta"/>
              </w:rPr>
              <w:t xml:space="preserve"> Б</w:t>
            </w:r>
            <w:r>
              <w:rPr>
                <w:noProof/>
                <w:webHidden/>
              </w:rPr>
              <w:tab/>
            </w:r>
            <w:r>
              <w:rPr>
                <w:noProof/>
                <w:webHidden/>
              </w:rPr>
              <w:fldChar w:fldCharType="begin"/>
            </w:r>
            <w:r>
              <w:rPr>
                <w:noProof/>
                <w:webHidden/>
              </w:rPr>
              <w:instrText xml:space="preserve"> PAGEREF _Toc196031176 \h </w:instrText>
            </w:r>
            <w:r>
              <w:rPr>
                <w:noProof/>
                <w:webHidden/>
              </w:rPr>
            </w:r>
            <w:r>
              <w:rPr>
                <w:noProof/>
                <w:webHidden/>
              </w:rPr>
              <w:fldChar w:fldCharType="separate"/>
            </w:r>
            <w:r w:rsidR="005E63F5">
              <w:rPr>
                <w:noProof/>
                <w:webHidden/>
              </w:rPr>
              <w:t>3</w:t>
            </w:r>
            <w:r>
              <w:rPr>
                <w:noProof/>
                <w:webHidden/>
              </w:rPr>
              <w:fldChar w:fldCharType="end"/>
            </w:r>
          </w:hyperlink>
        </w:p>
        <w:p w14:paraId="5328C85D" w14:textId="77777777" w:rsidR="00F522CA" w:rsidRPr="00234AA7" w:rsidRDefault="00F522CA" w:rsidP="00407CAF">
          <w:r>
            <w:rPr>
              <w:b/>
              <w:bCs/>
            </w:rPr>
            <w:fldChar w:fldCharType="end"/>
          </w:r>
        </w:p>
      </w:sdtContent>
    </w:sdt>
    <w:p w14:paraId="5E9B76F1" w14:textId="77777777" w:rsidR="00B37154" w:rsidRPr="00FA195E" w:rsidRDefault="00B37154" w:rsidP="00407CAF"/>
    <w:p w14:paraId="0D2EEF9E" w14:textId="77777777" w:rsidR="00B37154" w:rsidRDefault="00B37154" w:rsidP="00407CAF">
      <w:pPr>
        <w:pStyle w:val="a4"/>
      </w:pPr>
      <w:bookmarkStart w:id="4" w:name="_Toc195981273"/>
      <w:bookmarkStart w:id="5" w:name="_Toc196031146"/>
      <w:r>
        <w:lastRenderedPageBreak/>
        <w:t>Перелік познак і скорочень</w:t>
      </w:r>
      <w:bookmarkEnd w:id="4"/>
      <w:bookmarkEnd w:id="5"/>
    </w:p>
    <w:tbl>
      <w:tblPr>
        <w:tblW w:w="0" w:type="auto"/>
        <w:tblInd w:w="-142" w:type="dxa"/>
        <w:tblLook w:val="04A0" w:firstRow="1" w:lastRow="0" w:firstColumn="1" w:lastColumn="0" w:noHBand="0" w:noVBand="1"/>
      </w:tblPr>
      <w:tblGrid>
        <w:gridCol w:w="1745"/>
        <w:gridCol w:w="7985"/>
      </w:tblGrid>
      <w:tr w:rsidR="00B37154" w14:paraId="428F2D86" w14:textId="77777777" w:rsidTr="0070082F">
        <w:trPr>
          <w:cantSplit/>
        </w:trPr>
        <w:tc>
          <w:tcPr>
            <w:tcW w:w="1745" w:type="dxa"/>
          </w:tcPr>
          <w:p w14:paraId="5CAB41BC" w14:textId="77777777" w:rsidR="00B37154" w:rsidRPr="0070082F" w:rsidRDefault="00B37154" w:rsidP="00407CAF">
            <w:pPr>
              <w:pStyle w:val="a6"/>
              <w:rPr>
                <w:highlight w:val="magenta"/>
              </w:rPr>
            </w:pPr>
            <w:r w:rsidRPr="0070082F">
              <w:rPr>
                <w:highlight w:val="magenta"/>
              </w:rPr>
              <w:t>АБВ</w:t>
            </w:r>
          </w:p>
        </w:tc>
        <w:tc>
          <w:tcPr>
            <w:tcW w:w="7985" w:type="dxa"/>
          </w:tcPr>
          <w:p w14:paraId="3105B21F" w14:textId="77777777" w:rsidR="00B37154" w:rsidRPr="0070082F" w:rsidRDefault="00B37154" w:rsidP="00407CAF">
            <w:pPr>
              <w:pStyle w:val="a6"/>
              <w:rPr>
                <w:highlight w:val="magenta"/>
              </w:rPr>
            </w:pPr>
            <w:r w:rsidRPr="0070082F">
              <w:rPr>
                <w:highlight w:val="magenta"/>
              </w:rPr>
              <w:t>пояснення скорочення</w:t>
            </w:r>
          </w:p>
        </w:tc>
      </w:tr>
      <w:tr w:rsidR="00B37154" w14:paraId="5619D512" w14:textId="77777777" w:rsidTr="0070082F">
        <w:trPr>
          <w:cantSplit/>
        </w:trPr>
        <w:tc>
          <w:tcPr>
            <w:tcW w:w="1745" w:type="dxa"/>
          </w:tcPr>
          <w:p w14:paraId="09D2347E" w14:textId="77777777" w:rsidR="00B37154" w:rsidRPr="0070082F" w:rsidRDefault="00B37154" w:rsidP="00407CAF">
            <w:pPr>
              <w:pStyle w:val="a6"/>
              <w:rPr>
                <w:highlight w:val="magenta"/>
              </w:rPr>
            </w:pPr>
            <w:r w:rsidRPr="0070082F">
              <w:rPr>
                <w:highlight w:val="magenta"/>
              </w:rPr>
              <w:t>АБВ</w:t>
            </w:r>
          </w:p>
        </w:tc>
        <w:tc>
          <w:tcPr>
            <w:tcW w:w="7985" w:type="dxa"/>
          </w:tcPr>
          <w:p w14:paraId="60346BD6" w14:textId="77777777" w:rsidR="00B37154" w:rsidRPr="0070082F" w:rsidRDefault="00B37154" w:rsidP="00407CAF">
            <w:pPr>
              <w:pStyle w:val="a6"/>
              <w:rPr>
                <w:highlight w:val="magenta"/>
              </w:rPr>
            </w:pPr>
            <w:r w:rsidRPr="0070082F">
              <w:rPr>
                <w:highlight w:val="magenta"/>
              </w:rPr>
              <w:t>пояснення скорочення</w:t>
            </w:r>
          </w:p>
        </w:tc>
      </w:tr>
      <w:tr w:rsidR="00B37154" w14:paraId="6D7D74E5" w14:textId="77777777" w:rsidTr="0070082F">
        <w:trPr>
          <w:cantSplit/>
        </w:trPr>
        <w:tc>
          <w:tcPr>
            <w:tcW w:w="1745" w:type="dxa"/>
          </w:tcPr>
          <w:p w14:paraId="380FF5B2" w14:textId="77777777" w:rsidR="00B37154" w:rsidRPr="0070082F" w:rsidRDefault="00B37154" w:rsidP="00407CAF">
            <w:pPr>
              <w:pStyle w:val="a6"/>
              <w:rPr>
                <w:highlight w:val="magenta"/>
              </w:rPr>
            </w:pPr>
            <w:r w:rsidRPr="0070082F">
              <w:rPr>
                <w:highlight w:val="magenta"/>
              </w:rPr>
              <w:t>АБВ</w:t>
            </w:r>
          </w:p>
        </w:tc>
        <w:tc>
          <w:tcPr>
            <w:tcW w:w="7985" w:type="dxa"/>
          </w:tcPr>
          <w:p w14:paraId="5751858E" w14:textId="77777777" w:rsidR="00B37154" w:rsidRPr="0070082F" w:rsidRDefault="00B37154" w:rsidP="00407CAF">
            <w:pPr>
              <w:pStyle w:val="a6"/>
              <w:rPr>
                <w:highlight w:val="magenta"/>
              </w:rPr>
            </w:pPr>
            <w:r w:rsidRPr="0070082F">
              <w:rPr>
                <w:highlight w:val="magenta"/>
              </w:rPr>
              <w:t>пояснення скорочення</w:t>
            </w:r>
          </w:p>
        </w:tc>
      </w:tr>
      <w:tr w:rsidR="00B37154" w14:paraId="53B5D64B" w14:textId="77777777" w:rsidTr="0070082F">
        <w:trPr>
          <w:cantSplit/>
        </w:trPr>
        <w:tc>
          <w:tcPr>
            <w:tcW w:w="1745" w:type="dxa"/>
          </w:tcPr>
          <w:p w14:paraId="00FA6D02" w14:textId="77777777" w:rsidR="00B37154" w:rsidRPr="0070082F" w:rsidRDefault="00B37154" w:rsidP="00407CAF">
            <w:pPr>
              <w:pStyle w:val="a6"/>
              <w:rPr>
                <w:highlight w:val="magenta"/>
              </w:rPr>
            </w:pPr>
            <w:r w:rsidRPr="0070082F">
              <w:rPr>
                <w:highlight w:val="magenta"/>
              </w:rPr>
              <w:t>АБВ</w:t>
            </w:r>
          </w:p>
        </w:tc>
        <w:tc>
          <w:tcPr>
            <w:tcW w:w="7985" w:type="dxa"/>
          </w:tcPr>
          <w:p w14:paraId="223483ED" w14:textId="77777777" w:rsidR="00B37154" w:rsidRPr="0070082F" w:rsidRDefault="00B37154" w:rsidP="00407CAF">
            <w:pPr>
              <w:pStyle w:val="a6"/>
              <w:rPr>
                <w:highlight w:val="magenta"/>
              </w:rPr>
            </w:pPr>
            <w:r w:rsidRPr="0070082F">
              <w:rPr>
                <w:highlight w:val="magenta"/>
              </w:rPr>
              <w:t>пояснення скорочення</w:t>
            </w:r>
          </w:p>
        </w:tc>
      </w:tr>
      <w:tr w:rsidR="00B37154" w14:paraId="1C344F83" w14:textId="77777777" w:rsidTr="0070082F">
        <w:trPr>
          <w:cantSplit/>
        </w:trPr>
        <w:tc>
          <w:tcPr>
            <w:tcW w:w="1745" w:type="dxa"/>
          </w:tcPr>
          <w:p w14:paraId="01EACD42" w14:textId="77777777" w:rsidR="00B37154" w:rsidRDefault="00B37154" w:rsidP="00407CAF">
            <w:pPr>
              <w:pStyle w:val="a6"/>
            </w:pPr>
          </w:p>
        </w:tc>
        <w:tc>
          <w:tcPr>
            <w:tcW w:w="7985" w:type="dxa"/>
          </w:tcPr>
          <w:p w14:paraId="27D11C38" w14:textId="77777777" w:rsidR="00B37154" w:rsidRDefault="00B37154" w:rsidP="00407CAF">
            <w:pPr>
              <w:pStyle w:val="a6"/>
            </w:pPr>
          </w:p>
        </w:tc>
      </w:tr>
      <w:tr w:rsidR="00B37154" w14:paraId="37367AC5" w14:textId="77777777" w:rsidTr="0070082F">
        <w:trPr>
          <w:cantSplit/>
        </w:trPr>
        <w:tc>
          <w:tcPr>
            <w:tcW w:w="1745" w:type="dxa"/>
          </w:tcPr>
          <w:p w14:paraId="1DDB23CB" w14:textId="77777777" w:rsidR="00B37154" w:rsidRDefault="00B37154" w:rsidP="00407CAF">
            <w:pPr>
              <w:pStyle w:val="a6"/>
            </w:pPr>
          </w:p>
        </w:tc>
        <w:tc>
          <w:tcPr>
            <w:tcW w:w="7985" w:type="dxa"/>
          </w:tcPr>
          <w:p w14:paraId="7AF8D5FE" w14:textId="77777777" w:rsidR="00B37154" w:rsidRDefault="00B37154" w:rsidP="00407CAF">
            <w:pPr>
              <w:pStyle w:val="a6"/>
            </w:pPr>
          </w:p>
        </w:tc>
      </w:tr>
      <w:tr w:rsidR="00B37154" w14:paraId="39B00604" w14:textId="77777777" w:rsidTr="0070082F">
        <w:trPr>
          <w:cantSplit/>
        </w:trPr>
        <w:tc>
          <w:tcPr>
            <w:tcW w:w="1745" w:type="dxa"/>
          </w:tcPr>
          <w:p w14:paraId="40109708" w14:textId="77777777" w:rsidR="00B37154" w:rsidRDefault="00B37154" w:rsidP="00407CAF">
            <w:pPr>
              <w:pStyle w:val="a6"/>
            </w:pPr>
          </w:p>
        </w:tc>
        <w:tc>
          <w:tcPr>
            <w:tcW w:w="7985" w:type="dxa"/>
          </w:tcPr>
          <w:p w14:paraId="577EE1FA" w14:textId="77777777" w:rsidR="00B37154" w:rsidRDefault="00B37154" w:rsidP="00407CAF">
            <w:pPr>
              <w:pStyle w:val="a6"/>
            </w:pPr>
          </w:p>
        </w:tc>
      </w:tr>
    </w:tbl>
    <w:p w14:paraId="30E3AB42" w14:textId="77777777" w:rsidR="00B37154" w:rsidRDefault="00B37154" w:rsidP="00407CAF"/>
    <w:p w14:paraId="292DDAB8" w14:textId="77777777" w:rsidR="00B37154" w:rsidRDefault="001F1AF5" w:rsidP="00407CAF">
      <w:r w:rsidRPr="004B22D8">
        <w:rPr>
          <w:rStyle w:val="SegoeUIEmoji121"/>
        </w:rPr>
        <w:t>⚠</w:t>
      </w:r>
      <w:r w:rsidRPr="00404C66">
        <w:t>Для літерних позна</w:t>
      </w:r>
      <w:r>
        <w:t>к</w:t>
      </w:r>
      <w:r w:rsidRPr="00404C66">
        <w:t xml:space="preserve"> встановлено наступний порядок запису: спочатку повинні бути наведені в а</w:t>
      </w:r>
      <w:r>
        <w:t>лфавітному порядку умовні позна</w:t>
      </w:r>
      <w:r w:rsidRPr="00404C66">
        <w:t>чення українського алфавіту</w:t>
      </w:r>
      <w:r>
        <w:t>, потім – латинського й остан</w:t>
      </w:r>
      <w:r w:rsidRPr="00404C66">
        <w:t>нім – грецького.</w:t>
      </w:r>
      <w:r w:rsidRPr="004B22D8">
        <w:rPr>
          <w:rStyle w:val="SegoeUIEmoji121"/>
        </w:rPr>
        <w:t xml:space="preserve"> ⚠</w:t>
      </w:r>
      <w:r w:rsidR="00B37154" w:rsidRPr="00404C66">
        <w:t>.</w:t>
      </w:r>
    </w:p>
    <w:p w14:paraId="5F2C9338" w14:textId="77777777" w:rsidR="00E36612" w:rsidRPr="00E36612" w:rsidRDefault="00E36612" w:rsidP="00407CAF">
      <w:pPr>
        <w:pStyle w:val="a4"/>
      </w:pPr>
      <w:bookmarkStart w:id="6" w:name="_Toc195981274"/>
      <w:bookmarkStart w:id="7" w:name="_Toc196031147"/>
      <w:r w:rsidRPr="000B60CA">
        <w:lastRenderedPageBreak/>
        <w:t>Вст</w:t>
      </w:r>
      <w:bookmarkEnd w:id="1"/>
      <w:r w:rsidR="00A11A3C">
        <w:t>уп</w:t>
      </w:r>
      <w:bookmarkEnd w:id="6"/>
      <w:bookmarkEnd w:id="7"/>
    </w:p>
    <w:p w14:paraId="4C18A508" w14:textId="77777777" w:rsidR="00645665" w:rsidRDefault="00645665" w:rsidP="00407CAF">
      <w:r w:rsidRPr="00645665">
        <w:rPr>
          <w:highlight w:val="magenta"/>
        </w:rPr>
        <w:t>Текст вступу.</w:t>
      </w:r>
    </w:p>
    <w:p w14:paraId="68800E01" w14:textId="77777777" w:rsidR="00E36612" w:rsidRDefault="008F7168" w:rsidP="00407CAF">
      <w:r w:rsidRPr="004B22D8">
        <w:rPr>
          <w:rStyle w:val="SegoeUIEmoji121"/>
        </w:rPr>
        <w:t>⚠</w:t>
      </w:r>
      <w:r w:rsidR="001F1AF5" w:rsidRPr="00E81F49">
        <w:t>Текст вступу</w:t>
      </w:r>
      <w:r w:rsidR="001F1AF5">
        <w:t xml:space="preserve"> повинен мати обсяг не більше трьох сторінок. У тексті вступу забороняється використовувати формули, рисунки та таблиці.</w:t>
      </w:r>
    </w:p>
    <w:p w14:paraId="13A61DFF" w14:textId="77777777" w:rsidR="001F1AF5" w:rsidRDefault="001F1AF5" w:rsidP="00407CAF">
      <w:bookmarkStart w:id="8" w:name="_Toc333773905"/>
      <w:r>
        <w:t xml:space="preserve">Цей файл є шаблоном </w:t>
      </w:r>
      <w:r w:rsidRPr="00106C4D">
        <w:rPr>
          <w:rStyle w:val="a5"/>
        </w:rPr>
        <w:t>Word</w:t>
      </w:r>
      <w:r>
        <w:t xml:space="preserve">, використання якого забезпечує полегшення виконання вимог до оформлення кваліфікаційних робіт, які висуває стандарт </w:t>
      </w:r>
      <w:r w:rsidRPr="008740EC">
        <w:t>СТЗВО</w:t>
      </w:r>
      <w:r>
        <w:noBreakHyphen/>
      </w:r>
      <w:r w:rsidRPr="008740EC">
        <w:t>ХПІ-3.01-</w:t>
      </w:r>
      <w:r>
        <w:t>2025. У шаблоні визначено стилі, які передбачають автоматичне форматування тексту. При цьому назву кваліфікаційної роботи, а також назви розділів, підрозділів, пунктів і підпунктів тощо необхідно набирати звичайним чином (</w:t>
      </w:r>
      <w:r w:rsidRPr="008F7168">
        <w:rPr>
          <w:highlight w:val="green"/>
        </w:rPr>
        <w:t>малими літерами з першої великої</w:t>
      </w:r>
      <w:r>
        <w:t xml:space="preserve">) без виділення напівжирним шрифтом. Необхідне перетворення виконується за рахунок застосування відповідного стилю. </w:t>
      </w:r>
    </w:p>
    <w:p w14:paraId="66D98D1C" w14:textId="77777777" w:rsidR="001F1AF5" w:rsidRDefault="001F1AF5" w:rsidP="00407CAF">
      <w:r>
        <w:t>У шаблоні визначено такі стилі абзаців:</w:t>
      </w:r>
    </w:p>
    <w:p w14:paraId="43076455" w14:textId="77777777" w:rsidR="001F1AF5" w:rsidRDefault="001F1AF5" w:rsidP="00407CAF">
      <w:pPr>
        <w:pStyle w:val="ListBullet"/>
      </w:pPr>
      <w:r>
        <w:t>«Звичайний» – для оформлення основного тексту;</w:t>
      </w:r>
    </w:p>
    <w:p w14:paraId="0DA0DFB5" w14:textId="77777777" w:rsidR="001F1AF5" w:rsidRDefault="001F1AF5" w:rsidP="00407CAF">
      <w:pPr>
        <w:pStyle w:val="ListBullet"/>
      </w:pPr>
      <w:r>
        <w:t>«Звичайний без відступу» – для оформлення продовження речення після формули, записаної в окремому рядку;</w:t>
      </w:r>
    </w:p>
    <w:p w14:paraId="6FB2D986" w14:textId="77777777" w:rsidR="001F1AF5" w:rsidRDefault="001F1AF5" w:rsidP="00407CAF">
      <w:pPr>
        <w:pStyle w:val="ListBullet"/>
      </w:pPr>
      <w:r>
        <w:t>«Звичайний за центром» – для оформлення фрагментів тексту з вирівнюванням за центром;</w:t>
      </w:r>
    </w:p>
    <w:p w14:paraId="3B4FE16A" w14:textId="77777777" w:rsidR="001F1AF5" w:rsidRDefault="001F1AF5" w:rsidP="00407CAF">
      <w:pPr>
        <w:pStyle w:val="ListBullet"/>
      </w:pPr>
      <w:r>
        <w:t>«</w:t>
      </w:r>
      <w:r w:rsidRPr="00A5140F">
        <w:t>Звичайний (англ)</w:t>
      </w:r>
      <w:r>
        <w:t>» – для оформлення реферату англійською мовою;</w:t>
      </w:r>
    </w:p>
    <w:p w14:paraId="0287838B" w14:textId="77777777" w:rsidR="001F1AF5" w:rsidRPr="006127DB" w:rsidRDefault="001F1AF5" w:rsidP="00407CAF">
      <w:pPr>
        <w:pStyle w:val="ListBullet"/>
      </w:pPr>
      <w:r>
        <w:t xml:space="preserve"> «Нумерований список» – для оформлення нумерованих переліків;</w:t>
      </w:r>
    </w:p>
    <w:p w14:paraId="23CE0B6B" w14:textId="77777777" w:rsidR="001F1AF5" w:rsidRDefault="001F1AF5" w:rsidP="00407CAF">
      <w:pPr>
        <w:pStyle w:val="ListBullet"/>
      </w:pPr>
      <w:r>
        <w:t>«Маркований список» – для оформлення ненумерованих переліків;</w:t>
      </w:r>
    </w:p>
    <w:p w14:paraId="3298C9E3" w14:textId="77777777" w:rsidR="001F1AF5" w:rsidRDefault="001F1AF5" w:rsidP="00407CAF">
      <w:pPr>
        <w:pStyle w:val="ListBullet"/>
      </w:pPr>
      <w:r>
        <w:t>«</w:t>
      </w:r>
      <w:r w:rsidRPr="008F7FAE">
        <w:t>Текст програми</w:t>
      </w:r>
      <w:r>
        <w:t>» – для оформлення тексту програми;</w:t>
      </w:r>
    </w:p>
    <w:p w14:paraId="2A85D4EB" w14:textId="77777777" w:rsidR="001F1AF5" w:rsidRDefault="001F1AF5" w:rsidP="00407CAF">
      <w:pPr>
        <w:pStyle w:val="ListBullet"/>
      </w:pPr>
      <w:r>
        <w:t>«Назва» – для оформлення заголовку змісту і рефератів;</w:t>
      </w:r>
    </w:p>
    <w:p w14:paraId="6B4611D6" w14:textId="77777777" w:rsidR="001F1AF5" w:rsidRDefault="001F1AF5" w:rsidP="00407CAF">
      <w:pPr>
        <w:pStyle w:val="ListBullet"/>
      </w:pPr>
      <w:r>
        <w:t>«</w:t>
      </w:r>
      <w:r w:rsidRPr="0042009A">
        <w:t>Заголовок</w:t>
      </w:r>
      <w:r>
        <w:t xml:space="preserve"> 1» – для оформлення назв розділів;</w:t>
      </w:r>
    </w:p>
    <w:p w14:paraId="7A27301B" w14:textId="77777777" w:rsidR="001F1AF5" w:rsidRDefault="001F1AF5" w:rsidP="00407CAF">
      <w:pPr>
        <w:pStyle w:val="ListBullet"/>
      </w:pPr>
      <w:r>
        <w:t>«</w:t>
      </w:r>
      <w:r w:rsidRPr="0042009A">
        <w:t>Заголовок</w:t>
      </w:r>
      <w:r>
        <w:t xml:space="preserve"> 2» – для оформлення назв підрозділів;</w:t>
      </w:r>
    </w:p>
    <w:p w14:paraId="4C6D7544" w14:textId="77777777" w:rsidR="001F1AF5" w:rsidRDefault="001F1AF5" w:rsidP="00407CAF">
      <w:pPr>
        <w:pStyle w:val="ListBullet"/>
      </w:pPr>
      <w:r>
        <w:t>«</w:t>
      </w:r>
      <w:r w:rsidRPr="0042009A">
        <w:t>Заголовок</w:t>
      </w:r>
      <w:r>
        <w:t xml:space="preserve"> 3» – для оформлення назв пунктів;</w:t>
      </w:r>
    </w:p>
    <w:p w14:paraId="1E389C7A" w14:textId="77777777" w:rsidR="001F1AF5" w:rsidRDefault="001F1AF5" w:rsidP="00407CAF">
      <w:pPr>
        <w:pStyle w:val="ListBullet"/>
      </w:pPr>
      <w:r>
        <w:t>«</w:t>
      </w:r>
      <w:r w:rsidRPr="0042009A">
        <w:t>Заголовок</w:t>
      </w:r>
      <w:r>
        <w:t xml:space="preserve"> 4» – для оформлення назв підпунктів;</w:t>
      </w:r>
    </w:p>
    <w:p w14:paraId="7CD7C7F0" w14:textId="77777777" w:rsidR="001F1AF5" w:rsidRDefault="001F1AF5" w:rsidP="00407CAF">
      <w:pPr>
        <w:pStyle w:val="ListBullet"/>
      </w:pPr>
      <w:r>
        <w:t>«</w:t>
      </w:r>
      <w:r w:rsidRPr="001F1AF5">
        <w:t>Назва д</w:t>
      </w:r>
      <w:r w:rsidR="005E63F5">
        <w:t>одатка</w:t>
      </w:r>
      <w:r>
        <w:t>» – для оформлення назв додатків;</w:t>
      </w:r>
    </w:p>
    <w:p w14:paraId="7D1E374C" w14:textId="77777777" w:rsidR="001F1AF5" w:rsidRPr="0042009A" w:rsidRDefault="001F1AF5" w:rsidP="00407CAF">
      <w:pPr>
        <w:pStyle w:val="ListBullet"/>
      </w:pPr>
      <w:r w:rsidRPr="0042009A">
        <w:lastRenderedPageBreak/>
        <w:t>«Заголовок без номера» – для оформлення назв структурних елементів «</w:t>
      </w:r>
      <w:r w:rsidRPr="001F1AF5">
        <w:rPr>
          <w:rStyle w:val="aa"/>
        </w:rPr>
        <w:t>ПЕРЕЛІК ПОЗНАК ТА СКОРОЧЕНЬ</w:t>
      </w:r>
      <w:r w:rsidRPr="0042009A">
        <w:t>», «</w:t>
      </w:r>
      <w:r w:rsidRPr="001F1AF5">
        <w:rPr>
          <w:rStyle w:val="aa"/>
        </w:rPr>
        <w:t>ВСТУП</w:t>
      </w:r>
      <w:r w:rsidRPr="0042009A">
        <w:t>», «</w:t>
      </w:r>
      <w:r w:rsidRPr="001F1AF5">
        <w:rPr>
          <w:rStyle w:val="aa"/>
        </w:rPr>
        <w:t>ВИСНОВКИ</w:t>
      </w:r>
      <w:r w:rsidRPr="0042009A">
        <w:t>», «</w:t>
      </w:r>
      <w:r w:rsidRPr="001F1AF5">
        <w:rPr>
          <w:rStyle w:val="aa"/>
        </w:rPr>
        <w:t>СПИСОК ДЖЕРЕЛ ІНФОРМАЦІЇ</w:t>
      </w:r>
      <w:r w:rsidRPr="0042009A">
        <w:t>»;</w:t>
      </w:r>
    </w:p>
    <w:p w14:paraId="0B3C5B38" w14:textId="77777777" w:rsidR="001F1AF5" w:rsidRDefault="001F1AF5" w:rsidP="00407CAF">
      <w:pPr>
        <w:pStyle w:val="ListBullet"/>
      </w:pPr>
      <w:r>
        <w:t>«Формула» – для оформлення формул, записаних окремим абзацом;</w:t>
      </w:r>
    </w:p>
    <w:p w14:paraId="25842985" w14:textId="77777777" w:rsidR="001F1AF5" w:rsidRDefault="001F1AF5" w:rsidP="00407CAF">
      <w:pPr>
        <w:pStyle w:val="ListBullet"/>
      </w:pPr>
      <w:r>
        <w:t>«</w:t>
      </w:r>
      <w:r w:rsidRPr="0042009A">
        <w:t>Рисунок</w:t>
      </w:r>
      <w:r>
        <w:t>» – для оформлення абзаців з рисунком;</w:t>
      </w:r>
    </w:p>
    <w:p w14:paraId="5A39934E" w14:textId="77777777" w:rsidR="001F1AF5" w:rsidRDefault="001F1AF5" w:rsidP="00407CAF">
      <w:pPr>
        <w:pStyle w:val="ListBullet"/>
      </w:pPr>
      <w:r>
        <w:t>«</w:t>
      </w:r>
      <w:r w:rsidRPr="0042009A">
        <w:t>Назва рисунка</w:t>
      </w:r>
      <w:r>
        <w:t>» – для оформленні підписів під рисунками;</w:t>
      </w:r>
    </w:p>
    <w:p w14:paraId="6DD4F5D1" w14:textId="77777777" w:rsidR="001F1AF5" w:rsidRDefault="001F1AF5" w:rsidP="00407CAF">
      <w:pPr>
        <w:pStyle w:val="ListBullet"/>
      </w:pPr>
      <w:r>
        <w:t>«</w:t>
      </w:r>
      <w:r w:rsidRPr="0042009A">
        <w:t>Назва таблиці</w:t>
      </w:r>
      <w:r>
        <w:t>» – для оформлення назв таблиць;</w:t>
      </w:r>
      <w:r w:rsidRPr="00AB6A1C">
        <w:t xml:space="preserve"> </w:t>
      </w:r>
    </w:p>
    <w:p w14:paraId="1DE75501" w14:textId="77777777" w:rsidR="001F1AF5" w:rsidRDefault="001F1AF5" w:rsidP="00407CAF">
      <w:pPr>
        <w:pStyle w:val="ListBullet"/>
      </w:pPr>
      <w:r>
        <w:t xml:space="preserve"> «</w:t>
      </w:r>
      <w:r w:rsidRPr="00DE5A26">
        <w:t>Текст таблиці (за центром)</w:t>
      </w:r>
      <w:r>
        <w:t xml:space="preserve">», </w:t>
      </w:r>
      <w:r w:rsidRPr="00AB6A1C">
        <w:t>«Текст таблиці (за лівим краєм)»</w:t>
      </w:r>
      <w:r>
        <w:t xml:space="preserve">, </w:t>
      </w:r>
      <w:r w:rsidRPr="00AB6A1C">
        <w:t xml:space="preserve">«Текст таблиці (за </w:t>
      </w:r>
      <w:r>
        <w:t>правим</w:t>
      </w:r>
      <w:r w:rsidRPr="00AB6A1C">
        <w:t xml:space="preserve"> краєм)»</w:t>
      </w:r>
      <w:r>
        <w:t xml:space="preserve"> і</w:t>
      </w:r>
      <w:r w:rsidRPr="00AB6A1C">
        <w:t xml:space="preserve"> </w:t>
      </w:r>
      <w:r>
        <w:t>«</w:t>
      </w:r>
      <w:r w:rsidRPr="00AB6A1C">
        <w:t xml:space="preserve">Текст таблиці (за </w:t>
      </w:r>
      <w:r>
        <w:t>шириною</w:t>
      </w:r>
      <w:r w:rsidRPr="00AB6A1C">
        <w:t>)»</w:t>
      </w:r>
      <w:r>
        <w:t xml:space="preserve">  – для оформлення вмісту таблиць з вирівнюванням за центром, за лівим і правим краєм та за шириною відповідно;</w:t>
      </w:r>
    </w:p>
    <w:p w14:paraId="4EB4C76D" w14:textId="77777777" w:rsidR="001F1AF5" w:rsidRDefault="001F1AF5" w:rsidP="00407CAF">
      <w:pPr>
        <w:pStyle w:val="ListBullet"/>
      </w:pPr>
      <w:r>
        <w:t>«</w:t>
      </w:r>
      <w:bookmarkStart w:id="9" w:name="_Hlk195425920"/>
      <w:r w:rsidRPr="001F1AF5">
        <w:rPr>
          <w:rStyle w:val="ac"/>
          <w:lang w:val="uk-UA"/>
        </w:rPr>
        <w:t>Зміст</w:t>
      </w:r>
      <w:r w:rsidRPr="00D00744">
        <w:t xml:space="preserve"> </w:t>
      </w:r>
      <w:bookmarkEnd w:id="9"/>
      <w:r w:rsidRPr="00D00744">
        <w:t>1</w:t>
      </w:r>
      <w:r>
        <w:t>» – для оформлення елементів змісту рівня 1 (розділи);</w:t>
      </w:r>
    </w:p>
    <w:p w14:paraId="0853860E" w14:textId="77777777" w:rsidR="001F1AF5" w:rsidRDefault="001F1AF5" w:rsidP="00407CAF">
      <w:pPr>
        <w:pStyle w:val="ListBullet"/>
      </w:pPr>
      <w:r>
        <w:t>«</w:t>
      </w:r>
      <w:r w:rsidRPr="001F1AF5">
        <w:rPr>
          <w:rStyle w:val="ac"/>
          <w:lang w:val="uk-UA"/>
        </w:rPr>
        <w:t xml:space="preserve">Зміст </w:t>
      </w:r>
      <w:r>
        <w:t>2» – для оформлення елементів змісту рівня 2 (підрозділи);</w:t>
      </w:r>
    </w:p>
    <w:p w14:paraId="074A7851" w14:textId="77777777" w:rsidR="001F1AF5" w:rsidRDefault="001F1AF5" w:rsidP="00407CAF">
      <w:pPr>
        <w:pStyle w:val="ListBullet"/>
      </w:pPr>
      <w:r>
        <w:t>«</w:t>
      </w:r>
      <w:r w:rsidRPr="001F1AF5">
        <w:rPr>
          <w:rStyle w:val="ac"/>
          <w:lang w:val="uk-UA"/>
        </w:rPr>
        <w:t>Зміст</w:t>
      </w:r>
      <w:r w:rsidRPr="008B28EA">
        <w:rPr>
          <w:rStyle w:val="ac"/>
          <w:lang w:val="uk-UA"/>
        </w:rPr>
        <w:t xml:space="preserve"> </w:t>
      </w:r>
      <w:r>
        <w:t>3» – для оформлення елементів змісту рівня 3 (пункти);</w:t>
      </w:r>
    </w:p>
    <w:p w14:paraId="4EF67BDD" w14:textId="77777777" w:rsidR="001F1AF5" w:rsidRDefault="001F1AF5" w:rsidP="00407CAF">
      <w:pPr>
        <w:pStyle w:val="ListBullet"/>
      </w:pPr>
      <w:r>
        <w:t>набір стилів для оформлення титульних аркушів, завдання, відомості документів.</w:t>
      </w:r>
    </w:p>
    <w:p w14:paraId="60FAAF37" w14:textId="77777777" w:rsidR="001F1AF5" w:rsidRDefault="001F1AF5" w:rsidP="00407CAF">
      <w:r>
        <w:t>Крім того, визначено декілька стилів знаку, таких як:</w:t>
      </w:r>
    </w:p>
    <w:p w14:paraId="0C20BA55" w14:textId="77777777" w:rsidR="001F1AF5" w:rsidRDefault="001F1AF5" w:rsidP="00407CAF">
      <w:pPr>
        <w:pStyle w:val="ListBullet"/>
      </w:pPr>
      <w:r>
        <w:t>«</w:t>
      </w:r>
      <w:r w:rsidRPr="008F6255">
        <w:t>Мова англійська</w:t>
      </w:r>
      <w:r>
        <w:t>» – для оформлення окремих слів (фрагментів тексту) англійською мовою (наприклад, у списку джерел інформації);</w:t>
      </w:r>
    </w:p>
    <w:p w14:paraId="5E991130" w14:textId="77777777" w:rsidR="001F1AF5" w:rsidRDefault="001F1AF5" w:rsidP="00407CAF">
      <w:pPr>
        <w:pStyle w:val="ListBullet"/>
      </w:pPr>
      <w:r>
        <w:t>«</w:t>
      </w:r>
      <w:r w:rsidRPr="008F6255">
        <w:t>Мова російська</w:t>
      </w:r>
      <w:r>
        <w:t>» – для оформлення окремих слів (фрагментів тексту) російською мовою (наприклад, у списку джерел інформації);</w:t>
      </w:r>
    </w:p>
    <w:p w14:paraId="31355520" w14:textId="77777777" w:rsidR="001F1AF5" w:rsidRDefault="001F1AF5" w:rsidP="00407CAF">
      <w:pPr>
        <w:pStyle w:val="ListBullet"/>
      </w:pPr>
      <w:r>
        <w:t>«</w:t>
      </w:r>
      <w:r w:rsidRPr="0026329D">
        <w:t>Усі великі (укр)</w:t>
      </w:r>
      <w:r>
        <w:t>» – для оформлення фрагментів українською мовою, записаних усіма великими літерами (наприклад, ключових слів);</w:t>
      </w:r>
    </w:p>
    <w:p w14:paraId="660F7BAC" w14:textId="77777777" w:rsidR="001F1AF5" w:rsidRDefault="001F1AF5" w:rsidP="00407CAF">
      <w:pPr>
        <w:pStyle w:val="ListBullet"/>
      </w:pPr>
      <w:r>
        <w:t>«</w:t>
      </w:r>
      <w:r w:rsidRPr="0026329D">
        <w:t>Усі великі (</w:t>
      </w:r>
      <w:r>
        <w:t>англ</w:t>
      </w:r>
      <w:r w:rsidRPr="0026329D">
        <w:t>)</w:t>
      </w:r>
      <w:r>
        <w:t>» – для оформлення фрагментів англійською мовою, записаних усіма великими літерами (наприклад, ключових слів).</w:t>
      </w:r>
    </w:p>
    <w:p w14:paraId="7B086786" w14:textId="77777777" w:rsidR="001F1AF5" w:rsidRPr="001F1AF5" w:rsidRDefault="001F1AF5" w:rsidP="00407CAF">
      <w:r w:rsidRPr="004B22D8">
        <w:rPr>
          <w:rStyle w:val="SegoeUIEmoji121"/>
        </w:rPr>
        <w:t>⚠</w:t>
      </w:r>
    </w:p>
    <w:p w14:paraId="0C786B0E" w14:textId="77777777" w:rsidR="00154EFD" w:rsidRPr="00791F66" w:rsidRDefault="00BC5817" w:rsidP="00407CAF">
      <w:pPr>
        <w:pStyle w:val="Heading1"/>
      </w:pPr>
      <w:bookmarkStart w:id="10" w:name="_Toc124600492"/>
      <w:bookmarkStart w:id="11" w:name="_Toc195981275"/>
      <w:bookmarkStart w:id="12" w:name="_Toc196031148"/>
      <w:bookmarkEnd w:id="2"/>
      <w:bookmarkEnd w:id="3"/>
      <w:bookmarkEnd w:id="8"/>
      <w:r>
        <w:lastRenderedPageBreak/>
        <w:t>Назва першого розділу</w:t>
      </w:r>
      <w:bookmarkEnd w:id="10"/>
      <w:bookmarkEnd w:id="11"/>
      <w:bookmarkEnd w:id="12"/>
    </w:p>
    <w:p w14:paraId="02AFB6CE" w14:textId="77777777" w:rsidR="00BC5817" w:rsidRPr="00BD796A" w:rsidRDefault="00BC5817" w:rsidP="00407CAF">
      <w:bookmarkStart w:id="13" w:name="_Toc333773906"/>
      <w:r w:rsidRPr="004B22D8">
        <w:rPr>
          <w:rStyle w:val="SegoeUIEmoji121"/>
        </w:rPr>
        <w:t>⚠</w:t>
      </w:r>
      <w:r>
        <w:t>Обсяг основної частини пояснювальної записки</w:t>
      </w:r>
      <w:r w:rsidRPr="00B7204D">
        <w:t xml:space="preserve"> </w:t>
      </w:r>
      <w:r>
        <w:t xml:space="preserve">для </w:t>
      </w:r>
      <w:r w:rsidR="00F5229E">
        <w:t>кваліфікаційн</w:t>
      </w:r>
      <w:r>
        <w:t xml:space="preserve">ої роботи </w:t>
      </w:r>
      <w:r w:rsidRPr="0051176E">
        <w:t>бакалавра</w:t>
      </w:r>
      <w:r>
        <w:t xml:space="preserve"> (від розділу </w:t>
      </w:r>
      <w:r w:rsidRPr="00BC5817">
        <w:rPr>
          <w:rStyle w:val="aa"/>
        </w:rPr>
        <w:t>Вступ</w:t>
      </w:r>
      <w:r>
        <w:t xml:space="preserve"> до розділу </w:t>
      </w:r>
      <w:r w:rsidRPr="00BC5817">
        <w:rPr>
          <w:rStyle w:val="aa"/>
        </w:rPr>
        <w:t>Висновки</w:t>
      </w:r>
      <w:r>
        <w:t xml:space="preserve"> включно</w:t>
      </w:r>
      <w:r w:rsidR="0051176E">
        <w:t xml:space="preserve"> </w:t>
      </w:r>
      <w:r w:rsidR="0051176E" w:rsidRPr="0051176E">
        <w:rPr>
          <w:highlight w:val="red"/>
        </w:rPr>
        <w:t>без урахування розділів</w:t>
      </w:r>
      <w:r w:rsidR="0051176E">
        <w:t xml:space="preserve"> </w:t>
      </w:r>
      <w:r w:rsidR="0051176E" w:rsidRPr="0051176E">
        <w:t>ЕКОНОМІЧНЕ ОБҐРУНТУВАННЯ</w:t>
      </w:r>
      <w:r w:rsidR="0051176E">
        <w:t xml:space="preserve"> та </w:t>
      </w:r>
      <w:r w:rsidR="0051176E" w:rsidRPr="0051176E">
        <w:t>ОХОРОНА ПРАЦІ І НАВКОЛИШНЬОГО СЕРЕДОВИЩА</w:t>
      </w:r>
      <w:r>
        <w:t xml:space="preserve">) </w:t>
      </w:r>
      <w:r w:rsidRPr="00B7204D">
        <w:t>не повинен перебільшувати</w:t>
      </w:r>
      <w:r>
        <w:t xml:space="preserve"> </w:t>
      </w:r>
      <w:r w:rsidRPr="0051176E">
        <w:t>10</w:t>
      </w:r>
      <w:r>
        <w:t xml:space="preserve">0 сторінок і не може бути меншим </w:t>
      </w:r>
      <w:r w:rsidRPr="00412801">
        <w:t>60</w:t>
      </w:r>
      <w:r w:rsidR="008B28EA">
        <w:t xml:space="preserve"> </w:t>
      </w:r>
      <w:r>
        <w:t>сторінок.</w:t>
      </w:r>
      <w:r w:rsidRPr="004B22D8">
        <w:rPr>
          <w:rStyle w:val="SegoeUIEmoji121"/>
        </w:rPr>
        <w:t xml:space="preserve"> </w:t>
      </w:r>
    </w:p>
    <w:p w14:paraId="2A04B196" w14:textId="77777777" w:rsidR="00BC5817" w:rsidRPr="00645665" w:rsidRDefault="00BC5817" w:rsidP="00407CAF">
      <w:r>
        <w:t xml:space="preserve">Назви </w:t>
      </w:r>
      <w:r w:rsidRPr="00ED1A42">
        <w:t>розділів</w:t>
      </w:r>
      <w:r>
        <w:t xml:space="preserve"> пояснювальної записки оформлюються стилем «</w:t>
      </w:r>
      <w:r w:rsidRPr="00645665">
        <w:t>Заголовок 1</w:t>
      </w:r>
      <w:r>
        <w:t>».</w:t>
      </w:r>
      <w:r w:rsidRPr="00645665">
        <w:t xml:space="preserve"> </w:t>
      </w:r>
    </w:p>
    <w:p w14:paraId="111D9C8B" w14:textId="77777777" w:rsidR="00645665" w:rsidRDefault="00645665" w:rsidP="00407CAF">
      <w:pPr>
        <w:pStyle w:val="aff1"/>
      </w:pPr>
      <w:r w:rsidRPr="001251C8">
        <w:rPr>
          <w:highlight w:val="red"/>
        </w:rPr>
        <w:t>Увага.</w:t>
      </w:r>
      <w:r>
        <w:t xml:space="preserve"> Абзац перед назвою підрозділу оформлюється стилем «</w:t>
      </w:r>
      <w:r w:rsidRPr="00645665">
        <w:t>Звичайний (останній абзац розділу/підрозділу)</w:t>
      </w:r>
      <w:r>
        <w:t>».</w:t>
      </w:r>
      <w:r w:rsidR="00412801" w:rsidRPr="00412801">
        <w:rPr>
          <w:rStyle w:val="SegoeUIEmoji121"/>
        </w:rPr>
        <w:t xml:space="preserve"> </w:t>
      </w:r>
      <w:r w:rsidR="00412801" w:rsidRPr="002446AA">
        <w:rPr>
          <w:rStyle w:val="SegoeUIEmoji121"/>
        </w:rPr>
        <w:t>⚠</w:t>
      </w:r>
    </w:p>
    <w:p w14:paraId="380B2AD5" w14:textId="77777777" w:rsidR="00835C89" w:rsidRPr="00835C89" w:rsidRDefault="00835C89" w:rsidP="00407CAF">
      <w:pPr>
        <w:pStyle w:val="Heading2"/>
      </w:pPr>
      <w:bookmarkStart w:id="14" w:name="_Toc195981276"/>
      <w:bookmarkStart w:id="15" w:name="_Toc196031149"/>
      <w:bookmarkEnd w:id="13"/>
      <w:r>
        <w:t>Назва першого підрозділу першого розділу (Текст пояснювальної записки)</w:t>
      </w:r>
      <w:bookmarkEnd w:id="14"/>
      <w:bookmarkEnd w:id="15"/>
    </w:p>
    <w:p w14:paraId="1F76F8E9" w14:textId="77777777" w:rsidR="00BC5817" w:rsidRDefault="00BC5817" w:rsidP="00407CAF">
      <w:bookmarkStart w:id="16" w:name="_Toc333773908"/>
      <w:bookmarkStart w:id="17" w:name="_Toc246321705"/>
      <w:bookmarkStart w:id="18" w:name="_Toc246321755"/>
      <w:r w:rsidRPr="00BC5817">
        <w:rPr>
          <w:highlight w:val="magenta"/>
        </w:rPr>
        <w:t>Текст першого підрозділу першого розділу.</w:t>
      </w:r>
    </w:p>
    <w:p w14:paraId="3237B9B8" w14:textId="77777777" w:rsidR="00BC5817" w:rsidRPr="00BE4FDC" w:rsidRDefault="00BC5817" w:rsidP="00407CAF">
      <w:r w:rsidRPr="004B22D8">
        <w:rPr>
          <w:rStyle w:val="SegoeUIEmoji121"/>
        </w:rPr>
        <w:t>⚠</w:t>
      </w:r>
      <w:r w:rsidRPr="00BE4FDC">
        <w:t>Загальний текст пояснювальної записки оформлю</w:t>
      </w:r>
      <w:r>
        <w:t>є</w:t>
      </w:r>
      <w:r w:rsidRPr="00BE4FDC">
        <w:t>ться стилем «Звичайний».</w:t>
      </w:r>
    </w:p>
    <w:p w14:paraId="1EDC8EBA" w14:textId="77777777" w:rsidR="00BC5817" w:rsidRPr="001B4176" w:rsidRDefault="00BC5817" w:rsidP="00407CAF">
      <w:r>
        <w:t xml:space="preserve">Назви таких структурних елементів, як </w:t>
      </w:r>
      <w:r w:rsidRPr="00BC5817">
        <w:rPr>
          <w:rStyle w:val="aa"/>
        </w:rPr>
        <w:t>ПЕРЕЛІК ПОЗНАК І СКОРОЧЕНЬ, ВСТУП, СПИСОК ДЖЕРЕЛ ІНФОРМАЦІЇ, ВИСНОВКИ</w:t>
      </w:r>
      <w:r>
        <w:t>,</w:t>
      </w:r>
      <w:r w:rsidRPr="008B28EA">
        <w:t xml:space="preserve"> </w:t>
      </w:r>
      <w:r>
        <w:t>оформлюються стилем «</w:t>
      </w:r>
      <w:r w:rsidRPr="008B28EA">
        <w:t>Заголовок без номер</w:t>
      </w:r>
      <w:r w:rsidR="008B28EA" w:rsidRPr="008B28EA">
        <w:t>у</w:t>
      </w:r>
      <w:r>
        <w:t>», а назва структурного елемент</w:t>
      </w:r>
      <w:r w:rsidR="00D049DE" w:rsidRPr="008B28EA">
        <w:t>у</w:t>
      </w:r>
      <w:r>
        <w:t xml:space="preserve"> </w:t>
      </w:r>
      <w:r w:rsidRPr="00BC5817">
        <w:rPr>
          <w:rStyle w:val="aa"/>
        </w:rPr>
        <w:t>ДОДАТКИ</w:t>
      </w:r>
      <w:r>
        <w:t xml:space="preserve"> – стилем «Назва д</w:t>
      </w:r>
      <w:r w:rsidR="005E63F5">
        <w:t>одатка</w:t>
      </w:r>
      <w:r>
        <w:t>».</w:t>
      </w:r>
    </w:p>
    <w:p w14:paraId="0E5C48F8" w14:textId="77777777" w:rsidR="00BC5817" w:rsidRPr="00E81F49" w:rsidRDefault="00BC5817" w:rsidP="00407CAF">
      <w:r w:rsidRPr="00F52ED8">
        <w:t>Елементи нумерованого списку оформлюються стилем «Нумерований список»</w:t>
      </w:r>
      <w:r>
        <w:t>, поділяються крапкою з комою і починаються з малої літери</w:t>
      </w:r>
      <w:r w:rsidRPr="00E81F49">
        <w:t>:</w:t>
      </w:r>
    </w:p>
    <w:p w14:paraId="05680BF1" w14:textId="77777777" w:rsidR="00BC5817" w:rsidRPr="00BC5817" w:rsidRDefault="00BC5817" w:rsidP="00407CAF">
      <w:pPr>
        <w:pStyle w:val="ListNumber"/>
      </w:pPr>
      <w:r w:rsidRPr="00BC5817">
        <w:t xml:space="preserve">елемент списку 1; </w:t>
      </w:r>
    </w:p>
    <w:p w14:paraId="039ED8B9" w14:textId="77777777" w:rsidR="00BC5817" w:rsidRPr="00BC5817" w:rsidRDefault="00BC5817" w:rsidP="00407CAF">
      <w:pPr>
        <w:pStyle w:val="ListNumber"/>
      </w:pPr>
      <w:r w:rsidRPr="00BC5817">
        <w:t>елемент списку 2;</w:t>
      </w:r>
    </w:p>
    <w:p w14:paraId="7FECDF36" w14:textId="77777777" w:rsidR="00BC5817" w:rsidRPr="00BC5817" w:rsidRDefault="00BC5817" w:rsidP="00407CAF">
      <w:pPr>
        <w:pStyle w:val="ListNumber"/>
      </w:pPr>
      <w:r w:rsidRPr="00BC5817">
        <w:t>тощо.</w:t>
      </w:r>
    </w:p>
    <w:p w14:paraId="3D3C08B0" w14:textId="77777777" w:rsidR="00BC5817" w:rsidRDefault="00BC5817" w:rsidP="00407CAF">
      <w:r>
        <w:t>Щоб почати нумерацію з 1)</w:t>
      </w:r>
      <w:r w:rsidRPr="00E73E83">
        <w:t xml:space="preserve"> </w:t>
      </w:r>
      <w:r>
        <w:t>у</w:t>
      </w:r>
      <w:r w:rsidRPr="00E73E83">
        <w:t xml:space="preserve"> ново</w:t>
      </w:r>
      <w:r>
        <w:t>му</w:t>
      </w:r>
      <w:r w:rsidRPr="00E73E83">
        <w:t xml:space="preserve"> списку</w:t>
      </w:r>
      <w:r>
        <w:t>,</w:t>
      </w:r>
      <w:r w:rsidRPr="00E73E83">
        <w:t xml:space="preserve"> </w:t>
      </w:r>
      <w:r>
        <w:t xml:space="preserve">потрібно визвати контекстне меню для номера першого елементу списку та вибрати опцію </w:t>
      </w:r>
      <w:r w:rsidRPr="00BE4FDC">
        <w:t>«</w:t>
      </w:r>
      <w:r w:rsidR="002446AA" w:rsidRPr="002446AA">
        <w:t>Перезапустити в</w:t>
      </w:r>
      <w:r w:rsidRPr="002446AA">
        <w:t xml:space="preserve"> 1»</w:t>
      </w:r>
      <w:r w:rsidRPr="00E81F49">
        <w:t>.</w:t>
      </w:r>
    </w:p>
    <w:p w14:paraId="43261B55" w14:textId="77777777" w:rsidR="00BC5817" w:rsidRPr="008B28EA" w:rsidRDefault="00BC5817" w:rsidP="00407CAF">
      <w:r>
        <w:lastRenderedPageBreak/>
        <w:t xml:space="preserve">Елементи списку є частинами речень, тому треба </w:t>
      </w:r>
      <w:r w:rsidRPr="00124775">
        <w:t>дотримуватися правил пунктуації</w:t>
      </w:r>
      <w:r>
        <w:t>.</w:t>
      </w:r>
    </w:p>
    <w:p w14:paraId="27F36C17" w14:textId="77777777" w:rsidR="00BC5817" w:rsidRPr="008B28EA" w:rsidRDefault="00BC5817" w:rsidP="00407CAF">
      <w:r w:rsidRPr="00ED1A42">
        <w:t xml:space="preserve">Елементи маркованого списку оформлюються за допомогою стилю </w:t>
      </w:r>
      <w:r w:rsidRPr="00BE4FDC">
        <w:t>«</w:t>
      </w:r>
      <w:r w:rsidRPr="00ED1A42">
        <w:t>Маркований список</w:t>
      </w:r>
      <w:r w:rsidRPr="008B28EA">
        <w:t>»:</w:t>
      </w:r>
    </w:p>
    <w:p w14:paraId="40866A86" w14:textId="77777777" w:rsidR="00BC5817" w:rsidRDefault="00BC5817" w:rsidP="00407CAF">
      <w:pPr>
        <w:pStyle w:val="ListBullet"/>
      </w:pPr>
      <w:r>
        <w:t>елемент маркованого списку 1;</w:t>
      </w:r>
    </w:p>
    <w:p w14:paraId="7FB16B0C" w14:textId="77777777" w:rsidR="00BC5817" w:rsidRDefault="00BC5817" w:rsidP="00407CAF">
      <w:pPr>
        <w:pStyle w:val="ListBullet"/>
      </w:pPr>
      <w:r>
        <w:t>елемент маркованого списку 2.</w:t>
      </w:r>
    </w:p>
    <w:p w14:paraId="5464996E" w14:textId="77777777" w:rsidR="00BC5817" w:rsidRDefault="00BC5817" w:rsidP="00407CAF">
      <w:r>
        <w:t>Використання маркованих списків іншого вигляду є недоцільним.</w:t>
      </w:r>
    </w:p>
    <w:p w14:paraId="325EE45B" w14:textId="77777777" w:rsidR="00BC5817" w:rsidRDefault="00BC5817" w:rsidP="00407CAF">
      <w:r>
        <w:t>Слідом за останнім абзац</w:t>
      </w:r>
      <w:r w:rsidRPr="00645665">
        <w:t>о</w:t>
      </w:r>
      <w:r>
        <w:t xml:space="preserve">м кожного підрозділу (крім останнього) необхідно додавати порожній рядок, який відокремлює даний підрозділ від наступного. </w:t>
      </w:r>
      <w:r w:rsidRPr="008B28EA">
        <w:rPr>
          <w:rStyle w:val="afc"/>
        </w:rPr>
        <w:t>Альтернативою може бути оформлення останнього абзацу підрозділу стилем «Звичайний (останній абзац розділу/підрозділу)».</w:t>
      </w:r>
    </w:p>
    <w:p w14:paraId="7D6B5743" w14:textId="77777777" w:rsidR="00BC5817" w:rsidRPr="00645665" w:rsidRDefault="00BC5817" w:rsidP="00407CAF">
      <w:r>
        <w:t xml:space="preserve">Назви </w:t>
      </w:r>
      <w:r w:rsidRPr="004452B7">
        <w:t>підрозділ</w:t>
      </w:r>
      <w:r>
        <w:t>ів</w:t>
      </w:r>
      <w:r w:rsidRPr="004452B7">
        <w:t xml:space="preserve"> </w:t>
      </w:r>
      <w:r>
        <w:t xml:space="preserve">оформлюються стилем </w:t>
      </w:r>
      <w:r w:rsidRPr="00BE4FDC">
        <w:t>«</w:t>
      </w:r>
      <w:r w:rsidRPr="00645665">
        <w:t>Заголовок 2»</w:t>
      </w:r>
      <w:r>
        <w:t xml:space="preserve">, а назви пунктів пояснювальної записки – стилем </w:t>
      </w:r>
      <w:r w:rsidRPr="00BE4FDC">
        <w:t>«</w:t>
      </w:r>
      <w:r w:rsidRPr="00645665">
        <w:t>Заголовок 3»</w:t>
      </w:r>
      <w:r>
        <w:t>.</w:t>
      </w:r>
      <w:r w:rsidRPr="00645665">
        <w:t xml:space="preserve"> </w:t>
      </w:r>
    </w:p>
    <w:p w14:paraId="19FFAE3D" w14:textId="77777777" w:rsidR="00645665" w:rsidRDefault="00645665" w:rsidP="00407CAF">
      <w:pPr>
        <w:pStyle w:val="aff1"/>
      </w:pPr>
      <w:bookmarkStart w:id="19" w:name="_Toc124600494"/>
      <w:bookmarkEnd w:id="16"/>
      <w:r w:rsidRPr="001251C8">
        <w:rPr>
          <w:highlight w:val="red"/>
        </w:rPr>
        <w:t>Увага.</w:t>
      </w:r>
      <w:r>
        <w:t xml:space="preserve"> Абзац перед назвою підрозділу оформлюється стилем «</w:t>
      </w:r>
      <w:r w:rsidRPr="00645665">
        <w:t>Звичайний (останній абзац розділу/підрозділу)</w:t>
      </w:r>
      <w:r>
        <w:t>».</w:t>
      </w:r>
      <w:r w:rsidR="00412801" w:rsidRPr="00412801">
        <w:rPr>
          <w:rStyle w:val="SegoeUIEmoji121"/>
        </w:rPr>
        <w:t xml:space="preserve"> </w:t>
      </w:r>
      <w:r w:rsidR="00412801" w:rsidRPr="002446AA">
        <w:rPr>
          <w:rStyle w:val="SegoeUIEmoji121"/>
        </w:rPr>
        <w:t>⚠</w:t>
      </w:r>
    </w:p>
    <w:p w14:paraId="00CC083F" w14:textId="77777777" w:rsidR="003F1A72" w:rsidRPr="00791F66" w:rsidRDefault="003E3C70" w:rsidP="00407CAF">
      <w:pPr>
        <w:pStyle w:val="Heading2"/>
      </w:pPr>
      <w:bookmarkStart w:id="20" w:name="_Toc195981277"/>
      <w:bookmarkStart w:id="21" w:name="_Toc196031150"/>
      <w:r>
        <w:t>Назва другого підрозділу першого розділу (Джерела інформації</w:t>
      </w:r>
      <w:r w:rsidRPr="007063C4">
        <w:t xml:space="preserve"> та зм</w:t>
      </w:r>
      <w:r>
        <w:t>і</w:t>
      </w:r>
      <w:r w:rsidRPr="007063C4">
        <w:t>ст)</w:t>
      </w:r>
      <w:bookmarkEnd w:id="19"/>
      <w:bookmarkEnd w:id="20"/>
      <w:bookmarkEnd w:id="21"/>
    </w:p>
    <w:p w14:paraId="2E650133" w14:textId="77777777" w:rsidR="00507728" w:rsidRPr="00791F66" w:rsidRDefault="003E3C70" w:rsidP="00407CAF">
      <w:pPr>
        <w:pStyle w:val="Heading3"/>
      </w:pPr>
      <w:bookmarkStart w:id="22" w:name="_Toc124600495"/>
      <w:bookmarkStart w:id="23" w:name="_Toc195981278"/>
      <w:bookmarkStart w:id="24" w:name="_Toc196031151"/>
      <w:bookmarkStart w:id="25" w:name="_Toc333773909"/>
      <w:r>
        <w:t>Назва першого пункту другого</w:t>
      </w:r>
      <w:r w:rsidRPr="00533259">
        <w:t xml:space="preserve"> підрозділу першого </w:t>
      </w:r>
      <w:r>
        <w:t>розділу (Джерела інформації)</w:t>
      </w:r>
      <w:bookmarkEnd w:id="22"/>
      <w:bookmarkEnd w:id="23"/>
      <w:bookmarkEnd w:id="24"/>
      <w:r w:rsidR="00507728" w:rsidRPr="00791F66">
        <w:t xml:space="preserve"> </w:t>
      </w:r>
    </w:p>
    <w:p w14:paraId="73EBD0BA" w14:textId="77777777" w:rsidR="00645665" w:rsidRDefault="00645665" w:rsidP="00407CAF">
      <w:r w:rsidRPr="00645665">
        <w:rPr>
          <w:highlight w:val="magenta"/>
        </w:rPr>
        <w:t>Текст пункту.</w:t>
      </w:r>
    </w:p>
    <w:p w14:paraId="38B354B0" w14:textId="77777777" w:rsidR="003E3C70" w:rsidRPr="003E3C70" w:rsidRDefault="00412801" w:rsidP="00407CAF">
      <w:r w:rsidRPr="002446AA">
        <w:rPr>
          <w:rStyle w:val="SegoeUIEmoji121"/>
        </w:rPr>
        <w:t>⚠</w:t>
      </w:r>
      <w:r w:rsidR="003E3C70" w:rsidRPr="003E3C70">
        <w:t>Бібліографічні описи джерел інформації розташовують у тому порядку, в якому джерела вперше згадуються в тексті. Приклад оформлення списку джерел інформації наведено у відповідному структурному елементі цього шаблону.</w:t>
      </w:r>
    </w:p>
    <w:p w14:paraId="52C4AF64" w14:textId="77777777" w:rsidR="003E3C70" w:rsidRPr="003E3C70" w:rsidRDefault="003E3C70" w:rsidP="00407CAF">
      <w:r w:rsidRPr="003E3C70">
        <w:t xml:space="preserve">Посилання на джерело інформації виконуються вказівкою у квадратних дужках номера джерела в списку джерел інформації (наприклад, [1]). При одночасному посиланні на декілька джерел інформації їх номери зазначаються з використанням як роздільника коми з пробілом (наприклад, [2, 3]), а для здійснення посилань на декілька джерел, що йдуть у списку джерел інформації </w:t>
      </w:r>
      <w:r w:rsidRPr="003E3C70">
        <w:lastRenderedPageBreak/>
        <w:t>підряд, зазначаються номери першого і останнього джерела із зв’язуванням їх символом «тире» без додаткових пробілів (наприклад, [4–6]). На всі джерела інформації повинні бути посилання в тексті пояснювальної записки.</w:t>
      </w:r>
    </w:p>
    <w:p w14:paraId="5E8965CB" w14:textId="77777777" w:rsidR="00507728" w:rsidRPr="00791F66" w:rsidRDefault="003E3C70" w:rsidP="00407CAF">
      <w:r w:rsidRPr="003E3C70">
        <w:t>Для організації посилань на джерела інформації  можливе використання кінцевих виносок, оскільки в такому разі редагування посилань супроводжується автоматичним зміненням нумерації. Як список джерел інформації може використовуватися й звичайний список. У такому разі посилання на окремі джерела інформації виконується з використання перехресних посилань. Але в такому разі автоматична нумерація буде відсутньою, хоч при зміненні списку джерел інформації можна виконати оновлення полів.</w:t>
      </w:r>
      <w:r w:rsidR="00412801" w:rsidRPr="00412801">
        <w:rPr>
          <w:rStyle w:val="SegoeUIEmoji121"/>
        </w:rPr>
        <w:t xml:space="preserve"> </w:t>
      </w:r>
      <w:r w:rsidR="00412801" w:rsidRPr="002446AA">
        <w:rPr>
          <w:rStyle w:val="SegoeUIEmoji121"/>
        </w:rPr>
        <w:t>⚠</w:t>
      </w:r>
    </w:p>
    <w:p w14:paraId="58130E1D" w14:textId="77777777" w:rsidR="00507728" w:rsidRDefault="003E3C70" w:rsidP="00407CAF">
      <w:pPr>
        <w:pStyle w:val="Heading3"/>
      </w:pPr>
      <w:bookmarkStart w:id="26" w:name="_Toc195981279"/>
      <w:bookmarkStart w:id="27" w:name="_Toc196031152"/>
      <w:r w:rsidRPr="003E3C70">
        <w:t>Назва другого пункту другого підрозділу першого розділу (Зміст)</w:t>
      </w:r>
      <w:bookmarkEnd w:id="26"/>
      <w:bookmarkEnd w:id="27"/>
    </w:p>
    <w:p w14:paraId="6E11418E" w14:textId="77777777" w:rsidR="00645665" w:rsidRDefault="00645665" w:rsidP="00407CAF">
      <w:r w:rsidRPr="00645665">
        <w:rPr>
          <w:highlight w:val="magenta"/>
        </w:rPr>
        <w:t>Текст пункту.</w:t>
      </w:r>
    </w:p>
    <w:p w14:paraId="270CC851" w14:textId="77777777" w:rsidR="003E3C70" w:rsidRDefault="00412801" w:rsidP="00407CAF">
      <w:r w:rsidRPr="002446AA">
        <w:rPr>
          <w:rStyle w:val="SegoeUIEmoji121"/>
        </w:rPr>
        <w:t>⚠</w:t>
      </w:r>
      <w:r w:rsidR="003E3C70">
        <w:t>Використання цього шаблону передбачає автоматичне формування змісту, окремі елементи якого оформлюються з використанням стилів «</w:t>
      </w:r>
      <w:r w:rsidRPr="00412801">
        <w:rPr>
          <w:rStyle w:val="ac"/>
          <w:lang w:val="uk-UA"/>
        </w:rPr>
        <w:t>Зміст</w:t>
      </w:r>
      <w:r>
        <w:t> </w:t>
      </w:r>
      <w:r w:rsidR="003E3C70">
        <w:t>1»,  «</w:t>
      </w:r>
      <w:r w:rsidRPr="00412801">
        <w:rPr>
          <w:rStyle w:val="ac"/>
          <w:lang w:val="uk-UA"/>
        </w:rPr>
        <w:t>Зміст</w:t>
      </w:r>
      <w:r>
        <w:t xml:space="preserve"> </w:t>
      </w:r>
      <w:r w:rsidR="003E3C70">
        <w:t>2» і «</w:t>
      </w:r>
      <w:r w:rsidRPr="00412801">
        <w:rPr>
          <w:rStyle w:val="ac"/>
          <w:lang w:val="uk-UA"/>
        </w:rPr>
        <w:t>Зміст</w:t>
      </w:r>
      <w:r>
        <w:t xml:space="preserve"> </w:t>
      </w:r>
      <w:r w:rsidR="003E3C70">
        <w:t xml:space="preserve">3». </w:t>
      </w:r>
    </w:p>
    <w:p w14:paraId="306D9C46" w14:textId="77777777" w:rsidR="003E3C70" w:rsidRDefault="003E3C70" w:rsidP="00407CAF">
      <w:r w:rsidRPr="001251C8">
        <w:rPr>
          <w:highlight w:val="red"/>
        </w:rPr>
        <w:t>Увага.</w:t>
      </w:r>
      <w:r>
        <w:t xml:space="preserve"> Оскільки в такому разі слово «ДОДАТОК» у змісті буде записане </w:t>
      </w:r>
      <w:r w:rsidRPr="009D6E34">
        <w:rPr>
          <w:highlight w:val="cyan"/>
        </w:rPr>
        <w:t>всіма великими літерами</w:t>
      </w:r>
      <w:r>
        <w:t xml:space="preserve">, а стандарт вимагає подання його </w:t>
      </w:r>
      <w:r w:rsidRPr="009D6E34">
        <w:rPr>
          <w:highlight w:val="cyan"/>
        </w:rPr>
        <w:t>малими літерами з першої великої</w:t>
      </w:r>
      <w:r>
        <w:t xml:space="preserve"> («Додаток»), в остаточному варіанті змісту </w:t>
      </w:r>
      <w:r w:rsidRPr="00412801">
        <w:rPr>
          <w:highlight w:val="red"/>
        </w:rPr>
        <w:t>необхідно виконати відповідну корекцію</w:t>
      </w:r>
      <w:r>
        <w:t xml:space="preserve">. </w:t>
      </w:r>
    </w:p>
    <w:p w14:paraId="781102E4" w14:textId="77777777" w:rsidR="00507728" w:rsidRDefault="003E3C70" w:rsidP="00407CAF">
      <w:r>
        <w:t xml:space="preserve">Слід пам’ятати, що </w:t>
      </w:r>
      <w:r w:rsidRPr="009D6E34">
        <w:rPr>
          <w:highlight w:val="cyan"/>
        </w:rPr>
        <w:t>при оновленні змісту примусове коригування відмінюється</w:t>
      </w:r>
      <w:r>
        <w:t xml:space="preserve">. Тому при створенні </w:t>
      </w:r>
      <w:r w:rsidRPr="008F6255">
        <w:rPr>
          <w:rStyle w:val="a5"/>
        </w:rPr>
        <w:t>pdf</w:t>
      </w:r>
      <w:r w:rsidRPr="00D375E2">
        <w:t>-</w:t>
      </w:r>
      <w:r>
        <w:t>файлу, на запит про оновлення змісту необхідно давати відповідь «Оновити тільки номери сторінок.</w:t>
      </w:r>
    </w:p>
    <w:p w14:paraId="3FA8E063" w14:textId="77777777" w:rsidR="00645665" w:rsidRDefault="00645665" w:rsidP="00407CAF">
      <w:pPr>
        <w:pStyle w:val="aff1"/>
      </w:pPr>
      <w:r w:rsidRPr="001251C8">
        <w:rPr>
          <w:highlight w:val="red"/>
        </w:rPr>
        <w:t>Увага.</w:t>
      </w:r>
      <w:r>
        <w:t xml:space="preserve"> Абзац перед назвою підрозділу оформлюється стилем «</w:t>
      </w:r>
      <w:r w:rsidRPr="00645665">
        <w:t>Звичайний (останній абзац розділу/підрозділу)</w:t>
      </w:r>
      <w:r>
        <w:t>».</w:t>
      </w:r>
      <w:r w:rsidR="00412801" w:rsidRPr="00412801">
        <w:rPr>
          <w:rStyle w:val="SegoeUIEmoji121"/>
        </w:rPr>
        <w:t xml:space="preserve"> </w:t>
      </w:r>
      <w:r w:rsidR="00412801" w:rsidRPr="002446AA">
        <w:rPr>
          <w:rStyle w:val="SegoeUIEmoji121"/>
        </w:rPr>
        <w:t>⚠</w:t>
      </w:r>
    </w:p>
    <w:p w14:paraId="4CB4FDAC" w14:textId="77777777" w:rsidR="00154EFD" w:rsidRPr="00791F66" w:rsidRDefault="00097156" w:rsidP="00407CAF">
      <w:pPr>
        <w:pStyle w:val="Heading2"/>
      </w:pPr>
      <w:bookmarkStart w:id="28" w:name="_Toc124600497"/>
      <w:bookmarkStart w:id="29" w:name="_Toc195981280"/>
      <w:bookmarkStart w:id="30" w:name="_Toc196031153"/>
      <w:bookmarkEnd w:id="25"/>
      <w:r>
        <w:t>Назва третього підрозділу першого розділу (Оформлення формул, ілюстрацій, таблиць)</w:t>
      </w:r>
      <w:bookmarkEnd w:id="28"/>
      <w:bookmarkEnd w:id="29"/>
      <w:bookmarkEnd w:id="30"/>
    </w:p>
    <w:p w14:paraId="567482CE" w14:textId="77777777" w:rsidR="00097156" w:rsidRPr="00E81F49" w:rsidRDefault="00097156" w:rsidP="00407CAF">
      <w:pPr>
        <w:pStyle w:val="Heading3"/>
      </w:pPr>
      <w:bookmarkStart w:id="31" w:name="_Toc124600498"/>
      <w:bookmarkStart w:id="32" w:name="_Toc195981281"/>
      <w:bookmarkStart w:id="33" w:name="_Toc196031154"/>
      <w:r>
        <w:t xml:space="preserve">Назва першого пункту третього </w:t>
      </w:r>
      <w:r w:rsidRPr="00533259">
        <w:t xml:space="preserve">підрозділу першого </w:t>
      </w:r>
      <w:r>
        <w:t>розділу (Формули)</w:t>
      </w:r>
      <w:bookmarkEnd w:id="31"/>
      <w:bookmarkEnd w:id="32"/>
      <w:bookmarkEnd w:id="33"/>
    </w:p>
    <w:p w14:paraId="4ECAF213" w14:textId="77777777" w:rsidR="00645665" w:rsidRDefault="00645665" w:rsidP="00407CAF">
      <w:bookmarkStart w:id="34" w:name="_Toc333773911"/>
      <w:bookmarkEnd w:id="17"/>
      <w:bookmarkEnd w:id="18"/>
      <w:r w:rsidRPr="00645665">
        <w:rPr>
          <w:highlight w:val="magenta"/>
        </w:rPr>
        <w:t>Текст пункту.</w:t>
      </w:r>
    </w:p>
    <w:p w14:paraId="5AB5A98E" w14:textId="77777777" w:rsidR="00097156" w:rsidRPr="00E81F49" w:rsidRDefault="00412801" w:rsidP="00407CAF">
      <w:r w:rsidRPr="002446AA">
        <w:rPr>
          <w:rStyle w:val="SegoeUIEmoji121"/>
        </w:rPr>
        <w:lastRenderedPageBreak/>
        <w:t>⚠</w:t>
      </w:r>
      <w:r w:rsidR="00097156" w:rsidRPr="00E81F49">
        <w:t>Формул</w:t>
      </w:r>
      <w:r w:rsidR="00097156">
        <w:t>и</w:t>
      </w:r>
      <w:r w:rsidR="00097156" w:rsidRPr="00E81F49">
        <w:t xml:space="preserve">, </w:t>
      </w:r>
      <w:r w:rsidR="00097156">
        <w:t>рівняння</w:t>
      </w:r>
      <w:r w:rsidR="00097156" w:rsidRPr="00E81F49">
        <w:t>, систем</w:t>
      </w:r>
      <w:r w:rsidR="00097156">
        <w:t>и</w:t>
      </w:r>
      <w:r w:rsidR="00097156" w:rsidRPr="00E81F49">
        <w:t xml:space="preserve"> </w:t>
      </w:r>
      <w:r w:rsidR="00097156">
        <w:t xml:space="preserve">рівнянь або </w:t>
      </w:r>
      <w:r w:rsidR="00097156" w:rsidRPr="001B4176">
        <w:t>вира</w:t>
      </w:r>
      <w:r w:rsidR="00097156">
        <w:t>зів</w:t>
      </w:r>
      <w:r w:rsidR="00097156" w:rsidRPr="00894C37">
        <w:t xml:space="preserve"> </w:t>
      </w:r>
      <w:r w:rsidR="00097156">
        <w:t>з номером (або без номера) вставляються як</w:t>
      </w:r>
      <w:r w:rsidR="00097156" w:rsidRPr="00F44459">
        <w:t xml:space="preserve"> об</w:t>
      </w:r>
      <w:r w:rsidR="00097156">
        <w:t>’</w:t>
      </w:r>
      <w:r w:rsidR="00097156" w:rsidRPr="00F44459">
        <w:t>єкт</w:t>
      </w:r>
      <w:r w:rsidR="00097156">
        <w:t>и</w:t>
      </w:r>
      <w:r w:rsidR="00097156" w:rsidRPr="00F44459">
        <w:t xml:space="preserve"> </w:t>
      </w:r>
      <w:r w:rsidR="00097156">
        <w:rPr>
          <w:lang w:val="en-US"/>
        </w:rPr>
        <w:t>Microsoft</w:t>
      </w:r>
      <w:r w:rsidR="00097156" w:rsidRPr="00F44459">
        <w:t xml:space="preserve"> </w:t>
      </w:r>
      <w:r w:rsidR="00097156">
        <w:rPr>
          <w:lang w:val="en-US"/>
        </w:rPr>
        <w:t>Equation</w:t>
      </w:r>
      <w:r w:rsidR="00097156" w:rsidRPr="00F44459">
        <w:t xml:space="preserve"> </w:t>
      </w:r>
      <w:r w:rsidR="00097156">
        <w:rPr>
          <w:lang w:val="en-US"/>
        </w:rPr>
        <w:t>Tools</w:t>
      </w:r>
      <w:r w:rsidR="00097156">
        <w:t xml:space="preserve"> (або </w:t>
      </w:r>
      <w:r w:rsidR="00097156">
        <w:rPr>
          <w:lang w:val="en-US"/>
        </w:rPr>
        <w:t>Math</w:t>
      </w:r>
      <w:r w:rsidR="00097156" w:rsidRPr="00FC32DA">
        <w:t xml:space="preserve"> </w:t>
      </w:r>
      <w:r w:rsidR="00097156">
        <w:rPr>
          <w:lang w:val="en-US"/>
        </w:rPr>
        <w:t>Type</w:t>
      </w:r>
      <w:r w:rsidR="00097156" w:rsidRPr="00FC32DA">
        <w:t>)</w:t>
      </w:r>
      <w:r w:rsidR="00097156">
        <w:t>:</w:t>
      </w:r>
    </w:p>
    <w:p w14:paraId="06368096" w14:textId="77777777" w:rsidR="00097156" w:rsidRPr="008B28EA" w:rsidRDefault="00097156" w:rsidP="00097156">
      <w:pPr>
        <w:pStyle w:val="ad"/>
        <w:rPr>
          <w:lang w:val="uk-UA"/>
        </w:rPr>
      </w:pPr>
      <w:r w:rsidRPr="00645665">
        <w:rPr>
          <w:lang w:val="uk-UA"/>
        </w:rPr>
        <w:tab/>
      </w:r>
      <w:r w:rsidRPr="008B28EA">
        <w:rPr>
          <w:position w:val="-28"/>
          <w:lang w:val="uk-UA"/>
        </w:rPr>
        <w:object w:dxaOrig="1660" w:dyaOrig="720" w14:anchorId="571B3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5pt;height:36.75pt" o:ole="">
            <v:imagedata r:id="rId19" o:title=""/>
          </v:shape>
          <o:OLEObject Type="Embed" ProgID="Equation.DSMT4" ShapeID="_x0000_i1025" DrawAspect="Content" ObjectID="_1852188011" r:id="rId20"/>
        </w:object>
      </w:r>
      <w:r w:rsidRPr="008B28EA">
        <w:rPr>
          <w:lang w:val="uk-UA"/>
        </w:rPr>
        <w:t>,</w:t>
      </w:r>
      <w:r w:rsidRPr="008B28EA">
        <w:rPr>
          <w:lang w:val="uk-UA"/>
        </w:rPr>
        <w:tab/>
        <w:t>(1.1)</w:t>
      </w:r>
    </w:p>
    <w:p w14:paraId="73EF9F5B" w14:textId="77777777" w:rsidR="00097156" w:rsidRPr="00D321CA" w:rsidRDefault="00097156" w:rsidP="00407CAF">
      <w:pPr>
        <w:pStyle w:val="a6"/>
      </w:pPr>
      <w:r>
        <w:t xml:space="preserve">причому </w:t>
      </w:r>
      <w:r w:rsidRPr="00C95EE5">
        <w:t>текст продовження абзацу з формулою</w:t>
      </w:r>
      <w:r>
        <w:t xml:space="preserve"> (</w:t>
      </w:r>
      <w:r w:rsidRPr="00C95EE5">
        <w:t xml:space="preserve">наприклад, </w:t>
      </w:r>
      <w:r>
        <w:t>«</w:t>
      </w:r>
      <w:r w:rsidRPr="00C95EE5">
        <w:t>де</w:t>
      </w:r>
      <w:r w:rsidRPr="008B28EA">
        <w:t xml:space="preserve"> </w:t>
      </w:r>
      <w:r w:rsidRPr="008B28EA">
        <w:rPr>
          <w:position w:val="-38"/>
        </w:rPr>
        <w:object w:dxaOrig="900" w:dyaOrig="820" w14:anchorId="49DBDCF3">
          <v:shape id="_x0000_i1026" type="#_x0000_t75" style="width:45pt;height:41.25pt" o:ole="">
            <v:imagedata r:id="rId21" o:title=""/>
          </v:shape>
          <o:OLEObject Type="Embed" ProgID="Equation.DSMT4" ShapeID="_x0000_i1026" DrawAspect="Content" ObjectID="_1852188012" r:id="rId22"/>
        </w:object>
      </w:r>
      <w:r w:rsidRPr="00C95EE5">
        <w:t xml:space="preserve"> </w:t>
      </w:r>
      <w:r>
        <w:t>–</w:t>
      </w:r>
      <w:r w:rsidRPr="00E81F49">
        <w:t xml:space="preserve"> </w:t>
      </w:r>
      <w:r w:rsidRPr="00C95EE5">
        <w:t>середн</w:t>
      </w:r>
      <w:r>
        <w:t>ій</w:t>
      </w:r>
      <w:r w:rsidRPr="00C95EE5">
        <w:t xml:space="preserve"> </w:t>
      </w:r>
      <w:r w:rsidRPr="00D321CA">
        <w:t xml:space="preserve">ефективний час життя нейтронів </w:t>
      </w:r>
      <w:r>
        <w:t>у</w:t>
      </w:r>
      <w:r w:rsidRPr="00D321CA">
        <w:t xml:space="preserve"> реакторі</w:t>
      </w:r>
      <w:r>
        <w:t>»)</w:t>
      </w:r>
      <w:r w:rsidRPr="00D321CA">
        <w:t xml:space="preserve"> оформлюється стилем «Звичайний без відступу»</w:t>
      </w:r>
      <w:r>
        <w:t>, тобто без абзацного відступу першого рядка.</w:t>
      </w:r>
      <w:r w:rsidR="00412801" w:rsidRPr="00412801">
        <w:rPr>
          <w:rStyle w:val="SegoeUIEmoji121"/>
        </w:rPr>
        <w:t xml:space="preserve"> </w:t>
      </w:r>
    </w:p>
    <w:p w14:paraId="4AC14DFC" w14:textId="77777777" w:rsidR="00097156" w:rsidRDefault="00097156" w:rsidP="00407CAF">
      <w:r w:rsidRPr="00CF644D">
        <w:rPr>
          <w:highlight w:val="red"/>
        </w:rPr>
        <w:t xml:space="preserve">Увага. </w:t>
      </w:r>
      <w:r w:rsidRPr="00A25E89">
        <w:t>Формула є звичайною складовою речення, тому після неї, якщо це вимагають правила побудови речень, необхідно вказувати символи пунктуації (крапку, кому тощо), як це виконано вище.</w:t>
      </w:r>
    </w:p>
    <w:p w14:paraId="74D993FC" w14:textId="77777777" w:rsidR="00097156" w:rsidRDefault="00097156" w:rsidP="00407CAF">
      <w:r w:rsidRPr="00F44459">
        <w:t>Абзац з формулою</w:t>
      </w:r>
      <w:r>
        <w:t>, записаною в окремому рядку,</w:t>
      </w:r>
      <w:r w:rsidRPr="00F44459">
        <w:t xml:space="preserve"> оформл</w:t>
      </w:r>
      <w:r>
        <w:t>ю</w:t>
      </w:r>
      <w:r w:rsidRPr="00F44459">
        <w:t xml:space="preserve">ється стилем </w:t>
      </w:r>
      <w:r w:rsidRPr="00BE4FDC">
        <w:t>«</w:t>
      </w:r>
      <w:r w:rsidRPr="008B28EA">
        <w:t>Формула»</w:t>
      </w:r>
      <w:r w:rsidRPr="00F44459">
        <w:t xml:space="preserve"> до вставки формули. </w:t>
      </w:r>
      <w:r>
        <w:t xml:space="preserve">При цьому </w:t>
      </w:r>
      <w:r w:rsidRPr="00412801">
        <w:rPr>
          <w:highlight w:val="red"/>
        </w:rPr>
        <w:t>як перший символ абзацу ставиться символ табуляції</w:t>
      </w:r>
      <w:r w:rsidRPr="00F44459">
        <w:t xml:space="preserve"> (</w:t>
      </w:r>
      <w:r>
        <w:t xml:space="preserve">як результат – </w:t>
      </w:r>
      <w:r w:rsidRPr="00F44459">
        <w:t>курсор переміститься в центр рядка)</w:t>
      </w:r>
      <w:r>
        <w:t>,</w:t>
      </w:r>
      <w:r w:rsidRPr="00F44459">
        <w:t xml:space="preserve"> після чого </w:t>
      </w:r>
      <w:r>
        <w:t>здійснюється вставка</w:t>
      </w:r>
      <w:r w:rsidRPr="00F44459">
        <w:t xml:space="preserve"> формул</w:t>
      </w:r>
      <w:r>
        <w:t>и</w:t>
      </w:r>
      <w:r w:rsidRPr="00F44459">
        <w:t xml:space="preserve">. </w:t>
      </w:r>
      <w:r>
        <w:t>Якщо формулі необхідно надати номер, то п</w:t>
      </w:r>
      <w:r w:rsidRPr="00F44459">
        <w:t xml:space="preserve">ісля </w:t>
      </w:r>
      <w:r>
        <w:t>неї</w:t>
      </w:r>
      <w:r w:rsidRPr="00F44459">
        <w:t xml:space="preserve"> ставиться </w:t>
      </w:r>
      <w:r w:rsidRPr="00412801">
        <w:rPr>
          <w:highlight w:val="red"/>
        </w:rPr>
        <w:t>ще один знак табуляції</w:t>
      </w:r>
      <w:r w:rsidRPr="00F44459">
        <w:t xml:space="preserve"> (курсор переміститься в кінець рядка), </w:t>
      </w:r>
      <w:r>
        <w:t>за яким</w:t>
      </w:r>
      <w:r w:rsidRPr="00F44459">
        <w:t xml:space="preserve"> в круглих дужках </w:t>
      </w:r>
      <w:r>
        <w:t>набирається</w:t>
      </w:r>
      <w:r w:rsidRPr="00F44459">
        <w:t xml:space="preserve"> номер формули.</w:t>
      </w:r>
    </w:p>
    <w:p w14:paraId="5A0F29C6" w14:textId="77777777" w:rsidR="00097156" w:rsidRDefault="00097156" w:rsidP="00407CAF">
      <w:r w:rsidRPr="00F44459">
        <w:t>Номер формули складається з номера розділу і номера формули в розділі</w:t>
      </w:r>
      <w:r>
        <w:t>, з’єднаних крапкою.</w:t>
      </w:r>
      <w:r w:rsidR="00412801" w:rsidRPr="00412801">
        <w:rPr>
          <w:rStyle w:val="SegoeUIEmoji121"/>
        </w:rPr>
        <w:t xml:space="preserve"> </w:t>
      </w:r>
      <w:r w:rsidR="00412801" w:rsidRPr="002446AA">
        <w:rPr>
          <w:rStyle w:val="SegoeUIEmoji121"/>
        </w:rPr>
        <w:t>⚠</w:t>
      </w:r>
    </w:p>
    <w:p w14:paraId="12C27B42" w14:textId="77777777" w:rsidR="00097156" w:rsidRPr="00645665" w:rsidRDefault="00097156" w:rsidP="00407CAF">
      <w:pPr>
        <w:pStyle w:val="Heading3"/>
      </w:pPr>
      <w:bookmarkStart w:id="35" w:name="_Toc124600499"/>
      <w:bookmarkStart w:id="36" w:name="_Toc195981282"/>
      <w:bookmarkStart w:id="37" w:name="_Toc196031155"/>
      <w:r w:rsidRPr="00645665">
        <w:t>Назва другого пункту третього підрозділу першого розділу (Ілюстрації)</w:t>
      </w:r>
      <w:bookmarkEnd w:id="35"/>
      <w:bookmarkEnd w:id="36"/>
      <w:bookmarkEnd w:id="37"/>
    </w:p>
    <w:p w14:paraId="49FF3CC9" w14:textId="77777777" w:rsidR="00645665" w:rsidRDefault="00645665" w:rsidP="00407CAF">
      <w:r w:rsidRPr="00645665">
        <w:rPr>
          <w:highlight w:val="magenta"/>
        </w:rPr>
        <w:t>Текст пункту.</w:t>
      </w:r>
    </w:p>
    <w:p w14:paraId="5FCBD27E" w14:textId="77777777" w:rsidR="00097156" w:rsidRPr="00E81F49" w:rsidRDefault="00412801" w:rsidP="00407CAF">
      <w:r w:rsidRPr="002446AA">
        <w:rPr>
          <w:rStyle w:val="SegoeUIEmoji121"/>
        </w:rPr>
        <w:t>⚠</w:t>
      </w:r>
      <w:r w:rsidR="00097156" w:rsidRPr="00E81F49">
        <w:t>Рисунок</w:t>
      </w:r>
      <w:r w:rsidR="00097156">
        <w:t xml:space="preserve"> може бути вставлений з графічного файлу або створений з використання графічного полотна. Він повинен займати окремий абзац без використання </w:t>
      </w:r>
      <w:r w:rsidR="00097156" w:rsidRPr="00521144">
        <w:t>обтікання текстом</w:t>
      </w:r>
      <w:r w:rsidR="00097156">
        <w:t xml:space="preserve"> або рамки</w:t>
      </w:r>
      <w:r w:rsidR="00097156" w:rsidRPr="008C6552">
        <w:t xml:space="preserve"> </w:t>
      </w:r>
      <w:r w:rsidR="00097156">
        <w:t>з вирівнюванням по центру (рис.</w:t>
      </w:r>
      <w:r>
        <w:t> </w:t>
      </w:r>
      <w:r w:rsidR="00097156">
        <w:t xml:space="preserve">1.1). </w:t>
      </w:r>
    </w:p>
    <w:p w14:paraId="2957260F" w14:textId="77777777" w:rsidR="00CC6AD9" w:rsidRPr="00B94652" w:rsidRDefault="00CC6AD9" w:rsidP="00CC6AD9">
      <w:r w:rsidRPr="00B94652">
        <w:t xml:space="preserve">Рисунок повинен </w:t>
      </w:r>
      <w:r>
        <w:t>розміщуватися</w:t>
      </w:r>
      <w:r w:rsidRPr="00B94652">
        <w:t xml:space="preserve"> </w:t>
      </w:r>
      <w:r w:rsidRPr="00B94652">
        <w:rPr>
          <w:rStyle w:val="afc"/>
        </w:rPr>
        <w:t>після першого посилання</w:t>
      </w:r>
      <w:r>
        <w:t xml:space="preserve"> на нього в тексті, причому не обов’язково безпосередньо у наступному абзаці. Залежно від форматування можливий його зсув по тексту.</w:t>
      </w:r>
    </w:p>
    <w:p w14:paraId="0F5BD1B6" w14:textId="77777777" w:rsidR="00097156" w:rsidRDefault="00097156" w:rsidP="00407CAF">
      <w:r>
        <w:lastRenderedPageBreak/>
        <w:t xml:space="preserve">Усі рисунки повинні мати нумерацію, яка виконується в межах розділу. Номер рисунка вказується під рисунком в окремому рядку, який починається з слова «Рисунок» без скорочення, за яким указується сам номер, що має дві складові – номер розділу і номер рисунка в межах розділу, зв’язані крапкою (вирівнювання – по центру). Рисунку рекомендується надавати назву, яка вказується з першої великої літери слідом за номером. Номер і назва рисунка розділяються символом «тире», по обидва боки від якого ставиться пробіл. </w:t>
      </w:r>
    </w:p>
    <w:p w14:paraId="5088F8CD" w14:textId="77777777" w:rsidR="00097156" w:rsidRDefault="00097156" w:rsidP="00407CAF">
      <w:r>
        <w:t>Перед рисунком і після нього (точніше, після його назви) вставляється порожній рядок. Рекомендується абзац з рисунком оформлювати стилем «Рисунок», а назву рисунка – стилем «Назва рисунка». У такому разі порожні рядки перед і після рисунка не вставляються.</w:t>
      </w:r>
    </w:p>
    <w:p w14:paraId="31BDA777" w14:textId="77777777" w:rsidR="00097156" w:rsidRPr="008B28EA" w:rsidRDefault="00097156" w:rsidP="00407CAF">
      <w:r>
        <w:t xml:space="preserve">Назва рисунка може створюватися з використанням опції </w:t>
      </w:r>
      <w:r w:rsidRPr="00BE4FDC">
        <w:t>«</w:t>
      </w:r>
      <w:r w:rsidRPr="008B28EA">
        <w:t>Вставит</w:t>
      </w:r>
      <w:r w:rsidR="008B28EA">
        <w:t>и</w:t>
      </w:r>
      <w:r w:rsidRPr="008B28EA">
        <w:t xml:space="preserve"> </w:t>
      </w:r>
      <w:r w:rsidR="008B28EA">
        <w:t>підпис</w:t>
      </w:r>
      <w:r w:rsidRPr="008B28EA">
        <w:t>» контекстного меню рисунк</w:t>
      </w:r>
      <w:r w:rsidR="008B28EA" w:rsidRPr="008B28EA">
        <w:t>у</w:t>
      </w:r>
      <w:r w:rsidRPr="008B28EA">
        <w:t>.</w:t>
      </w:r>
    </w:p>
    <w:bookmarkStart w:id="38" w:name="_MON_1083527201"/>
    <w:bookmarkEnd w:id="38"/>
    <w:p w14:paraId="53CE55A6" w14:textId="77777777" w:rsidR="00097156" w:rsidRPr="00E81F49" w:rsidRDefault="00097156" w:rsidP="00097156">
      <w:pPr>
        <w:pStyle w:val="ae"/>
      </w:pPr>
      <w:r w:rsidRPr="00E81F49">
        <w:object w:dxaOrig="4515" w:dyaOrig="2100" w14:anchorId="12B822C8">
          <v:shape id="_x0000_i1027" type="#_x0000_t75" style="width:207.75pt;height:97.5pt" o:ole="">
            <v:imagedata r:id="rId23" o:title=""/>
          </v:shape>
          <o:OLEObject Type="Embed" ProgID="Word.Picture.8" ShapeID="_x0000_i1027" DrawAspect="Content" ObjectID="_1852188013" r:id="rId24"/>
        </w:object>
      </w:r>
    </w:p>
    <w:p w14:paraId="2DB89DD8" w14:textId="77777777" w:rsidR="00097156" w:rsidRPr="00E81F49" w:rsidRDefault="00097156" w:rsidP="00097156">
      <w:pPr>
        <w:pStyle w:val="af"/>
      </w:pPr>
      <w:bookmarkStart w:id="39" w:name="_Ref168844261"/>
      <w:r w:rsidRPr="00E81F49">
        <w:t xml:space="preserve">Рисунок </w:t>
      </w:r>
      <w:r w:rsidR="00835C89">
        <w:rPr>
          <w:noProof/>
        </w:rPr>
        <w:fldChar w:fldCharType="begin"/>
      </w:r>
      <w:r w:rsidR="00835C89">
        <w:rPr>
          <w:noProof/>
        </w:rPr>
        <w:instrText xml:space="preserve"> STYLEREF 1 \s </w:instrText>
      </w:r>
      <w:r w:rsidR="00835C89">
        <w:rPr>
          <w:noProof/>
        </w:rPr>
        <w:fldChar w:fldCharType="separate"/>
      </w:r>
      <w:r w:rsidR="00A976EF">
        <w:rPr>
          <w:noProof/>
        </w:rPr>
        <w:t>1</w:t>
      </w:r>
      <w:r w:rsidR="00835C89">
        <w:rPr>
          <w:noProof/>
        </w:rPr>
        <w:fldChar w:fldCharType="end"/>
      </w:r>
      <w:r w:rsidRPr="00E81F49">
        <w:t>.</w:t>
      </w:r>
      <w:r w:rsidR="00835C89">
        <w:rPr>
          <w:noProof/>
        </w:rPr>
        <w:fldChar w:fldCharType="begin"/>
      </w:r>
      <w:r w:rsidR="00835C89">
        <w:rPr>
          <w:noProof/>
        </w:rPr>
        <w:instrText xml:space="preserve"> SEQ Рисунок \* ARABIC \s 1 </w:instrText>
      </w:r>
      <w:r w:rsidR="00835C89">
        <w:rPr>
          <w:noProof/>
        </w:rPr>
        <w:fldChar w:fldCharType="separate"/>
      </w:r>
      <w:r w:rsidR="00A976EF">
        <w:rPr>
          <w:noProof/>
        </w:rPr>
        <w:t>1</w:t>
      </w:r>
      <w:r w:rsidR="00835C89">
        <w:rPr>
          <w:noProof/>
        </w:rPr>
        <w:fldChar w:fldCharType="end"/>
      </w:r>
      <w:bookmarkEnd w:id="39"/>
      <w:r>
        <w:t xml:space="preserve"> –</w:t>
      </w:r>
      <w:r w:rsidRPr="00E81F49">
        <w:t xml:space="preserve"> </w:t>
      </w:r>
      <w:r>
        <w:t>Назва</w:t>
      </w:r>
      <w:r w:rsidRPr="00E81F49">
        <w:t xml:space="preserve"> рисунка</w:t>
      </w:r>
    </w:p>
    <w:p w14:paraId="1E8C2776" w14:textId="77777777" w:rsidR="00097156" w:rsidRDefault="00097156" w:rsidP="00407CAF">
      <w:r w:rsidRPr="00C95EE5">
        <w:t>Зовнішній вигляд оформлення графічних результатів роботи</w:t>
      </w:r>
      <w:r>
        <w:t xml:space="preserve"> наведено на рис. 1.2. На рисунку з графіком повинно міститеся назва та шкала осей, додаткова маркерна сітка (за необхідністю, легенда (пояснювання) ліній графіку, інші помітки (за необхідністю). Лінії графіка слід робити одним кольором (бажано чорним або іншим темним – синій, темно зелений, коричневий) але різного типу (сполошна, пунктирна, штрих-пунктирна). У разі необхідності можна використовувати маркери точок – зірки, хрестики, квадрати, круги, трикутники тощо.</w:t>
      </w:r>
    </w:p>
    <w:p w14:paraId="01D291FE" w14:textId="77777777" w:rsidR="00097156" w:rsidRPr="00E81F49" w:rsidRDefault="00A3671B" w:rsidP="00097156">
      <w:pPr>
        <w:pStyle w:val="ae"/>
      </w:pPr>
      <w:r w:rsidRPr="00097156">
        <w:rPr>
          <w:noProof/>
          <w:lang w:val="en-US" w:eastAsia="en-US"/>
        </w:rPr>
        <w:lastRenderedPageBreak/>
        <w:drawing>
          <wp:inline distT="0" distB="0" distL="0" distR="0" wp14:anchorId="3D1B1797" wp14:editId="5364D9E4">
            <wp:extent cx="3068955" cy="2251075"/>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68955" cy="2251075"/>
                    </a:xfrm>
                    <a:prstGeom prst="rect">
                      <a:avLst/>
                    </a:prstGeom>
                    <a:noFill/>
                    <a:ln>
                      <a:noFill/>
                    </a:ln>
                  </pic:spPr>
                </pic:pic>
              </a:graphicData>
            </a:graphic>
          </wp:inline>
        </w:drawing>
      </w:r>
    </w:p>
    <w:p w14:paraId="063772A0" w14:textId="77777777" w:rsidR="00097156" w:rsidRDefault="00097156" w:rsidP="00097156">
      <w:pPr>
        <w:pStyle w:val="af"/>
      </w:pPr>
      <w:bookmarkStart w:id="40" w:name="_Ref1630920"/>
      <w:r w:rsidRPr="00E81F49">
        <w:t xml:space="preserve">Рисунок </w:t>
      </w:r>
      <w:r>
        <w:t>1</w:t>
      </w:r>
      <w:r w:rsidRPr="00E81F49">
        <w:t>.</w:t>
      </w:r>
      <w:bookmarkEnd w:id="40"/>
      <w:r>
        <w:t>2 –</w:t>
      </w:r>
      <w:r w:rsidRPr="00E81F49">
        <w:t xml:space="preserve"> </w:t>
      </w:r>
      <w:r>
        <w:t>Н</w:t>
      </w:r>
      <w:r w:rsidRPr="00C95EE5">
        <w:t>азва графіка</w:t>
      </w:r>
    </w:p>
    <w:p w14:paraId="18352432" w14:textId="77777777" w:rsidR="00097156" w:rsidRDefault="00097156" w:rsidP="00407CAF">
      <w:r>
        <w:t>На всі рисунки повинні бути посилання зазначенням слова «рисунок» і його номера. У посиланні дозволяється скорочувати слово «рисунок» (рис.).</w:t>
      </w:r>
      <w:r w:rsidR="00412801" w:rsidRPr="00412801">
        <w:rPr>
          <w:rStyle w:val="SegoeUIEmoji121"/>
        </w:rPr>
        <w:t xml:space="preserve"> </w:t>
      </w:r>
      <w:r w:rsidR="00412801" w:rsidRPr="002446AA">
        <w:rPr>
          <w:rStyle w:val="SegoeUIEmoji121"/>
        </w:rPr>
        <w:t>⚠</w:t>
      </w:r>
    </w:p>
    <w:p w14:paraId="49BA41E2" w14:textId="77777777" w:rsidR="00097156" w:rsidRPr="00645665" w:rsidRDefault="00097156" w:rsidP="00407CAF">
      <w:pPr>
        <w:pStyle w:val="Heading3"/>
      </w:pPr>
      <w:bookmarkStart w:id="41" w:name="_Toc124600500"/>
      <w:bookmarkStart w:id="42" w:name="_Toc195981283"/>
      <w:bookmarkStart w:id="43" w:name="_Toc196031156"/>
      <w:r w:rsidRPr="00645665">
        <w:t>Назва третього пункту третього підрозділу першого розділу (Таблиці)</w:t>
      </w:r>
      <w:bookmarkEnd w:id="41"/>
      <w:bookmarkEnd w:id="42"/>
      <w:bookmarkEnd w:id="43"/>
    </w:p>
    <w:p w14:paraId="097E60BF" w14:textId="77777777" w:rsidR="00645665" w:rsidRDefault="00645665" w:rsidP="00407CAF">
      <w:r w:rsidRPr="00645665">
        <w:rPr>
          <w:highlight w:val="magenta"/>
        </w:rPr>
        <w:t>Текст пункту.</w:t>
      </w:r>
    </w:p>
    <w:p w14:paraId="50522EE4" w14:textId="77777777" w:rsidR="00097156" w:rsidRDefault="00412801" w:rsidP="00407CAF">
      <w:r w:rsidRPr="002446AA">
        <w:rPr>
          <w:rStyle w:val="SegoeUIEmoji121"/>
        </w:rPr>
        <w:t>⚠</w:t>
      </w:r>
      <w:r w:rsidR="00097156" w:rsidRPr="00150065">
        <w:t xml:space="preserve">Таблиці оформляють стилем </w:t>
      </w:r>
      <w:r w:rsidR="00097156" w:rsidRPr="00BE4FDC">
        <w:t>«</w:t>
      </w:r>
      <w:r w:rsidR="00097156" w:rsidRPr="00F85B4F">
        <w:t>С</w:t>
      </w:r>
      <w:r w:rsidR="008B28EA">
        <w:t>ітка</w:t>
      </w:r>
      <w:r w:rsidR="00097156" w:rsidRPr="00F85B4F">
        <w:t xml:space="preserve"> </w:t>
      </w:r>
      <w:r w:rsidR="008B28EA" w:rsidRPr="00F85B4F">
        <w:t>таблиц</w:t>
      </w:r>
      <w:r w:rsidR="008B28EA">
        <w:t>і</w:t>
      </w:r>
      <w:r w:rsidR="00097156" w:rsidRPr="00F85B4F">
        <w:t>»</w:t>
      </w:r>
      <w:r w:rsidR="00097156" w:rsidRPr="00150065">
        <w:t xml:space="preserve">. Незалежно від </w:t>
      </w:r>
      <w:r w:rsidR="00097156">
        <w:t xml:space="preserve">її </w:t>
      </w:r>
      <w:r w:rsidR="00097156" w:rsidRPr="00150065">
        <w:t>ширини таблиця розміщується по центру сторінки</w:t>
      </w:r>
      <w:r w:rsidR="00097156">
        <w:t>, для чого в</w:t>
      </w:r>
      <w:r w:rsidR="00097156" w:rsidRPr="00150065">
        <w:t xml:space="preserve"> контекстн</w:t>
      </w:r>
      <w:r w:rsidR="00097156">
        <w:t>ому</w:t>
      </w:r>
      <w:r w:rsidR="00097156" w:rsidRPr="00150065">
        <w:t xml:space="preserve"> меню таблиці</w:t>
      </w:r>
      <w:r w:rsidR="00097156">
        <w:t xml:space="preserve"> необхідно вибрати о</w:t>
      </w:r>
      <w:r w:rsidR="00097156" w:rsidRPr="00150065">
        <w:t>пці</w:t>
      </w:r>
      <w:r w:rsidR="00097156">
        <w:t>ю</w:t>
      </w:r>
      <w:r w:rsidR="00097156" w:rsidRPr="00150065">
        <w:t xml:space="preserve"> </w:t>
      </w:r>
      <w:r w:rsidR="00097156" w:rsidRPr="00BE4FDC">
        <w:t>«</w:t>
      </w:r>
      <w:r w:rsidR="008B28EA" w:rsidRPr="008B28EA">
        <w:rPr>
          <w:rStyle w:val="ac"/>
          <w:lang w:val="uk-UA"/>
        </w:rPr>
        <w:t>Властивості таблиці</w:t>
      </w:r>
      <w:r w:rsidR="00097156" w:rsidRPr="008B28EA">
        <w:t>» і на її вкладці «</w:t>
      </w:r>
      <w:r w:rsidR="008B28EA" w:rsidRPr="008B28EA">
        <w:rPr>
          <w:rStyle w:val="ac"/>
          <w:lang w:val="uk-UA"/>
        </w:rPr>
        <w:t>Таблиця</w:t>
      </w:r>
      <w:r w:rsidR="00097156" w:rsidRPr="008B28EA">
        <w:t>» вибрати «</w:t>
      </w:r>
      <w:r w:rsidR="00097156" w:rsidRPr="008B28EA">
        <w:rPr>
          <w:rStyle w:val="ac"/>
          <w:lang w:val="uk-UA"/>
        </w:rPr>
        <w:t>В</w:t>
      </w:r>
      <w:r w:rsidR="008B28EA">
        <w:rPr>
          <w:rStyle w:val="ac"/>
          <w:lang w:val="uk-UA"/>
        </w:rPr>
        <w:t>и</w:t>
      </w:r>
      <w:r w:rsidR="00097156" w:rsidRPr="008B28EA">
        <w:rPr>
          <w:rStyle w:val="ac"/>
          <w:lang w:val="uk-UA"/>
        </w:rPr>
        <w:t>р</w:t>
      </w:r>
      <w:r w:rsidR="008B28EA">
        <w:rPr>
          <w:rStyle w:val="ac"/>
          <w:lang w:val="uk-UA"/>
        </w:rPr>
        <w:t>і</w:t>
      </w:r>
      <w:r w:rsidR="00097156" w:rsidRPr="008B28EA">
        <w:rPr>
          <w:rStyle w:val="ac"/>
          <w:lang w:val="uk-UA"/>
        </w:rPr>
        <w:t>вн</w:t>
      </w:r>
      <w:r w:rsidR="008B28EA">
        <w:rPr>
          <w:rStyle w:val="ac"/>
          <w:lang w:val="uk-UA"/>
        </w:rPr>
        <w:t>ю</w:t>
      </w:r>
      <w:r w:rsidR="00097156" w:rsidRPr="008B28EA">
        <w:rPr>
          <w:rStyle w:val="ac"/>
          <w:lang w:val="uk-UA"/>
        </w:rPr>
        <w:t>ван</w:t>
      </w:r>
      <w:r w:rsidR="008B28EA">
        <w:rPr>
          <w:rStyle w:val="ac"/>
          <w:lang w:val="uk-UA"/>
        </w:rPr>
        <w:t>ня</w:t>
      </w:r>
      <w:r w:rsidR="00097156" w:rsidRPr="008B28EA">
        <w:t>» ► «</w:t>
      </w:r>
      <w:r w:rsidR="008B28EA">
        <w:rPr>
          <w:rStyle w:val="ac"/>
          <w:lang w:val="uk-UA"/>
        </w:rPr>
        <w:t>п</w:t>
      </w:r>
      <w:r w:rsidR="00097156" w:rsidRPr="008B28EA">
        <w:rPr>
          <w:rStyle w:val="ac"/>
          <w:lang w:val="uk-UA"/>
        </w:rPr>
        <w:t>о центру</w:t>
      </w:r>
      <w:r w:rsidR="00097156" w:rsidRPr="008B28EA">
        <w:t>», «</w:t>
      </w:r>
      <w:r w:rsidR="00097156" w:rsidRPr="008B28EA">
        <w:rPr>
          <w:rStyle w:val="ac"/>
          <w:lang w:val="uk-UA"/>
        </w:rPr>
        <w:t>Обт</w:t>
      </w:r>
      <w:r w:rsidR="008B28EA">
        <w:rPr>
          <w:rStyle w:val="ac"/>
          <w:lang w:val="uk-UA"/>
        </w:rPr>
        <w:t>і</w:t>
      </w:r>
      <w:r w:rsidR="00097156" w:rsidRPr="008B28EA">
        <w:rPr>
          <w:rStyle w:val="ac"/>
          <w:lang w:val="uk-UA"/>
        </w:rPr>
        <w:t>кан</w:t>
      </w:r>
      <w:r w:rsidR="008B28EA">
        <w:rPr>
          <w:rStyle w:val="ac"/>
          <w:lang w:val="uk-UA"/>
        </w:rPr>
        <w:t>ня</w:t>
      </w:r>
      <w:r w:rsidR="00097156" w:rsidRPr="008B28EA">
        <w:t>» ► «</w:t>
      </w:r>
      <w:r w:rsidR="008B28EA">
        <w:rPr>
          <w:rStyle w:val="ac"/>
          <w:lang w:val="uk-UA"/>
        </w:rPr>
        <w:t>немає</w:t>
      </w:r>
      <w:r w:rsidR="00097156" w:rsidRPr="008B28EA">
        <w:t>»</w:t>
      </w:r>
      <w:r w:rsidR="00097156">
        <w:t>.</w:t>
      </w:r>
    </w:p>
    <w:p w14:paraId="7BDDC0CF" w14:textId="77777777" w:rsidR="00097156" w:rsidRDefault="00097156" w:rsidP="00407CAF">
      <w:r>
        <w:t>Усі таблиці повинні мати нумерацію, яка виконується в межах розділу. Номер таблиці вказується над нею в окремому рядку, який починається з слова «Таблиця» без скорочення, за яким указується сам номер, що має дві складові – номер розділу і номер таблиці в межах розділу, зв’язані крапкою (вирівнювання – по центру). Цей рядок повинен мати абзацний відступ, який співпадає з абзацним відступом основного тексту. Таблиці рекомендується надавати назву, яка вказується з першої великої літери слідом за номером. Номер і назва таблиці розділяються символом «тире», по обидва боки від якого ставиться пробіл.</w:t>
      </w:r>
    </w:p>
    <w:p w14:paraId="053AB931" w14:textId="77777777" w:rsidR="00097156" w:rsidRDefault="00097156" w:rsidP="00407CAF">
      <w:r>
        <w:t>Абзац із номером таблиці і її назвою повинен</w:t>
      </w:r>
      <w:r w:rsidRPr="006A61FF">
        <w:t xml:space="preserve"> оформлюватися стилем «Назва таблиці». Якщо назва</w:t>
      </w:r>
      <w:r>
        <w:t xml:space="preserve"> таблиці не вміщується в один рядок, то другий і всі </w:t>
      </w:r>
      <w:r>
        <w:lastRenderedPageBreak/>
        <w:t xml:space="preserve">наступні рядки продовження назви повинні починатися під першою літерою її початку (див. приклад у </w:t>
      </w:r>
      <w:r w:rsidRPr="00BA5AE1">
        <w:t>СТЗВО-ХПІ-3.01-2021</w:t>
      </w:r>
      <w:r>
        <w:t>). Якщо назв</w:t>
      </w:r>
      <w:r w:rsidRPr="008B28EA">
        <w:t>у</w:t>
      </w:r>
      <w:r>
        <w:t xml:space="preserve"> таблиці </w:t>
      </w:r>
      <w:r w:rsidRPr="00A95B04">
        <w:t>оформлювати</w:t>
      </w:r>
      <w:r>
        <w:t xml:space="preserve"> без використання стилю </w:t>
      </w:r>
      <w:r w:rsidRPr="00BB5AAE">
        <w:t>«Назва таблиці»</w:t>
      </w:r>
      <w:r>
        <w:t>, то перед нею необхідно вставити порожній рядок.</w:t>
      </w:r>
    </w:p>
    <w:p w14:paraId="38DF472C" w14:textId="77777777" w:rsidR="00097156" w:rsidRDefault="00097156" w:rsidP="00407CAF">
      <w:r>
        <w:t>Заголовки і підзаголовки колонок вирівнюються по центру і записуються в однині з першої великої літери (якщо підзаголовки становлять одне речення із заголовком, то вони записуються з малої літери). Заголовки рядків вирівнюються по лівому краю і записуються з першої великої літери. Якщо необхідна нумерація рядків, то номер указується перед назвою рядка, причому номер і назва рядка розділяються пробілом. Після заголовка таблиці може бути вставлений рядок з номерами її колонок, вирівняними по центру.</w:t>
      </w:r>
    </w:p>
    <w:p w14:paraId="68BA2991" w14:textId="77777777" w:rsidR="00097156" w:rsidRDefault="00097156" w:rsidP="00407CAF">
      <w:r>
        <w:t xml:space="preserve">Якщо таблиця за вертикаллю виходить за межі сторінки, вона може бути розірвана. При цьому її заголовок (або рядок з номерами колонок) повторюється на кожній сторінці продовження таблиці, а нижня обмежувальна лінія зображується тільки у останньої частини таблиці. Над кожною з частин продовження таблиці замість її назви друкується </w:t>
      </w:r>
      <w:r w:rsidRPr="00881AB0">
        <w:t>«Продовження таблиці __» , а над останньою частиною – «Кінець таблиці __»</w:t>
      </w:r>
      <w:r>
        <w:t xml:space="preserve"> (стиль «Назва таблиці»)</w:t>
      </w:r>
      <w:r w:rsidRPr="00881AB0">
        <w:t>.</w:t>
      </w:r>
    </w:p>
    <w:p w14:paraId="48D97D90" w14:textId="77777777" w:rsidR="004E1F2C" w:rsidRPr="004E1F2C" w:rsidRDefault="00097156" w:rsidP="00407CAF">
      <w:r w:rsidRPr="004E1F2C">
        <w:rPr>
          <w:rStyle w:val="afc"/>
        </w:rPr>
        <w:t>Текстова</w:t>
      </w:r>
      <w:r>
        <w:t xml:space="preserve"> інформація </w:t>
      </w:r>
      <w:r w:rsidRPr="004E1F2C">
        <w:rPr>
          <w:rStyle w:val="afc"/>
        </w:rPr>
        <w:t>в основній частині</w:t>
      </w:r>
      <w:r>
        <w:t xml:space="preserve"> таблиці вирівнюється по лівому краю. Якщо </w:t>
      </w:r>
      <w:r w:rsidRPr="004E1F2C">
        <w:rPr>
          <w:rStyle w:val="afc"/>
        </w:rPr>
        <w:t>числа в колонці</w:t>
      </w:r>
      <w:r>
        <w:t xml:space="preserve"> мають ту саму одиницю виміру, то вони записуються так, щоб класи чисел (наприклад, </w:t>
      </w:r>
      <w:r w:rsidRPr="004E1F2C">
        <w:rPr>
          <w:rStyle w:val="afc"/>
        </w:rPr>
        <w:t>молодший розряд цілої частини</w:t>
      </w:r>
      <w:r>
        <w:t xml:space="preserve">) розміщувалися один під одним, а </w:t>
      </w:r>
      <w:r w:rsidRPr="004E1F2C">
        <w:rPr>
          <w:rStyle w:val="afc"/>
        </w:rPr>
        <w:t>кількість цифр після десяткового роздільника була однаковою</w:t>
      </w:r>
      <w:r>
        <w:t xml:space="preserve">. При цьому число в колонці, що має найдовший запис, повинно бути вирівняно за центром. </w:t>
      </w:r>
      <w:r w:rsidR="004E1F2C">
        <w:t xml:space="preserve">Таке форматування можна виконати, вирівнявши дані в колонці </w:t>
      </w:r>
      <w:r w:rsidR="004E1F2C" w:rsidRPr="004E1F2C">
        <w:rPr>
          <w:rStyle w:val="afc"/>
        </w:rPr>
        <w:t>за правим краєм</w:t>
      </w:r>
      <w:r w:rsidR="004E1F2C" w:rsidRPr="004E1F2C">
        <w:t xml:space="preserve"> </w:t>
      </w:r>
      <w:r w:rsidR="004E1F2C">
        <w:t xml:space="preserve">і встановивши необхідний </w:t>
      </w:r>
      <w:r w:rsidR="004E1F2C" w:rsidRPr="004E1F2C">
        <w:rPr>
          <w:rStyle w:val="afc"/>
        </w:rPr>
        <w:t>відступ від правого поля клітин</w:t>
      </w:r>
      <w:r w:rsidR="004E1F2C">
        <w:t xml:space="preserve"> (дії: </w:t>
      </w:r>
      <w:r w:rsidR="004E1F2C" w:rsidRPr="004E1F2C">
        <w:rPr>
          <w:rFonts w:ascii="Arial Narrow" w:hAnsi="Arial Narrow"/>
        </w:rPr>
        <w:t>Виділення клітин </w:t>
      </w:r>
      <w:r w:rsidR="004E1F2C" w:rsidRPr="004E1F2C">
        <w:t>►</w:t>
      </w:r>
      <w:r w:rsidR="004E1F2C" w:rsidRPr="004E1F2C">
        <w:rPr>
          <w:rFonts w:ascii="Arial Narrow" w:hAnsi="Arial Narrow"/>
        </w:rPr>
        <w:t>Клік правою кнопкою миші </w:t>
      </w:r>
      <w:r w:rsidR="004E1F2C" w:rsidRPr="004E1F2C">
        <w:t>►</w:t>
      </w:r>
      <w:r w:rsidR="004E1F2C" w:rsidRPr="004E1F2C">
        <w:rPr>
          <w:rFonts w:ascii="Arial Narrow" w:hAnsi="Arial Narrow"/>
        </w:rPr>
        <w:t>Властивості таблиці ►Клітинка ►Параметри ►Праве поле</w:t>
      </w:r>
      <w:r w:rsidR="004E1F2C" w:rsidRPr="004E1F2C">
        <w:t>).</w:t>
      </w:r>
    </w:p>
    <w:p w14:paraId="5AB2C7A4" w14:textId="77777777" w:rsidR="00097156" w:rsidRPr="008B28EA" w:rsidRDefault="00097156" w:rsidP="00407CAF">
      <w:r w:rsidRPr="00C359F7">
        <w:t xml:space="preserve">Для відокремлення таблиці від подальшого тексту слід </w:t>
      </w:r>
      <w:r w:rsidRPr="004E1F2C">
        <w:rPr>
          <w:rStyle w:val="afc"/>
        </w:rPr>
        <w:t>після</w:t>
      </w:r>
      <w:r w:rsidRPr="00C359F7">
        <w:t xml:space="preserve"> </w:t>
      </w:r>
      <w:r>
        <w:t>неї</w:t>
      </w:r>
      <w:r w:rsidRPr="00C359F7">
        <w:t xml:space="preserve"> залишити </w:t>
      </w:r>
      <w:r w:rsidRPr="004E1F2C">
        <w:rPr>
          <w:rStyle w:val="afc"/>
        </w:rPr>
        <w:t xml:space="preserve">один порожній </w:t>
      </w:r>
      <w:r w:rsidR="008B28EA">
        <w:rPr>
          <w:rStyle w:val="afc"/>
        </w:rPr>
        <w:t>рядок</w:t>
      </w:r>
      <w:r>
        <w:t>.</w:t>
      </w:r>
      <w:r w:rsidRPr="008B28EA">
        <w:t xml:space="preserve"> </w:t>
      </w:r>
    </w:p>
    <w:p w14:paraId="17A1BF9D" w14:textId="77777777" w:rsidR="00CC6AD9" w:rsidRPr="00CC6AD9" w:rsidRDefault="00CC6AD9" w:rsidP="00CC6AD9">
      <w:r>
        <w:lastRenderedPageBreak/>
        <w:t>На всі таблиці повинні бути наявними посилання, для чого вказується слово «таблиця», за яким зазначається її номер. У посиланні дозволяється скорочувати слово «таблиця» (табл.).</w:t>
      </w:r>
      <w:r w:rsidRPr="00412801">
        <w:rPr>
          <w:rStyle w:val="SegoeUIEmoji121"/>
        </w:rPr>
        <w:t xml:space="preserve"> </w:t>
      </w:r>
    </w:p>
    <w:p w14:paraId="3340A621" w14:textId="77777777" w:rsidR="00097156" w:rsidRPr="00E81F49" w:rsidRDefault="00097156" w:rsidP="0067446F">
      <w:pPr>
        <w:pStyle w:val="af1"/>
      </w:pPr>
      <w:r w:rsidRPr="00E81F49">
        <w:t xml:space="preserve">Таблиця </w:t>
      </w:r>
      <w:r>
        <w:t>1.1</w:t>
      </w:r>
      <w:r w:rsidRPr="00E81F49">
        <w:t xml:space="preserve"> –</w:t>
      </w:r>
      <w:r>
        <w:tab/>
        <w:t>Н</w:t>
      </w:r>
      <w:r w:rsidRPr="00150065">
        <w:t xml:space="preserve">азва </w:t>
      </w:r>
      <w:r>
        <w:t xml:space="preserve">цієї </w:t>
      </w:r>
      <w:r w:rsidRPr="00150065">
        <w:t>таблиці</w:t>
      </w:r>
      <w:r>
        <w:t xml:space="preserve"> не вміщується в один рядок і потребує декількох рядків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969"/>
        <w:gridCol w:w="2835"/>
        <w:gridCol w:w="2835"/>
      </w:tblGrid>
      <w:tr w:rsidR="003F1579" w:rsidRPr="00E81F49" w14:paraId="2B955B15" w14:textId="77777777" w:rsidTr="006A0876">
        <w:trPr>
          <w:cantSplit/>
          <w:trHeight w:val="454"/>
        </w:trPr>
        <w:tc>
          <w:tcPr>
            <w:tcW w:w="3969" w:type="dxa"/>
            <w:tcBorders>
              <w:top w:val="single" w:sz="4" w:space="0" w:color="auto"/>
              <w:left w:val="single" w:sz="4" w:space="0" w:color="auto"/>
              <w:bottom w:val="single" w:sz="12" w:space="0" w:color="auto"/>
              <w:right w:val="single" w:sz="4" w:space="0" w:color="auto"/>
            </w:tcBorders>
            <w:vAlign w:val="center"/>
          </w:tcPr>
          <w:p w14:paraId="52320D63" w14:textId="77777777" w:rsidR="00097156" w:rsidRPr="00E81F49" w:rsidRDefault="00097156" w:rsidP="00407CAF">
            <w:pPr>
              <w:pStyle w:val="af0"/>
            </w:pPr>
            <w:r>
              <w:t>Назва колонки 1</w:t>
            </w:r>
          </w:p>
        </w:tc>
        <w:tc>
          <w:tcPr>
            <w:tcW w:w="2835" w:type="dxa"/>
            <w:tcBorders>
              <w:top w:val="single" w:sz="4" w:space="0" w:color="auto"/>
              <w:left w:val="single" w:sz="4" w:space="0" w:color="auto"/>
              <w:bottom w:val="single" w:sz="12" w:space="0" w:color="auto"/>
              <w:right w:val="single" w:sz="4" w:space="0" w:color="auto"/>
            </w:tcBorders>
            <w:vAlign w:val="center"/>
          </w:tcPr>
          <w:p w14:paraId="65388127" w14:textId="77777777" w:rsidR="00097156" w:rsidRPr="00E81F49" w:rsidRDefault="00097156" w:rsidP="00407CAF">
            <w:pPr>
              <w:pStyle w:val="af0"/>
            </w:pPr>
            <w:r>
              <w:t>Назва колонки 2</w:t>
            </w:r>
          </w:p>
        </w:tc>
        <w:tc>
          <w:tcPr>
            <w:tcW w:w="2835" w:type="dxa"/>
            <w:tcBorders>
              <w:top w:val="single" w:sz="4" w:space="0" w:color="auto"/>
              <w:left w:val="single" w:sz="4" w:space="0" w:color="auto"/>
              <w:bottom w:val="single" w:sz="12" w:space="0" w:color="auto"/>
              <w:right w:val="single" w:sz="4" w:space="0" w:color="auto"/>
            </w:tcBorders>
            <w:vAlign w:val="center"/>
          </w:tcPr>
          <w:p w14:paraId="43BFAE7A" w14:textId="77777777" w:rsidR="00097156" w:rsidRPr="00E81F49" w:rsidRDefault="00097156" w:rsidP="00407CAF">
            <w:pPr>
              <w:pStyle w:val="af0"/>
            </w:pPr>
            <w:r>
              <w:t>Назва колонки 3</w:t>
            </w:r>
          </w:p>
        </w:tc>
      </w:tr>
      <w:tr w:rsidR="003F1579" w:rsidRPr="00E81F49" w14:paraId="3FDA9690" w14:textId="77777777" w:rsidTr="006A0876">
        <w:trPr>
          <w:cantSplit/>
          <w:trHeight w:val="454"/>
        </w:trPr>
        <w:tc>
          <w:tcPr>
            <w:tcW w:w="3969" w:type="dxa"/>
            <w:tcBorders>
              <w:top w:val="single" w:sz="12" w:space="0" w:color="auto"/>
            </w:tcBorders>
          </w:tcPr>
          <w:p w14:paraId="1BD40986" w14:textId="77777777" w:rsidR="00097156" w:rsidRPr="00E81F49" w:rsidRDefault="00097156" w:rsidP="00407CAF">
            <w:pPr>
              <w:pStyle w:val="af3"/>
            </w:pPr>
            <w:r>
              <w:t>Текстова інформація</w:t>
            </w:r>
          </w:p>
        </w:tc>
        <w:tc>
          <w:tcPr>
            <w:tcW w:w="2835" w:type="dxa"/>
            <w:tcBorders>
              <w:top w:val="single" w:sz="12" w:space="0" w:color="auto"/>
            </w:tcBorders>
            <w:tcMar>
              <w:right w:w="1021" w:type="dxa"/>
            </w:tcMar>
          </w:tcPr>
          <w:p w14:paraId="307E2BCD" w14:textId="77777777" w:rsidR="00097156" w:rsidRPr="00E81F49" w:rsidRDefault="00097156" w:rsidP="00407CAF">
            <w:pPr>
              <w:pStyle w:val="af2"/>
            </w:pPr>
            <w:r>
              <w:t>1232.23</w:t>
            </w:r>
          </w:p>
        </w:tc>
        <w:tc>
          <w:tcPr>
            <w:tcW w:w="2835" w:type="dxa"/>
            <w:tcBorders>
              <w:top w:val="single" w:sz="12" w:space="0" w:color="auto"/>
            </w:tcBorders>
            <w:tcMar>
              <w:right w:w="1213" w:type="dxa"/>
            </w:tcMar>
          </w:tcPr>
          <w:p w14:paraId="7363344E" w14:textId="77777777" w:rsidR="00097156" w:rsidRPr="00E81F49" w:rsidRDefault="00097156" w:rsidP="00407CAF">
            <w:pPr>
              <w:pStyle w:val="af2"/>
            </w:pPr>
            <w:r>
              <w:t>124</w:t>
            </w:r>
          </w:p>
        </w:tc>
      </w:tr>
      <w:tr w:rsidR="003F1579" w:rsidRPr="00E81F49" w14:paraId="335A70CE" w14:textId="77777777" w:rsidTr="006A0876">
        <w:trPr>
          <w:cantSplit/>
          <w:trHeight w:val="454"/>
        </w:trPr>
        <w:tc>
          <w:tcPr>
            <w:tcW w:w="3969" w:type="dxa"/>
          </w:tcPr>
          <w:p w14:paraId="3FCEE077" w14:textId="77777777" w:rsidR="00097156" w:rsidRPr="00E81F49" w:rsidRDefault="00097156" w:rsidP="00407CAF">
            <w:pPr>
              <w:pStyle w:val="af3"/>
            </w:pPr>
            <w:r>
              <w:t>Текстова інформація</w:t>
            </w:r>
          </w:p>
        </w:tc>
        <w:tc>
          <w:tcPr>
            <w:tcW w:w="2835" w:type="dxa"/>
            <w:tcMar>
              <w:right w:w="1021" w:type="dxa"/>
            </w:tcMar>
          </w:tcPr>
          <w:p w14:paraId="7E85FA03" w14:textId="77777777" w:rsidR="00097156" w:rsidRPr="00E81F49" w:rsidRDefault="00097156" w:rsidP="00407CAF">
            <w:pPr>
              <w:pStyle w:val="af2"/>
            </w:pPr>
            <w:r>
              <w:t>–20.50</w:t>
            </w:r>
          </w:p>
        </w:tc>
        <w:tc>
          <w:tcPr>
            <w:tcW w:w="2835" w:type="dxa"/>
            <w:tcMar>
              <w:right w:w="1213" w:type="dxa"/>
            </w:tcMar>
          </w:tcPr>
          <w:p w14:paraId="74D53B8C" w14:textId="77777777" w:rsidR="00097156" w:rsidRPr="00E81F49" w:rsidRDefault="00097156" w:rsidP="00407CAF">
            <w:pPr>
              <w:pStyle w:val="af2"/>
            </w:pPr>
            <w:r>
              <w:t>7</w:t>
            </w:r>
          </w:p>
        </w:tc>
      </w:tr>
    </w:tbl>
    <w:p w14:paraId="2FA66DEC" w14:textId="77777777" w:rsidR="00097156" w:rsidRDefault="00097156" w:rsidP="00407CAF"/>
    <w:p w14:paraId="1ED3BD78" w14:textId="77777777" w:rsidR="00CC6AD9" w:rsidRPr="00B94652" w:rsidRDefault="00CC6AD9" w:rsidP="00CC6AD9">
      <w:r>
        <w:t>Таблиця</w:t>
      </w:r>
      <w:r w:rsidRPr="00B94652">
        <w:t xml:space="preserve"> повин</w:t>
      </w:r>
      <w:r>
        <w:t>на</w:t>
      </w:r>
      <w:r w:rsidRPr="00B94652">
        <w:t xml:space="preserve"> </w:t>
      </w:r>
      <w:r>
        <w:t>розміщуватися</w:t>
      </w:r>
      <w:r w:rsidRPr="00B94652">
        <w:t xml:space="preserve"> </w:t>
      </w:r>
      <w:r w:rsidRPr="00B94652">
        <w:rPr>
          <w:rStyle w:val="afc"/>
        </w:rPr>
        <w:t>після першого посилання</w:t>
      </w:r>
      <w:r>
        <w:t xml:space="preserve"> на неї в тексті, причому не обов’язково безпосередньо у наступному абзаці. Залежно від форматування можливий її зсув по тексту.</w:t>
      </w:r>
      <w:r w:rsidRPr="00CC6AD9">
        <w:rPr>
          <w:rStyle w:val="SegoeUIEmoji121"/>
        </w:rPr>
        <w:t xml:space="preserve"> </w:t>
      </w:r>
      <w:r w:rsidRPr="002446AA">
        <w:rPr>
          <w:rStyle w:val="SegoeUIEmoji121"/>
        </w:rPr>
        <w:t>⚠</w:t>
      </w:r>
    </w:p>
    <w:p w14:paraId="3C186A0E" w14:textId="77777777" w:rsidR="00097156" w:rsidRPr="00645665" w:rsidRDefault="00097156" w:rsidP="00407CAF">
      <w:pPr>
        <w:pStyle w:val="Heading3"/>
      </w:pPr>
      <w:bookmarkStart w:id="44" w:name="_Toc124600501"/>
      <w:bookmarkStart w:id="45" w:name="_Toc195981284"/>
      <w:bookmarkStart w:id="46" w:name="_Toc196031157"/>
      <w:r w:rsidRPr="00645665">
        <w:t>Назва четвертого пункту третього підрозділу першого розділу</w:t>
      </w:r>
      <w:bookmarkEnd w:id="44"/>
      <w:bookmarkEnd w:id="45"/>
      <w:bookmarkEnd w:id="46"/>
    </w:p>
    <w:p w14:paraId="0FA95D2D" w14:textId="77777777" w:rsidR="00097156" w:rsidRPr="00645665" w:rsidRDefault="00097156" w:rsidP="00407CAF">
      <w:pPr>
        <w:pStyle w:val="Heading4"/>
      </w:pPr>
      <w:r w:rsidRPr="00645665">
        <w:t>Назва першого підпункту четвертого пункту третього підрозділу першого розділу</w:t>
      </w:r>
    </w:p>
    <w:p w14:paraId="6F6842C3" w14:textId="77777777" w:rsidR="00097156" w:rsidRDefault="00097156" w:rsidP="00407CAF">
      <w:r w:rsidRPr="00645665">
        <w:rPr>
          <w:highlight w:val="magenta"/>
        </w:rPr>
        <w:t>Текст підпункту.</w:t>
      </w:r>
    </w:p>
    <w:p w14:paraId="0DD6349E" w14:textId="77777777" w:rsidR="00097156" w:rsidRDefault="00412801" w:rsidP="00407CAF">
      <w:r w:rsidRPr="002446AA">
        <w:rPr>
          <w:rStyle w:val="SegoeUIEmoji121"/>
        </w:rPr>
        <w:t>⚠</w:t>
      </w:r>
      <w:r w:rsidR="00097156">
        <w:t xml:space="preserve">Назви підпунктів пояснювальної записки оформлюються стилем </w:t>
      </w:r>
      <w:r w:rsidR="00097156" w:rsidRPr="00BE4FDC">
        <w:t>«</w:t>
      </w:r>
      <w:r w:rsidR="00097156" w:rsidRPr="008B28EA">
        <w:t>Заголовок 4»</w:t>
      </w:r>
      <w:r w:rsidR="00097156">
        <w:t>.</w:t>
      </w:r>
      <w:r w:rsidRPr="00412801">
        <w:rPr>
          <w:rStyle w:val="SegoeUIEmoji121"/>
        </w:rPr>
        <w:t xml:space="preserve"> </w:t>
      </w:r>
      <w:r w:rsidRPr="002446AA">
        <w:rPr>
          <w:rStyle w:val="SegoeUIEmoji121"/>
        </w:rPr>
        <w:t>⚠</w:t>
      </w:r>
    </w:p>
    <w:p w14:paraId="6DAD5BF3" w14:textId="77777777" w:rsidR="00097156" w:rsidRPr="00645665" w:rsidRDefault="00097156" w:rsidP="00407CAF">
      <w:pPr>
        <w:pStyle w:val="Heading4"/>
      </w:pPr>
      <w:r w:rsidRPr="00645665">
        <w:t>Назва другого підпункту четвертого пункту третього підрозділу першого розділу</w:t>
      </w:r>
    </w:p>
    <w:p w14:paraId="2EAD6F37" w14:textId="77777777" w:rsidR="00645665" w:rsidRDefault="00097156" w:rsidP="00407CAF">
      <w:r w:rsidRPr="00645665">
        <w:rPr>
          <w:highlight w:val="magenta"/>
        </w:rPr>
        <w:t>Текст підпункту.</w:t>
      </w:r>
      <w:r w:rsidR="00240A79">
        <w:t xml:space="preserve"> </w:t>
      </w:r>
    </w:p>
    <w:p w14:paraId="4E906739" w14:textId="77777777" w:rsidR="00645665" w:rsidRDefault="00412801" w:rsidP="00407CAF">
      <w:pPr>
        <w:pStyle w:val="aff1"/>
      </w:pPr>
      <w:r w:rsidRPr="002446AA">
        <w:rPr>
          <w:rStyle w:val="SegoeUIEmoji121"/>
        </w:rPr>
        <w:t>⚠</w:t>
      </w:r>
      <w:r w:rsidR="00645665" w:rsidRPr="001251C8">
        <w:rPr>
          <w:highlight w:val="red"/>
        </w:rPr>
        <w:t>Увага.</w:t>
      </w:r>
      <w:r w:rsidR="00645665">
        <w:t xml:space="preserve"> Абзац перед назвою підрозділу оформлюється стилем «</w:t>
      </w:r>
      <w:r w:rsidR="00645665" w:rsidRPr="00645665">
        <w:t>Звичайний (останній абзац розділу/підрозділу)</w:t>
      </w:r>
      <w:r w:rsidR="00645665">
        <w:t>».</w:t>
      </w:r>
      <w:r w:rsidRPr="00412801">
        <w:rPr>
          <w:rStyle w:val="SegoeUIEmoji121"/>
        </w:rPr>
        <w:t xml:space="preserve"> </w:t>
      </w:r>
      <w:r w:rsidRPr="002446AA">
        <w:rPr>
          <w:rStyle w:val="SegoeUIEmoji121"/>
        </w:rPr>
        <w:t>⚠</w:t>
      </w:r>
    </w:p>
    <w:p w14:paraId="14D4D22C" w14:textId="77777777" w:rsidR="00097156" w:rsidRDefault="00097156" w:rsidP="00407CAF">
      <w:pPr>
        <w:pStyle w:val="Heading2"/>
      </w:pPr>
      <w:bookmarkStart w:id="47" w:name="_Toc124600502"/>
      <w:bookmarkStart w:id="48" w:name="_Toc195981285"/>
      <w:bookmarkStart w:id="49" w:name="_Toc196031158"/>
      <w:r w:rsidRPr="00240A79">
        <w:t>Мета</w:t>
      </w:r>
      <w:r>
        <w:t xml:space="preserve"> і за</w:t>
      </w:r>
      <w:r w:rsidRPr="008D666C">
        <w:t>д</w:t>
      </w:r>
      <w:r>
        <w:t>ачі</w:t>
      </w:r>
      <w:r w:rsidRPr="008D666C">
        <w:t xml:space="preserve"> роботи</w:t>
      </w:r>
      <w:bookmarkEnd w:id="47"/>
      <w:bookmarkEnd w:id="48"/>
      <w:bookmarkEnd w:id="49"/>
    </w:p>
    <w:p w14:paraId="438F9B01" w14:textId="77777777" w:rsidR="00645665" w:rsidRDefault="00645665" w:rsidP="00407CAF">
      <w:r w:rsidRPr="00645665">
        <w:rPr>
          <w:highlight w:val="magenta"/>
        </w:rPr>
        <w:t>Текст п</w:t>
      </w:r>
      <w:r>
        <w:rPr>
          <w:highlight w:val="magenta"/>
        </w:rPr>
        <w:t>ідрозділу</w:t>
      </w:r>
      <w:r w:rsidRPr="00645665">
        <w:rPr>
          <w:highlight w:val="magenta"/>
        </w:rPr>
        <w:t>.</w:t>
      </w:r>
    </w:p>
    <w:p w14:paraId="773A57F7" w14:textId="77777777" w:rsidR="00097156" w:rsidRDefault="00412801" w:rsidP="00407CAF">
      <w:r w:rsidRPr="002446AA">
        <w:rPr>
          <w:rStyle w:val="SegoeUIEmoji121"/>
        </w:rPr>
        <w:t>⚠</w:t>
      </w:r>
      <w:r w:rsidR="00097156">
        <w:t>Цей підрозділ повинен бути останнім</w:t>
      </w:r>
      <w:r w:rsidR="00097156" w:rsidRPr="008D666C">
        <w:t xml:space="preserve"> </w:t>
      </w:r>
      <w:r w:rsidR="00097156">
        <w:t>підрозділом</w:t>
      </w:r>
      <w:r w:rsidR="00097156" w:rsidRPr="008D666C">
        <w:t xml:space="preserve"> першого розділу </w:t>
      </w:r>
      <w:r w:rsidR="00097156">
        <w:t>для</w:t>
      </w:r>
      <w:r w:rsidR="00097156" w:rsidRPr="008D666C">
        <w:t xml:space="preserve"> конкретного зазначення мети і за</w:t>
      </w:r>
      <w:r w:rsidR="00097156">
        <w:t>дач</w:t>
      </w:r>
      <w:r w:rsidR="00097156" w:rsidRPr="008D666C">
        <w:t xml:space="preserve"> </w:t>
      </w:r>
      <w:r w:rsidR="00F5229E">
        <w:t>кваліфікаційн</w:t>
      </w:r>
      <w:r w:rsidR="00097156" w:rsidRPr="008D666C">
        <w:t>ої роботи</w:t>
      </w:r>
      <w:r w:rsidR="00097156">
        <w:t>.</w:t>
      </w:r>
      <w:r w:rsidR="00097156" w:rsidRPr="008D666C">
        <w:t xml:space="preserve"> </w:t>
      </w:r>
      <w:r w:rsidR="00097156">
        <w:t>У загальному випадку вміст даного підрозділу повинен мати приблизно такий вигляд:</w:t>
      </w:r>
    </w:p>
    <w:p w14:paraId="144DA06F" w14:textId="77777777" w:rsidR="00097156" w:rsidRDefault="00097156" w:rsidP="00407CAF">
      <w:r>
        <w:lastRenderedPageBreak/>
        <w:t>«Узагальнюючи сказане у попередніх підрозділах, можна констатувати, що,</w:t>
      </w:r>
      <w:r w:rsidRPr="008D666C">
        <w:t xml:space="preserve"> </w:t>
      </w:r>
      <w:r>
        <w:t xml:space="preserve">метою даної </w:t>
      </w:r>
      <w:r w:rsidR="00B46FF6">
        <w:t>кваліфікаційної роботи</w:t>
      </w:r>
      <w:r>
        <w:t xml:space="preserve"> є </w:t>
      </w:r>
      <w:r w:rsidRPr="00782AC2">
        <w:rPr>
          <w:highlight w:val="magenta"/>
        </w:rPr>
        <w:t>... (сформулювати мету)</w:t>
      </w:r>
      <w:r>
        <w:t>.</w:t>
      </w:r>
    </w:p>
    <w:p w14:paraId="011085FD" w14:textId="77777777" w:rsidR="00097156" w:rsidRDefault="00097156" w:rsidP="00407CAF">
      <w:r>
        <w:t xml:space="preserve">Для досягнення поставленої мети </w:t>
      </w:r>
      <w:r w:rsidR="00F5229E">
        <w:t>кваліфікаційн</w:t>
      </w:r>
      <w:r>
        <w:t>ої роботи необхідно вирішити такі задачі:</w:t>
      </w:r>
    </w:p>
    <w:p w14:paraId="71F0EF35" w14:textId="77777777" w:rsidR="00097156" w:rsidRPr="00BC3D7A" w:rsidRDefault="00097156" w:rsidP="00BC3D7A">
      <w:pPr>
        <w:pStyle w:val="ListNumber"/>
        <w:numPr>
          <w:ilvl w:val="0"/>
          <w:numId w:val="16"/>
        </w:numPr>
        <w:ind w:left="0" w:firstLine="709"/>
      </w:pPr>
      <w:bookmarkStart w:id="50" w:name="_Hlk195728473"/>
      <w:r w:rsidRPr="00BC3D7A">
        <w:t>задача 1;</w:t>
      </w:r>
    </w:p>
    <w:p w14:paraId="4315BC37" w14:textId="77777777" w:rsidR="00097156" w:rsidRPr="00BC3D7A" w:rsidRDefault="00097156" w:rsidP="00BC3D7A">
      <w:pPr>
        <w:pStyle w:val="ListNumber"/>
      </w:pPr>
      <w:r w:rsidRPr="00BC3D7A">
        <w:t>задача 2;</w:t>
      </w:r>
    </w:p>
    <w:p w14:paraId="33E26804" w14:textId="77777777" w:rsidR="00097156" w:rsidRPr="00BC3D7A" w:rsidRDefault="00097156" w:rsidP="00BC3D7A">
      <w:pPr>
        <w:pStyle w:val="ListNumber"/>
      </w:pPr>
      <w:r w:rsidRPr="00BC3D7A">
        <w:t>тощо.</w:t>
      </w:r>
      <w:bookmarkEnd w:id="50"/>
    </w:p>
    <w:p w14:paraId="0FBD39B9" w14:textId="77777777" w:rsidR="00412801" w:rsidRPr="002F7794" w:rsidRDefault="004D477C" w:rsidP="00407CAF">
      <w:r>
        <w:t>»</w:t>
      </w:r>
      <w:r w:rsidR="00412801" w:rsidRPr="002446AA">
        <w:rPr>
          <w:rStyle w:val="SegoeUIEmoji121"/>
        </w:rPr>
        <w:t>⚠</w:t>
      </w:r>
    </w:p>
    <w:p w14:paraId="695C20A2" w14:textId="77777777" w:rsidR="00154EFD" w:rsidRPr="00791F66" w:rsidRDefault="00240A79" w:rsidP="00407CAF">
      <w:pPr>
        <w:pStyle w:val="Heading1"/>
      </w:pPr>
      <w:bookmarkStart w:id="51" w:name="_Toc124600503"/>
      <w:bookmarkStart w:id="52" w:name="_Toc195981286"/>
      <w:bookmarkStart w:id="53" w:name="_Toc196031159"/>
      <w:bookmarkEnd w:id="34"/>
      <w:r>
        <w:lastRenderedPageBreak/>
        <w:t>Назва другого розділу</w:t>
      </w:r>
      <w:bookmarkEnd w:id="51"/>
      <w:bookmarkEnd w:id="52"/>
      <w:bookmarkEnd w:id="53"/>
    </w:p>
    <w:p w14:paraId="0E5CCA0F" w14:textId="77777777" w:rsidR="00240A79" w:rsidRPr="00E81F49" w:rsidRDefault="00240A79" w:rsidP="00407CAF">
      <w:pPr>
        <w:pStyle w:val="Heading2"/>
      </w:pPr>
      <w:bookmarkStart w:id="54" w:name="_Toc124600504"/>
      <w:bookmarkStart w:id="55" w:name="_Toc195981287"/>
      <w:bookmarkStart w:id="56" w:name="_Toc196031160"/>
      <w:r>
        <w:t xml:space="preserve">Назва </w:t>
      </w:r>
      <w:r w:rsidRPr="00645665">
        <w:t>першого</w:t>
      </w:r>
      <w:r>
        <w:t xml:space="preserve"> підрозділу другого розділу</w:t>
      </w:r>
      <w:bookmarkEnd w:id="54"/>
      <w:bookmarkEnd w:id="55"/>
      <w:bookmarkEnd w:id="56"/>
    </w:p>
    <w:p w14:paraId="18C067CF" w14:textId="77777777" w:rsidR="00240A79" w:rsidRPr="00645665" w:rsidRDefault="00240A79" w:rsidP="00407CAF">
      <w:pPr>
        <w:pStyle w:val="Heading3"/>
      </w:pPr>
      <w:bookmarkStart w:id="57" w:name="_Toc124600505"/>
      <w:bookmarkStart w:id="58" w:name="_Toc195981288"/>
      <w:bookmarkStart w:id="59" w:name="_Toc196031161"/>
      <w:r w:rsidRPr="00645665">
        <w:t>Назва першого пункту першого підрозділу другого розділу</w:t>
      </w:r>
      <w:bookmarkEnd w:id="57"/>
      <w:bookmarkEnd w:id="58"/>
      <w:bookmarkEnd w:id="59"/>
    </w:p>
    <w:p w14:paraId="285B392E" w14:textId="77777777" w:rsidR="00240A79" w:rsidRDefault="00240A79" w:rsidP="00407CAF">
      <w:r w:rsidRPr="00645665">
        <w:rPr>
          <w:highlight w:val="magenta"/>
        </w:rPr>
        <w:t>Текст першого пункту першого підрозділу другого розділу.</w:t>
      </w:r>
    </w:p>
    <w:p w14:paraId="4EAD7067" w14:textId="77777777" w:rsidR="00240A79" w:rsidRDefault="00412801" w:rsidP="00407CAF">
      <w:r w:rsidRPr="002446AA">
        <w:rPr>
          <w:rStyle w:val="SegoeUIEmoji121"/>
        </w:rPr>
        <w:t>⚠</w:t>
      </w:r>
      <w:r w:rsidR="00240A79" w:rsidRPr="00756DA8">
        <w:t xml:space="preserve">Якщо </w:t>
      </w:r>
      <w:r w:rsidR="00240A79">
        <w:t>в</w:t>
      </w:r>
      <w:r w:rsidR="00240A79" w:rsidRPr="00756DA8">
        <w:t xml:space="preserve"> тексті або </w:t>
      </w:r>
      <w:r w:rsidR="00240A79">
        <w:t xml:space="preserve">в </w:t>
      </w:r>
      <w:r w:rsidR="00240A79" w:rsidRPr="00756DA8">
        <w:t>таблиці необхідно пояснити окремі дані, то їх допускається оформляти виносками</w:t>
      </w:r>
      <w:r w:rsidR="00240A79">
        <w:rPr>
          <w:rStyle w:val="FootnoteReference"/>
        </w:rPr>
        <w:footnoteReference w:id="2"/>
      </w:r>
      <w:r w:rsidR="00240A79">
        <w:t xml:space="preserve">, які додаються з допомогою </w:t>
      </w:r>
      <w:r w:rsidR="00240A79" w:rsidRPr="00E714A4">
        <w:t>інструменту</w:t>
      </w:r>
      <w:r w:rsidR="00240A79">
        <w:t xml:space="preserve"> </w:t>
      </w:r>
      <w:r w:rsidR="00240A79" w:rsidRPr="008B28EA">
        <w:t>«</w:t>
      </w:r>
      <w:r w:rsidR="00645665" w:rsidRPr="00645665">
        <w:t>Посилання</w:t>
      </w:r>
      <w:r w:rsidR="00240A79" w:rsidRPr="008B28EA">
        <w:t>»►</w:t>
      </w:r>
      <w:r w:rsidR="00240A79" w:rsidRPr="00BE4FDC">
        <w:t>«</w:t>
      </w:r>
      <w:r w:rsidR="00240A79" w:rsidRPr="00412801">
        <w:t>Вставит</w:t>
      </w:r>
      <w:r w:rsidR="00645665" w:rsidRPr="00412801">
        <w:t>и</w:t>
      </w:r>
      <w:r w:rsidR="00240A79" w:rsidRPr="008B28EA">
        <w:t xml:space="preserve"> </w:t>
      </w:r>
      <w:r w:rsidR="00645665" w:rsidRPr="00645665">
        <w:t>ви</w:t>
      </w:r>
      <w:r w:rsidR="00240A79" w:rsidRPr="00645665">
        <w:t>носку</w:t>
      </w:r>
      <w:r w:rsidR="00240A79" w:rsidRPr="008B28EA">
        <w:t>»</w:t>
      </w:r>
      <w:r w:rsidR="00240A79">
        <w:t>.</w:t>
      </w:r>
      <w:r w:rsidRPr="00412801">
        <w:rPr>
          <w:rStyle w:val="SegoeUIEmoji121"/>
        </w:rPr>
        <w:t xml:space="preserve"> </w:t>
      </w:r>
      <w:r w:rsidRPr="002446AA">
        <w:rPr>
          <w:rStyle w:val="SegoeUIEmoji121"/>
        </w:rPr>
        <w:t>⚠</w:t>
      </w:r>
    </w:p>
    <w:p w14:paraId="6EBDFF53" w14:textId="77777777" w:rsidR="00240A79" w:rsidRPr="00645665" w:rsidRDefault="00240A79" w:rsidP="00407CAF">
      <w:pPr>
        <w:pStyle w:val="Heading3"/>
      </w:pPr>
      <w:bookmarkStart w:id="60" w:name="_Toc124600506"/>
      <w:bookmarkStart w:id="61" w:name="_Toc195981289"/>
      <w:bookmarkStart w:id="62" w:name="_Toc196031162"/>
      <w:r w:rsidRPr="00645665">
        <w:t>Назва другого пункту першого підрозділу другого розділу</w:t>
      </w:r>
      <w:bookmarkEnd w:id="60"/>
      <w:bookmarkEnd w:id="61"/>
      <w:bookmarkEnd w:id="62"/>
    </w:p>
    <w:p w14:paraId="09F9002D" w14:textId="77777777" w:rsidR="00645665" w:rsidRDefault="00240A79" w:rsidP="00407CAF">
      <w:r w:rsidRPr="00645665">
        <w:rPr>
          <w:highlight w:val="magenta"/>
        </w:rPr>
        <w:t>Текст першого пункту першого підрозділу другого розділу.</w:t>
      </w:r>
      <w:r w:rsidR="00645665">
        <w:t xml:space="preserve"> </w:t>
      </w:r>
    </w:p>
    <w:p w14:paraId="30887CEA" w14:textId="77777777" w:rsidR="00240A79" w:rsidRDefault="00412801" w:rsidP="00407CAF">
      <w:pPr>
        <w:pStyle w:val="aff1"/>
      </w:pPr>
      <w:r w:rsidRPr="002446AA">
        <w:rPr>
          <w:rStyle w:val="SegoeUIEmoji121"/>
        </w:rPr>
        <w:t>⚠</w:t>
      </w:r>
      <w:r w:rsidR="00645665" w:rsidRPr="001251C8">
        <w:rPr>
          <w:highlight w:val="red"/>
        </w:rPr>
        <w:t>Увага.</w:t>
      </w:r>
      <w:r w:rsidR="00645665">
        <w:t xml:space="preserve"> Абзац перед назвою підрозділу оформлюється стилем «</w:t>
      </w:r>
      <w:r w:rsidR="00645665" w:rsidRPr="00645665">
        <w:t>Звичайний (останній абзац розділу/підрозділу)</w:t>
      </w:r>
      <w:r w:rsidR="00645665">
        <w:t>».</w:t>
      </w:r>
      <w:r w:rsidRPr="00412801">
        <w:rPr>
          <w:rStyle w:val="SegoeUIEmoji121"/>
        </w:rPr>
        <w:t xml:space="preserve"> </w:t>
      </w:r>
      <w:r w:rsidRPr="002446AA">
        <w:rPr>
          <w:rStyle w:val="SegoeUIEmoji121"/>
        </w:rPr>
        <w:t>⚠</w:t>
      </w:r>
    </w:p>
    <w:p w14:paraId="7F2CEA2E" w14:textId="77777777" w:rsidR="00240A79" w:rsidRPr="00645665" w:rsidRDefault="00240A79" w:rsidP="00407CAF">
      <w:pPr>
        <w:pStyle w:val="Heading2"/>
      </w:pPr>
      <w:bookmarkStart w:id="63" w:name="_Toc124600507"/>
      <w:bookmarkStart w:id="64" w:name="_Toc195981290"/>
      <w:bookmarkStart w:id="65" w:name="_Toc196031163"/>
      <w:r w:rsidRPr="00645665">
        <w:t>Назва другого підрозділу другого розділу</w:t>
      </w:r>
      <w:bookmarkEnd w:id="63"/>
      <w:bookmarkEnd w:id="64"/>
      <w:bookmarkEnd w:id="65"/>
    </w:p>
    <w:p w14:paraId="7920EA5B" w14:textId="77777777" w:rsidR="00240A79" w:rsidRPr="00645665" w:rsidRDefault="00240A79" w:rsidP="00407CAF">
      <w:pPr>
        <w:pStyle w:val="Heading3"/>
      </w:pPr>
      <w:bookmarkStart w:id="66" w:name="_Toc124600508"/>
      <w:bookmarkStart w:id="67" w:name="_Toc195981291"/>
      <w:bookmarkStart w:id="68" w:name="_Toc196031164"/>
      <w:r w:rsidRPr="00645665">
        <w:t>Назва першого пункту другого підрозділу другого розділу</w:t>
      </w:r>
      <w:bookmarkEnd w:id="66"/>
      <w:bookmarkEnd w:id="67"/>
      <w:bookmarkEnd w:id="68"/>
    </w:p>
    <w:p w14:paraId="7ECBAACD" w14:textId="77777777" w:rsidR="00240A79" w:rsidRDefault="00240A79" w:rsidP="00407CAF">
      <w:r w:rsidRPr="00645665">
        <w:rPr>
          <w:highlight w:val="magenta"/>
        </w:rPr>
        <w:t>Текст першого пункту другого підрозділу другого розділу.</w:t>
      </w:r>
    </w:p>
    <w:p w14:paraId="66648384" w14:textId="77777777" w:rsidR="00240A79" w:rsidRPr="00645665" w:rsidRDefault="00240A79" w:rsidP="00407CAF">
      <w:pPr>
        <w:pStyle w:val="Heading3"/>
      </w:pPr>
      <w:bookmarkStart w:id="69" w:name="_Toc124600509"/>
      <w:bookmarkStart w:id="70" w:name="_Toc195981292"/>
      <w:bookmarkStart w:id="71" w:name="_Toc196031165"/>
      <w:r w:rsidRPr="00645665">
        <w:t>Назва другого пункту другого підрозділу другого розділу</w:t>
      </w:r>
      <w:bookmarkEnd w:id="69"/>
      <w:bookmarkEnd w:id="70"/>
      <w:bookmarkEnd w:id="71"/>
    </w:p>
    <w:p w14:paraId="39164156" w14:textId="77777777" w:rsidR="00645665" w:rsidRPr="008B28EA" w:rsidRDefault="00240A79" w:rsidP="00407CAF">
      <w:r w:rsidRPr="00645665">
        <w:rPr>
          <w:highlight w:val="magenta"/>
        </w:rPr>
        <w:t>Текст другого пункту другого підрозділу другого розділу.</w:t>
      </w:r>
    </w:p>
    <w:p w14:paraId="25D546AD" w14:textId="77777777" w:rsidR="00645665" w:rsidRPr="00E81F49" w:rsidRDefault="00645665" w:rsidP="00407CAF">
      <w:pPr>
        <w:pStyle w:val="Heading1"/>
      </w:pPr>
      <w:bookmarkStart w:id="72" w:name="_Toc124600510"/>
      <w:bookmarkStart w:id="73" w:name="_Toc195981293"/>
      <w:bookmarkStart w:id="74" w:name="_Toc196031166"/>
      <w:r w:rsidRPr="005D1710">
        <w:lastRenderedPageBreak/>
        <w:t xml:space="preserve">Назва </w:t>
      </w:r>
      <w:r w:rsidRPr="00645665">
        <w:t>третього</w:t>
      </w:r>
      <w:r>
        <w:t xml:space="preserve"> розділу</w:t>
      </w:r>
      <w:bookmarkEnd w:id="72"/>
      <w:bookmarkEnd w:id="73"/>
      <w:bookmarkEnd w:id="74"/>
      <w:r w:rsidRPr="005D1710">
        <w:t xml:space="preserve"> </w:t>
      </w:r>
    </w:p>
    <w:p w14:paraId="02052ACD" w14:textId="77777777" w:rsidR="00645665" w:rsidRPr="00645665" w:rsidRDefault="00645665" w:rsidP="00407CAF">
      <w:pPr>
        <w:pStyle w:val="Heading2"/>
      </w:pPr>
      <w:bookmarkStart w:id="75" w:name="_Toc124600511"/>
      <w:bookmarkStart w:id="76" w:name="_Toc195981294"/>
      <w:bookmarkStart w:id="77" w:name="_Toc196031167"/>
      <w:r w:rsidRPr="00645665">
        <w:t>Назва першого підрозділу третього розділу</w:t>
      </w:r>
      <w:bookmarkEnd w:id="75"/>
      <w:bookmarkEnd w:id="76"/>
      <w:bookmarkEnd w:id="77"/>
    </w:p>
    <w:p w14:paraId="1B47A6AF" w14:textId="77777777" w:rsidR="00645665" w:rsidRDefault="00645665" w:rsidP="00407CAF">
      <w:r w:rsidRPr="00645665">
        <w:rPr>
          <w:highlight w:val="magenta"/>
        </w:rPr>
        <w:t>Текст першого підрозділу третього розділу.</w:t>
      </w:r>
    </w:p>
    <w:p w14:paraId="26D2417F" w14:textId="77777777" w:rsidR="00645665" w:rsidRPr="00645665" w:rsidRDefault="00645665" w:rsidP="00407CAF">
      <w:pPr>
        <w:pStyle w:val="Heading3"/>
      </w:pPr>
      <w:bookmarkStart w:id="78" w:name="_Toc124600512"/>
      <w:bookmarkStart w:id="79" w:name="_Toc195981295"/>
      <w:bookmarkStart w:id="80" w:name="_Toc196031168"/>
      <w:r w:rsidRPr="00645665">
        <w:t>Назва першого пункту першого підрозділу третього розділу</w:t>
      </w:r>
      <w:bookmarkEnd w:id="78"/>
      <w:bookmarkEnd w:id="79"/>
      <w:bookmarkEnd w:id="80"/>
    </w:p>
    <w:p w14:paraId="6B277F46" w14:textId="77777777" w:rsidR="00645665" w:rsidRDefault="00645665" w:rsidP="00407CAF">
      <w:r w:rsidRPr="00645665">
        <w:rPr>
          <w:highlight w:val="magenta"/>
        </w:rPr>
        <w:t>Текст першого пункту першого підрозділу третього розділу.</w:t>
      </w:r>
    </w:p>
    <w:p w14:paraId="654A8DF9" w14:textId="77777777" w:rsidR="00645665" w:rsidRPr="00645665" w:rsidRDefault="00645665" w:rsidP="00407CAF">
      <w:pPr>
        <w:pStyle w:val="Heading3"/>
      </w:pPr>
      <w:bookmarkStart w:id="81" w:name="_Toc124600513"/>
      <w:bookmarkStart w:id="82" w:name="_Toc195981296"/>
      <w:bookmarkStart w:id="83" w:name="_Toc196031169"/>
      <w:r w:rsidRPr="00645665">
        <w:t>Назва другого пункту першого підрозділу третього розділу</w:t>
      </w:r>
      <w:bookmarkEnd w:id="81"/>
      <w:bookmarkEnd w:id="82"/>
      <w:bookmarkEnd w:id="83"/>
    </w:p>
    <w:p w14:paraId="783578DF" w14:textId="77777777" w:rsidR="00645665" w:rsidRDefault="00645665" w:rsidP="00407CAF">
      <w:r w:rsidRPr="00645665">
        <w:rPr>
          <w:highlight w:val="magenta"/>
        </w:rPr>
        <w:t>Текст першого пункту першого підрозділу третього розділу.</w:t>
      </w:r>
    </w:p>
    <w:p w14:paraId="366B0709" w14:textId="77777777" w:rsidR="00645665" w:rsidRDefault="00412801" w:rsidP="00407CAF">
      <w:pPr>
        <w:pStyle w:val="aff1"/>
      </w:pPr>
      <w:r w:rsidRPr="002446AA">
        <w:rPr>
          <w:rStyle w:val="SegoeUIEmoji121"/>
        </w:rPr>
        <w:t>⚠</w:t>
      </w:r>
      <w:r w:rsidR="00645665" w:rsidRPr="001251C8">
        <w:rPr>
          <w:highlight w:val="red"/>
        </w:rPr>
        <w:t>Увага.</w:t>
      </w:r>
      <w:r w:rsidR="00645665">
        <w:t xml:space="preserve"> Абзац перед назвою підрозділу оформлюється стилем «</w:t>
      </w:r>
      <w:r w:rsidR="00645665" w:rsidRPr="00645665">
        <w:t>Звичайний (останній абзац розділу/підрозділу)</w:t>
      </w:r>
      <w:r w:rsidR="00645665">
        <w:t>».</w:t>
      </w:r>
      <w:r w:rsidRPr="00412801">
        <w:rPr>
          <w:rStyle w:val="SegoeUIEmoji121"/>
        </w:rPr>
        <w:t xml:space="preserve"> </w:t>
      </w:r>
      <w:r w:rsidRPr="002446AA">
        <w:rPr>
          <w:rStyle w:val="SegoeUIEmoji121"/>
        </w:rPr>
        <w:t>⚠</w:t>
      </w:r>
    </w:p>
    <w:p w14:paraId="42F9C035" w14:textId="77777777" w:rsidR="00645665" w:rsidRPr="00645665" w:rsidRDefault="00645665" w:rsidP="00407CAF">
      <w:pPr>
        <w:pStyle w:val="Heading2"/>
      </w:pPr>
      <w:bookmarkStart w:id="84" w:name="_Toc124600514"/>
      <w:bookmarkStart w:id="85" w:name="_Toc195981297"/>
      <w:bookmarkStart w:id="86" w:name="_Toc196031170"/>
      <w:r w:rsidRPr="00645665">
        <w:t>Назва другого підрозділу третього розділу</w:t>
      </w:r>
      <w:bookmarkEnd w:id="84"/>
      <w:bookmarkEnd w:id="85"/>
      <w:bookmarkEnd w:id="86"/>
    </w:p>
    <w:p w14:paraId="024F863A" w14:textId="77777777" w:rsidR="00645665" w:rsidRDefault="00645665" w:rsidP="00407CAF">
      <w:r w:rsidRPr="00645665">
        <w:rPr>
          <w:highlight w:val="magenta"/>
        </w:rPr>
        <w:t>Текст першого підрозділу третього розділу.</w:t>
      </w:r>
    </w:p>
    <w:p w14:paraId="3FDD11CC" w14:textId="77777777" w:rsidR="00645665" w:rsidRPr="00645665" w:rsidRDefault="00645665" w:rsidP="00407CAF">
      <w:pPr>
        <w:pStyle w:val="Heading3"/>
      </w:pPr>
      <w:bookmarkStart w:id="87" w:name="_Toc124600515"/>
      <w:bookmarkStart w:id="88" w:name="_Toc195981298"/>
      <w:bookmarkStart w:id="89" w:name="_Toc196031171"/>
      <w:r w:rsidRPr="00645665">
        <w:t>Назва першого пункту другого підрозділу третього розділу</w:t>
      </w:r>
      <w:bookmarkEnd w:id="87"/>
      <w:bookmarkEnd w:id="88"/>
      <w:bookmarkEnd w:id="89"/>
    </w:p>
    <w:p w14:paraId="1F0097D4" w14:textId="77777777" w:rsidR="00645665" w:rsidRDefault="00645665" w:rsidP="00407CAF">
      <w:r w:rsidRPr="00645665">
        <w:rPr>
          <w:highlight w:val="magenta"/>
        </w:rPr>
        <w:t>Текст першого пункту першого підрозділу третього розділу.</w:t>
      </w:r>
    </w:p>
    <w:p w14:paraId="74CD6CE4" w14:textId="77777777" w:rsidR="00645665" w:rsidRPr="00645665" w:rsidRDefault="00645665" w:rsidP="00407CAF">
      <w:pPr>
        <w:pStyle w:val="Heading3"/>
      </w:pPr>
      <w:bookmarkStart w:id="90" w:name="_Toc124600516"/>
      <w:bookmarkStart w:id="91" w:name="_Toc195981299"/>
      <w:bookmarkStart w:id="92" w:name="_Toc196031172"/>
      <w:r w:rsidRPr="00645665">
        <w:t>Назва другого пункту другого підрозділу третього розділу</w:t>
      </w:r>
      <w:bookmarkEnd w:id="90"/>
      <w:bookmarkEnd w:id="91"/>
      <w:bookmarkEnd w:id="92"/>
    </w:p>
    <w:p w14:paraId="07D74E9C" w14:textId="77777777" w:rsidR="00645665" w:rsidRDefault="00645665" w:rsidP="00407CAF">
      <w:r w:rsidRPr="00645665">
        <w:rPr>
          <w:highlight w:val="magenta"/>
        </w:rPr>
        <w:t>Текст першого пункту першого підрозділу третього розділу.</w:t>
      </w:r>
    </w:p>
    <w:p w14:paraId="69EF59D0" w14:textId="77777777" w:rsidR="00645665" w:rsidRDefault="00645665" w:rsidP="00407CAF"/>
    <w:p w14:paraId="1E5561AC" w14:textId="77777777" w:rsidR="0036573F" w:rsidRDefault="0036573F" w:rsidP="00407CAF">
      <w:pPr>
        <w:pStyle w:val="a4"/>
      </w:pPr>
      <w:bookmarkStart w:id="93" w:name="_Toc195981302"/>
      <w:bookmarkStart w:id="94" w:name="_Toc196031173"/>
      <w:r>
        <w:lastRenderedPageBreak/>
        <w:t>Висновки</w:t>
      </w:r>
      <w:bookmarkEnd w:id="93"/>
      <w:bookmarkEnd w:id="94"/>
    </w:p>
    <w:p w14:paraId="4C90C68B" w14:textId="77777777" w:rsidR="00645665" w:rsidRDefault="00645665" w:rsidP="00407CAF">
      <w:r w:rsidRPr="00645665">
        <w:rPr>
          <w:highlight w:val="magenta"/>
        </w:rPr>
        <w:t xml:space="preserve">Текст </w:t>
      </w:r>
      <w:r>
        <w:rPr>
          <w:highlight w:val="magenta"/>
        </w:rPr>
        <w:t>висновків</w:t>
      </w:r>
      <w:r w:rsidRPr="00645665">
        <w:rPr>
          <w:highlight w:val="magenta"/>
        </w:rPr>
        <w:t>.</w:t>
      </w:r>
    </w:p>
    <w:p w14:paraId="691DB223" w14:textId="77777777" w:rsidR="0036573F" w:rsidRDefault="00AE7546" w:rsidP="00407CAF">
      <w:r w:rsidRPr="004B22D8">
        <w:rPr>
          <w:rStyle w:val="SegoeUIEmoji121"/>
        </w:rPr>
        <w:t>⚠</w:t>
      </w:r>
      <w:r w:rsidR="0036573F">
        <w:t xml:space="preserve">Зміст та структура висновків роботи, як правило, повинні відповідати змісту та структурі підрозділу </w:t>
      </w:r>
      <w:r w:rsidR="0036573F" w:rsidRPr="00BE4FDC">
        <w:t>«</w:t>
      </w:r>
      <w:r w:rsidR="0036573F">
        <w:t>Мета та задачі роботи» першого розділу, але у більш деталізованому та конкретизованому вигляді.</w:t>
      </w:r>
    </w:p>
    <w:p w14:paraId="3347DB48" w14:textId="77777777" w:rsidR="0036573F" w:rsidRPr="00791F66" w:rsidRDefault="0036573F" w:rsidP="00407CAF">
      <w:r>
        <w:t xml:space="preserve">У висновках мають бути наведені стислі </w:t>
      </w:r>
      <w:r w:rsidRPr="009D19BE">
        <w:t>результати</w:t>
      </w:r>
      <w:r>
        <w:t xml:space="preserve"> виконаної роботи і пропозиції щодо їх використання, а також дана оцінка техніко-економічної ефективності наукового результату роботи та її впровадження.</w:t>
      </w:r>
      <w:r w:rsidR="00AE7546" w:rsidRPr="00AE7546">
        <w:rPr>
          <w:rStyle w:val="SegoeUIEmoji121"/>
        </w:rPr>
        <w:t xml:space="preserve"> </w:t>
      </w:r>
      <w:r w:rsidR="00AE7546" w:rsidRPr="004B22D8">
        <w:rPr>
          <w:rStyle w:val="SegoeUIEmoji121"/>
        </w:rPr>
        <w:t>⚠</w:t>
      </w:r>
    </w:p>
    <w:p w14:paraId="66B42894" w14:textId="77777777" w:rsidR="00154EFD" w:rsidRPr="00791F66" w:rsidRDefault="00154EFD" w:rsidP="00407CAF">
      <w:pPr>
        <w:pStyle w:val="a4"/>
      </w:pPr>
      <w:bookmarkStart w:id="95" w:name="_Toc246321708"/>
      <w:bookmarkStart w:id="96" w:name="_Toc246321758"/>
      <w:bookmarkStart w:id="97" w:name="_Toc246322853"/>
      <w:bookmarkStart w:id="98" w:name="_Toc333773914"/>
      <w:bookmarkStart w:id="99" w:name="_Toc195981303"/>
      <w:bookmarkStart w:id="100" w:name="_Toc196031174"/>
      <w:r w:rsidRPr="00791F66">
        <w:lastRenderedPageBreak/>
        <w:t xml:space="preserve">Список </w:t>
      </w:r>
      <w:bookmarkEnd w:id="95"/>
      <w:bookmarkEnd w:id="96"/>
      <w:bookmarkEnd w:id="97"/>
      <w:bookmarkEnd w:id="98"/>
      <w:r w:rsidR="0036573F">
        <w:t>джерел інформації</w:t>
      </w:r>
      <w:bookmarkEnd w:id="99"/>
      <w:bookmarkEnd w:id="100"/>
    </w:p>
    <w:p w14:paraId="2885A449" w14:textId="77777777" w:rsidR="007B64AC" w:rsidRDefault="007B64AC" w:rsidP="00407CAF">
      <w:pPr>
        <w:pStyle w:val="a0"/>
        <w:rPr>
          <w:highlight w:val="magenta"/>
        </w:rPr>
      </w:pPr>
      <w:r w:rsidRPr="00F455B1">
        <w:rPr>
          <w:rStyle w:val="EndnoteReference"/>
          <w:highlight w:val="magenta"/>
        </w:rPr>
        <w:t xml:space="preserve">Безменов М. І. </w:t>
      </w:r>
      <w:r w:rsidRPr="005B45B5">
        <w:rPr>
          <w:rStyle w:val="aff"/>
          <w:highlight w:val="magenta"/>
        </w:rPr>
        <w:t>Вступ до Mathcad: навч.-метод. посіб.</w:t>
      </w:r>
      <w:r w:rsidRPr="00F455B1">
        <w:rPr>
          <w:rStyle w:val="EndnoteReference"/>
          <w:highlight w:val="magenta"/>
        </w:rPr>
        <w:t xml:space="preserve"> Харків: НТУ «ХПІ»; Планета-Прінт», 2019. 68 с.</w:t>
      </w:r>
    </w:p>
    <w:p w14:paraId="29FC5B4A" w14:textId="77777777" w:rsidR="005B45B5" w:rsidRPr="005B45B5" w:rsidRDefault="005B45B5" w:rsidP="00407CAF">
      <w:pPr>
        <w:pStyle w:val="a0"/>
        <w:rPr>
          <w:rStyle w:val="a5"/>
          <w:highlight w:val="magenta"/>
        </w:rPr>
      </w:pPr>
      <w:r w:rsidRPr="005B45B5">
        <w:rPr>
          <w:rStyle w:val="a5"/>
          <w:highlight w:val="magenta"/>
        </w:rPr>
        <w:t xml:space="preserve">Goyal P., Ferrara E. Graph embedding techniques, applications, and performance: A survey. </w:t>
      </w:r>
      <w:r w:rsidRPr="005B45B5">
        <w:rPr>
          <w:rStyle w:val="aff0"/>
          <w:highlight w:val="magenta"/>
        </w:rPr>
        <w:t>Knowledge-Based Systems.</w:t>
      </w:r>
      <w:r w:rsidRPr="005B45B5">
        <w:rPr>
          <w:rStyle w:val="a5"/>
          <w:highlight w:val="magenta"/>
        </w:rPr>
        <w:t xml:space="preserve"> 2018. Vol. 151. P. 78–94.</w:t>
      </w:r>
    </w:p>
    <w:p w14:paraId="5146E665" w14:textId="77777777" w:rsidR="007B64AC" w:rsidRPr="00F455B1" w:rsidRDefault="007B64AC" w:rsidP="00407CAF">
      <w:pPr>
        <w:pStyle w:val="a0"/>
        <w:rPr>
          <w:rStyle w:val="EndnoteReference"/>
          <w:highlight w:val="magenta"/>
        </w:rPr>
      </w:pPr>
      <w:r w:rsidRPr="00F455B1">
        <w:rPr>
          <w:rStyle w:val="EndnoteReference"/>
          <w:highlight w:val="magenta"/>
        </w:rPr>
        <w:t xml:space="preserve">Куценко О. С., Безменов М. І. Ідентифікація лінійних динамічних систем у середовищі поліноміальних сигналів. </w:t>
      </w:r>
      <w:r w:rsidRPr="005B45B5">
        <w:rPr>
          <w:rStyle w:val="aff"/>
          <w:highlight w:val="magenta"/>
        </w:rPr>
        <w:t>Вісник Національного технічного університету «ХПІ». Серія: Системний аналіз, управління та інформаційні технології.</w:t>
      </w:r>
      <w:r w:rsidRPr="00F455B1">
        <w:rPr>
          <w:rStyle w:val="EndnoteReference"/>
          <w:highlight w:val="magenta"/>
        </w:rPr>
        <w:t xml:space="preserve"> 2022. № 1 (7). С. 16–20.</w:t>
      </w:r>
    </w:p>
    <w:p w14:paraId="28019998" w14:textId="77777777" w:rsidR="007B64AC" w:rsidRPr="00D8511F" w:rsidRDefault="007B64AC" w:rsidP="00407CAF">
      <w:pPr>
        <w:pStyle w:val="a0"/>
        <w:rPr>
          <w:highlight w:val="magenta"/>
        </w:rPr>
      </w:pPr>
      <w:r w:rsidRPr="00D8511F">
        <w:rPr>
          <w:rStyle w:val="EndnoteReference"/>
          <w:highlight w:val="magenta"/>
        </w:rPr>
        <w:t xml:space="preserve">Різмонт Є. В., Безменов М. І. Використання конструктора Wix при розробці рекламного сайту. </w:t>
      </w:r>
      <w:r w:rsidRPr="005B45B5">
        <w:rPr>
          <w:rStyle w:val="aff"/>
          <w:highlight w:val="magenta"/>
        </w:rPr>
        <w:t>ХІІІ Міжнар. наук.-практ. конф. магістрантів та аспірантів «Теоретичні та практичні дослідження молодих науковців» (19–22 листопада 2019 року): матеріали конф.</w:t>
      </w:r>
      <w:r w:rsidRPr="00D8511F">
        <w:rPr>
          <w:rStyle w:val="EndnoteReference"/>
          <w:highlight w:val="magenta"/>
        </w:rPr>
        <w:t xml:space="preserve"> Харків: НТУ «ХПІ», 2019. С. 131–132.</w:t>
      </w:r>
    </w:p>
    <w:p w14:paraId="606E1B15" w14:textId="77777777" w:rsidR="00D8511F" w:rsidRPr="00D8511F" w:rsidRDefault="00D8511F" w:rsidP="00407CAF">
      <w:pPr>
        <w:pStyle w:val="a0"/>
        <w:rPr>
          <w:highlight w:val="magenta"/>
        </w:rPr>
      </w:pPr>
      <w:r w:rsidRPr="005B45B5">
        <w:rPr>
          <w:rStyle w:val="aff"/>
          <w:highlight w:val="magenta"/>
        </w:rPr>
        <w:t>Комп’ютерна графіка – визначення, основні принципи та важливість в сучасному світі</w:t>
      </w:r>
      <w:r w:rsidRPr="00D8511F">
        <w:rPr>
          <w:highlight w:val="magenta"/>
        </w:rPr>
        <w:t xml:space="preserve">. </w:t>
      </w:r>
      <w:r w:rsidRPr="00D8511F">
        <w:rPr>
          <w:highlight w:val="magenta"/>
          <w:lang w:val="en-US"/>
        </w:rPr>
        <w:t>URL</w:t>
      </w:r>
      <w:r w:rsidRPr="00D8511F">
        <w:rPr>
          <w:highlight w:val="magenta"/>
        </w:rPr>
        <w:t>: https://mediacom.com.ua/kompyuterna-grafika-viznachennya-ta-osnovni-printsipi</w:t>
      </w:r>
      <w:r w:rsidRPr="00D8511F">
        <w:rPr>
          <w:highlight w:val="magenta"/>
          <w:lang w:val="ru-RU"/>
        </w:rPr>
        <w:t xml:space="preserve"> (</w:t>
      </w:r>
      <w:r w:rsidRPr="00D8511F">
        <w:rPr>
          <w:highlight w:val="magenta"/>
        </w:rPr>
        <w:t xml:space="preserve">дата звернення: </w:t>
      </w:r>
      <w:r w:rsidRPr="00D8511F">
        <w:rPr>
          <w:highlight w:val="magenta"/>
          <w:lang w:val="ru-RU"/>
        </w:rPr>
        <w:t>12</w:t>
      </w:r>
      <w:r w:rsidRPr="00D8511F">
        <w:rPr>
          <w:highlight w:val="magenta"/>
        </w:rPr>
        <w:t>.0</w:t>
      </w:r>
      <w:r w:rsidRPr="00D8511F">
        <w:rPr>
          <w:highlight w:val="magenta"/>
          <w:lang w:val="ru-RU"/>
        </w:rPr>
        <w:t>4</w:t>
      </w:r>
      <w:r w:rsidRPr="00D8511F">
        <w:rPr>
          <w:highlight w:val="magenta"/>
        </w:rPr>
        <w:t>.202</w:t>
      </w:r>
      <w:r w:rsidRPr="00D8511F">
        <w:rPr>
          <w:highlight w:val="magenta"/>
          <w:lang w:val="ru-RU"/>
        </w:rPr>
        <w:t>5</w:t>
      </w:r>
      <w:r w:rsidRPr="00D8511F">
        <w:rPr>
          <w:highlight w:val="magenta"/>
        </w:rPr>
        <w:t>).</w:t>
      </w:r>
    </w:p>
    <w:p w14:paraId="7B11DDAD" w14:textId="77777777" w:rsidR="007B64AC" w:rsidRDefault="007B64AC" w:rsidP="00407CAF"/>
    <w:p w14:paraId="77722902" w14:textId="77777777" w:rsidR="0051166B" w:rsidRDefault="0051166B" w:rsidP="00407CAF">
      <w:r w:rsidRPr="004B22D8">
        <w:rPr>
          <w:rStyle w:val="SegoeUIEmoji121"/>
        </w:rPr>
        <w:t>⚠</w:t>
      </w:r>
      <w:r>
        <w:t>Б</w:t>
      </w:r>
      <w:r w:rsidRPr="00756DA8">
        <w:t xml:space="preserve">ібліографічні </w:t>
      </w:r>
      <w:r w:rsidRPr="005B45B5">
        <w:rPr>
          <w:rStyle w:val="aff"/>
        </w:rPr>
        <w:t>описи</w:t>
      </w:r>
      <w:r w:rsidRPr="00756DA8">
        <w:t xml:space="preserve"> джерел інформації розташовують у тому порядку, в якому джерела вперше згадуються в тексті</w:t>
      </w:r>
      <w:r>
        <w:t xml:space="preserve">. Приклад оформлення списку джерел інформації </w:t>
      </w:r>
      <w:r w:rsidR="005B45B5" w:rsidRPr="005B45B5">
        <w:rPr>
          <w:lang w:val="ru-RU"/>
        </w:rPr>
        <w:t>(</w:t>
      </w:r>
      <w:r w:rsidR="005B45B5">
        <w:t xml:space="preserve">книжка, </w:t>
      </w:r>
      <w:r w:rsidR="00940F15">
        <w:t xml:space="preserve">стаття в журналі, </w:t>
      </w:r>
      <w:r w:rsidR="005B45B5">
        <w:t>стаття в збірнику, тези доповіді,</w:t>
      </w:r>
      <w:r w:rsidR="00940F15">
        <w:t xml:space="preserve"> </w:t>
      </w:r>
      <w:r w:rsidR="005B45B5">
        <w:t xml:space="preserve">Інтернет-посилання) </w:t>
      </w:r>
      <w:r>
        <w:t xml:space="preserve">наведено </w:t>
      </w:r>
      <w:r w:rsidRPr="008B28EA">
        <w:t>вище</w:t>
      </w:r>
      <w:r>
        <w:t>.</w:t>
      </w:r>
      <w:r w:rsidRPr="004B22D8">
        <w:rPr>
          <w:rStyle w:val="SegoeUIEmoji121"/>
        </w:rPr>
        <w:t xml:space="preserve"> ⚠</w:t>
      </w:r>
    </w:p>
    <w:p w14:paraId="719C38F8" w14:textId="77777777" w:rsidR="0051166B" w:rsidRPr="003E6A99" w:rsidRDefault="0051166B" w:rsidP="00407CAF"/>
    <w:p w14:paraId="11427D0E" w14:textId="77777777" w:rsidR="003E6A99" w:rsidRPr="00A11A3C" w:rsidRDefault="001F1AF5" w:rsidP="0065713B">
      <w:pPr>
        <w:pStyle w:val="a1"/>
      </w:pPr>
      <w:r>
        <w:lastRenderedPageBreak/>
        <w:br/>
      </w:r>
      <w:bookmarkStart w:id="101" w:name="_Toc195981304"/>
      <w:bookmarkStart w:id="102" w:name="_Toc196031175"/>
      <w:r w:rsidR="007B64AC" w:rsidRPr="0070082F">
        <w:rPr>
          <w:highlight w:val="magenta"/>
        </w:rPr>
        <w:t>Назва д</w:t>
      </w:r>
      <w:r w:rsidR="005E63F5">
        <w:rPr>
          <w:highlight w:val="magenta"/>
        </w:rPr>
        <w:t>одатка</w:t>
      </w:r>
      <w:r w:rsidR="007B64AC" w:rsidRPr="0070082F">
        <w:rPr>
          <w:highlight w:val="magenta"/>
        </w:rPr>
        <w:t xml:space="preserve"> А</w:t>
      </w:r>
      <w:bookmarkEnd w:id="101"/>
      <w:bookmarkEnd w:id="102"/>
    </w:p>
    <w:p w14:paraId="3EC43869" w14:textId="77777777" w:rsidR="003E6A99" w:rsidRPr="008B28EA" w:rsidRDefault="00412801" w:rsidP="00407CAF">
      <w:r w:rsidRPr="002446AA">
        <w:rPr>
          <w:rStyle w:val="SegoeUIEmoji121"/>
        </w:rPr>
        <w:t>⚠</w:t>
      </w:r>
      <w:r w:rsidR="003E6A99" w:rsidRPr="00CF3F00">
        <w:t>Назва д</w:t>
      </w:r>
      <w:r w:rsidR="005E63F5">
        <w:t>одатка</w:t>
      </w:r>
      <w:r w:rsidR="003E6A99" w:rsidRPr="00CF3F00">
        <w:t xml:space="preserve"> оформлюється стилем «</w:t>
      </w:r>
      <w:r w:rsidR="00A11A3C">
        <w:t>Заголовок 9,</w:t>
      </w:r>
      <w:r w:rsidR="003E6A99" w:rsidRPr="00CF3F00">
        <w:t>Заголовок д</w:t>
      </w:r>
      <w:r w:rsidR="005E63F5">
        <w:t>одатка</w:t>
      </w:r>
      <w:r w:rsidR="003E6A99" w:rsidRPr="00CF3F00">
        <w:t xml:space="preserve">». При цьому </w:t>
      </w:r>
      <w:r w:rsidR="003E6A99">
        <w:t>між познакою д</w:t>
      </w:r>
      <w:r w:rsidR="005E63F5">
        <w:t>одатка</w:t>
      </w:r>
      <w:r w:rsidR="003E6A99">
        <w:t xml:space="preserve"> і його назвою необхідно вставити символ розриву рядка (</w:t>
      </w:r>
      <w:r w:rsidR="003E6A99" w:rsidRPr="00A11A3C">
        <w:rPr>
          <w:rStyle w:val="a5"/>
        </w:rPr>
        <w:t>Shift</w:t>
      </w:r>
      <w:r w:rsidR="003E6A99" w:rsidRPr="008B28EA">
        <w:rPr>
          <w:rStyle w:val="a5"/>
          <w:lang w:val="uk-UA"/>
        </w:rPr>
        <w:t>+</w:t>
      </w:r>
      <w:r w:rsidR="003E6A99" w:rsidRPr="00A11A3C">
        <w:rPr>
          <w:rStyle w:val="a5"/>
        </w:rPr>
        <w:t>Enter</w:t>
      </w:r>
      <w:r w:rsidR="003E6A99" w:rsidRPr="008B28EA">
        <w:t>).</w:t>
      </w:r>
    </w:p>
    <w:p w14:paraId="08B4E213" w14:textId="77777777" w:rsidR="003E6A99" w:rsidRPr="00216489" w:rsidRDefault="003E6A99" w:rsidP="00407CAF">
      <w:r>
        <w:t xml:space="preserve">Текст, рисунки та таблиці в </w:t>
      </w:r>
      <w:r w:rsidRPr="007A6F2C">
        <w:t>додатка</w:t>
      </w:r>
      <w:r>
        <w:t xml:space="preserve">х оформлюються </w:t>
      </w:r>
      <w:r w:rsidRPr="008A3DCF">
        <w:t>так само</w:t>
      </w:r>
      <w:r>
        <w:t>,</w:t>
      </w:r>
      <w:r w:rsidRPr="008A3DCF">
        <w:t xml:space="preserve"> як і </w:t>
      </w:r>
      <w:r w:rsidRPr="00496A8D">
        <w:t xml:space="preserve">в </w:t>
      </w:r>
      <w:r>
        <w:t xml:space="preserve">основному тексті </w:t>
      </w:r>
      <w:r w:rsidRPr="00496A8D">
        <w:t>пояснювальної запис</w:t>
      </w:r>
      <w:r>
        <w:t>ки</w:t>
      </w:r>
      <w:r w:rsidRPr="00496A8D">
        <w:t>. Якщо додат</w:t>
      </w:r>
      <w:r>
        <w:t>о</w:t>
      </w:r>
      <w:r w:rsidRPr="00496A8D">
        <w:t>к</w:t>
      </w:r>
      <w:r>
        <w:t xml:space="preserve"> містить програмний код, то для його оформлення рекомендується </w:t>
      </w:r>
      <w:r w:rsidRPr="00216489">
        <w:t>використовувати стиль «Текст програми»</w:t>
      </w:r>
      <w:r>
        <w:t>:</w:t>
      </w:r>
    </w:p>
    <w:p w14:paraId="1E51A2C9" w14:textId="77777777" w:rsidR="003E6A99" w:rsidRPr="00346D86" w:rsidRDefault="003E6A99" w:rsidP="003E6A99">
      <w:pPr>
        <w:pStyle w:val="a2"/>
      </w:pPr>
      <w:r w:rsidRPr="00346D86">
        <w:t>&lt;Window x:Class="WpfApplication1.MainWindow"</w:t>
      </w:r>
    </w:p>
    <w:p w14:paraId="3CDEAF1E" w14:textId="77777777" w:rsidR="003E6A99" w:rsidRPr="00346D86" w:rsidRDefault="003E6A99" w:rsidP="003E6A99">
      <w:pPr>
        <w:pStyle w:val="a2"/>
      </w:pPr>
      <w:r w:rsidRPr="00346D86">
        <w:t xml:space="preserve">        xmlns="http://schemas.microsoft.com/winfx/2006/xaml/presentation"</w:t>
      </w:r>
    </w:p>
    <w:p w14:paraId="45F0F148" w14:textId="77777777" w:rsidR="003E6A99" w:rsidRPr="00346D86" w:rsidRDefault="003E6A99" w:rsidP="003E6A99">
      <w:pPr>
        <w:pStyle w:val="a2"/>
      </w:pPr>
      <w:r w:rsidRPr="00346D86">
        <w:t xml:space="preserve">        xmlns:x="http://schemas.microsoft.com/winfx/2006/xaml"</w:t>
      </w:r>
    </w:p>
    <w:p w14:paraId="476539C3" w14:textId="77777777" w:rsidR="003E6A99" w:rsidRPr="00346D86" w:rsidRDefault="003E6A99" w:rsidP="003E6A99">
      <w:pPr>
        <w:pStyle w:val="a2"/>
      </w:pPr>
      <w:r w:rsidRPr="00346D86">
        <w:t xml:space="preserve">        Title="MainWindow" Height="350" Width="525"&gt;</w:t>
      </w:r>
    </w:p>
    <w:p w14:paraId="1165C92E" w14:textId="77777777" w:rsidR="003E6A99" w:rsidRPr="00346D86" w:rsidRDefault="003E6A99" w:rsidP="003E6A99">
      <w:pPr>
        <w:pStyle w:val="a2"/>
      </w:pPr>
      <w:r w:rsidRPr="00346D86">
        <w:t xml:space="preserve">    &lt;Grid&gt;</w:t>
      </w:r>
    </w:p>
    <w:p w14:paraId="08E3AD4D" w14:textId="77777777" w:rsidR="003E6A99" w:rsidRPr="003E6A99" w:rsidRDefault="003E6A99" w:rsidP="00407CAF"/>
    <w:p w14:paraId="217C104E" w14:textId="77777777" w:rsidR="00154EFD" w:rsidRPr="003E6A99" w:rsidRDefault="00412801" w:rsidP="00407CAF">
      <w:pPr>
        <w:sectPr w:rsidR="00154EFD" w:rsidRPr="003E6A99" w:rsidSect="0070082F">
          <w:headerReference w:type="default" r:id="rId26"/>
          <w:type w:val="continuous"/>
          <w:pgSz w:w="11906" w:h="16838" w:code="9"/>
          <w:pgMar w:top="1134" w:right="851" w:bottom="1134" w:left="1418" w:header="709" w:footer="1128" w:gutter="0"/>
          <w:pgNumType w:start="2"/>
          <w:cols w:space="708"/>
          <w:docGrid w:linePitch="360"/>
        </w:sectPr>
      </w:pPr>
      <w:r w:rsidRPr="002446AA">
        <w:rPr>
          <w:rStyle w:val="SegoeUIEmoji121"/>
        </w:rPr>
        <w:t>⚠</w:t>
      </w:r>
    </w:p>
    <w:p w14:paraId="2F8A560E" w14:textId="77777777" w:rsidR="0008052F" w:rsidRDefault="00645665" w:rsidP="0065713B">
      <w:pPr>
        <w:pStyle w:val="a1"/>
      </w:pPr>
      <w:r>
        <w:lastRenderedPageBreak/>
        <w:br/>
      </w:r>
      <w:bookmarkStart w:id="103" w:name="_Toc195981305"/>
      <w:bookmarkStart w:id="104" w:name="_Toc196031176"/>
      <w:r w:rsidRPr="0070082F">
        <w:rPr>
          <w:highlight w:val="magenta"/>
        </w:rPr>
        <w:t>Назва д</w:t>
      </w:r>
      <w:r w:rsidR="005E63F5">
        <w:rPr>
          <w:highlight w:val="magenta"/>
        </w:rPr>
        <w:t>одатка</w:t>
      </w:r>
      <w:r w:rsidRPr="0070082F">
        <w:rPr>
          <w:highlight w:val="magenta"/>
        </w:rPr>
        <w:t xml:space="preserve"> Б</w:t>
      </w:r>
      <w:bookmarkEnd w:id="103"/>
      <w:bookmarkEnd w:id="104"/>
      <w:r w:rsidRPr="00645665">
        <w:t xml:space="preserve"> </w:t>
      </w:r>
    </w:p>
    <w:p w14:paraId="69142921" w14:textId="77777777" w:rsidR="00645665" w:rsidRPr="00DB5198" w:rsidRDefault="00A3671B" w:rsidP="00645665">
      <w:pPr>
        <w:pStyle w:val="ae"/>
      </w:pPr>
      <w:r w:rsidRPr="00645665">
        <w:rPr>
          <w:noProof/>
          <w:lang w:val="en-US" w:eastAsia="en-US"/>
        </w:rPr>
        <w:drawing>
          <wp:inline distT="0" distB="0" distL="0" distR="0" wp14:anchorId="5F07D818" wp14:editId="4AF9E982">
            <wp:extent cx="4627245" cy="3401060"/>
            <wp:effectExtent l="0" t="0" r="0" b="0"/>
            <wp:docPr id="5" name="Рисунок 1" descr="Мощность-Ки-Р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Мощность-Ки-РМ"/>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27245" cy="3401060"/>
                    </a:xfrm>
                    <a:prstGeom prst="rect">
                      <a:avLst/>
                    </a:prstGeom>
                    <a:noFill/>
                    <a:ln>
                      <a:noFill/>
                    </a:ln>
                  </pic:spPr>
                </pic:pic>
              </a:graphicData>
            </a:graphic>
          </wp:inline>
        </w:drawing>
      </w:r>
    </w:p>
    <w:p w14:paraId="457AD338" w14:textId="77777777" w:rsidR="00645665" w:rsidRPr="008B28EA" w:rsidRDefault="00645665" w:rsidP="00645665">
      <w:pPr>
        <w:pStyle w:val="af"/>
      </w:pPr>
      <w:r w:rsidRPr="008B28EA">
        <w:t>Рисунок Б.1 – Назва рисунка</w:t>
      </w:r>
    </w:p>
    <w:p w14:paraId="1405EB54" w14:textId="77777777" w:rsidR="00645665" w:rsidRDefault="00645665" w:rsidP="0067446F">
      <w:pPr>
        <w:pStyle w:val="af1"/>
      </w:pPr>
      <w:r>
        <w:t xml:space="preserve">Таблиця </w:t>
      </w:r>
      <w:r w:rsidRPr="00546AF6">
        <w:t>Б.</w:t>
      </w:r>
      <w:r w:rsidRPr="008B28EA">
        <w:t>1</w:t>
      </w:r>
      <w:r>
        <w:t xml:space="preserve"> – Назва таблиці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127"/>
        <w:gridCol w:w="1559"/>
        <w:gridCol w:w="1985"/>
        <w:gridCol w:w="2126"/>
        <w:gridCol w:w="1559"/>
      </w:tblGrid>
      <w:tr w:rsidR="003F1579" w14:paraId="5CB0065F" w14:textId="77777777" w:rsidTr="006A0876">
        <w:trPr>
          <w:cantSplit/>
          <w:trHeight w:val="454"/>
          <w:jc w:val="center"/>
        </w:trPr>
        <w:tc>
          <w:tcPr>
            <w:tcW w:w="2127" w:type="dxa"/>
            <w:tcBorders>
              <w:top w:val="single" w:sz="4" w:space="0" w:color="auto"/>
              <w:left w:val="single" w:sz="4" w:space="0" w:color="auto"/>
              <w:bottom w:val="single" w:sz="12" w:space="0" w:color="auto"/>
              <w:right w:val="single" w:sz="4" w:space="0" w:color="auto"/>
            </w:tcBorders>
            <w:vAlign w:val="center"/>
          </w:tcPr>
          <w:p w14:paraId="4221C324" w14:textId="77777777" w:rsidR="00645665" w:rsidRDefault="00645665" w:rsidP="00407CAF">
            <w:pPr>
              <w:pStyle w:val="af0"/>
            </w:pPr>
          </w:p>
        </w:tc>
        <w:tc>
          <w:tcPr>
            <w:tcW w:w="1559" w:type="dxa"/>
            <w:tcBorders>
              <w:top w:val="single" w:sz="4" w:space="0" w:color="auto"/>
              <w:left w:val="single" w:sz="4" w:space="0" w:color="auto"/>
              <w:bottom w:val="single" w:sz="12" w:space="0" w:color="auto"/>
              <w:right w:val="single" w:sz="4" w:space="0" w:color="auto"/>
            </w:tcBorders>
            <w:vAlign w:val="center"/>
          </w:tcPr>
          <w:p w14:paraId="24481CD0" w14:textId="77777777" w:rsidR="00645665" w:rsidRDefault="00645665" w:rsidP="00407CAF">
            <w:pPr>
              <w:pStyle w:val="af0"/>
            </w:pPr>
          </w:p>
        </w:tc>
        <w:tc>
          <w:tcPr>
            <w:tcW w:w="1985" w:type="dxa"/>
            <w:tcBorders>
              <w:top w:val="single" w:sz="4" w:space="0" w:color="auto"/>
              <w:left w:val="single" w:sz="4" w:space="0" w:color="auto"/>
              <w:bottom w:val="single" w:sz="12" w:space="0" w:color="auto"/>
              <w:right w:val="single" w:sz="4" w:space="0" w:color="auto"/>
            </w:tcBorders>
            <w:vAlign w:val="center"/>
          </w:tcPr>
          <w:p w14:paraId="7D861E24" w14:textId="77777777" w:rsidR="00645665" w:rsidRDefault="00645665" w:rsidP="00407CAF">
            <w:pPr>
              <w:pStyle w:val="af0"/>
            </w:pPr>
          </w:p>
        </w:tc>
        <w:tc>
          <w:tcPr>
            <w:tcW w:w="2126" w:type="dxa"/>
            <w:tcBorders>
              <w:top w:val="single" w:sz="4" w:space="0" w:color="auto"/>
              <w:left w:val="single" w:sz="4" w:space="0" w:color="auto"/>
              <w:bottom w:val="single" w:sz="12" w:space="0" w:color="auto"/>
              <w:right w:val="single" w:sz="4" w:space="0" w:color="auto"/>
            </w:tcBorders>
            <w:vAlign w:val="center"/>
          </w:tcPr>
          <w:p w14:paraId="1D3F4F54" w14:textId="77777777" w:rsidR="00645665" w:rsidRDefault="00645665" w:rsidP="00407CAF">
            <w:pPr>
              <w:pStyle w:val="af0"/>
            </w:pPr>
          </w:p>
        </w:tc>
        <w:tc>
          <w:tcPr>
            <w:tcW w:w="1559" w:type="dxa"/>
            <w:tcBorders>
              <w:top w:val="single" w:sz="4" w:space="0" w:color="auto"/>
              <w:left w:val="single" w:sz="4" w:space="0" w:color="auto"/>
              <w:bottom w:val="single" w:sz="12" w:space="0" w:color="auto"/>
              <w:right w:val="single" w:sz="4" w:space="0" w:color="auto"/>
            </w:tcBorders>
            <w:vAlign w:val="center"/>
          </w:tcPr>
          <w:p w14:paraId="20D313EC" w14:textId="77777777" w:rsidR="00645665" w:rsidRDefault="00645665" w:rsidP="00407CAF">
            <w:pPr>
              <w:pStyle w:val="af0"/>
            </w:pPr>
          </w:p>
        </w:tc>
      </w:tr>
      <w:tr w:rsidR="003F1579" w14:paraId="0D0E02B7" w14:textId="77777777" w:rsidTr="006A0876">
        <w:trPr>
          <w:cantSplit/>
          <w:trHeight w:val="454"/>
          <w:jc w:val="center"/>
        </w:trPr>
        <w:tc>
          <w:tcPr>
            <w:tcW w:w="2127" w:type="dxa"/>
            <w:tcBorders>
              <w:top w:val="single" w:sz="12" w:space="0" w:color="auto"/>
              <w:left w:val="single" w:sz="4" w:space="0" w:color="auto"/>
              <w:bottom w:val="single" w:sz="4" w:space="0" w:color="auto"/>
              <w:right w:val="single" w:sz="4" w:space="0" w:color="auto"/>
            </w:tcBorders>
          </w:tcPr>
          <w:p w14:paraId="67F148D8" w14:textId="77777777" w:rsidR="00645665" w:rsidRDefault="00645665" w:rsidP="00407CAF">
            <w:pPr>
              <w:pStyle w:val="af0"/>
            </w:pPr>
          </w:p>
        </w:tc>
        <w:tc>
          <w:tcPr>
            <w:tcW w:w="1559" w:type="dxa"/>
            <w:tcBorders>
              <w:top w:val="single" w:sz="12" w:space="0" w:color="auto"/>
              <w:left w:val="single" w:sz="4" w:space="0" w:color="auto"/>
              <w:bottom w:val="single" w:sz="4" w:space="0" w:color="auto"/>
              <w:right w:val="single" w:sz="4" w:space="0" w:color="auto"/>
            </w:tcBorders>
          </w:tcPr>
          <w:p w14:paraId="2E847A9C" w14:textId="77777777" w:rsidR="00645665" w:rsidRDefault="00645665" w:rsidP="00407CAF">
            <w:pPr>
              <w:pStyle w:val="af0"/>
            </w:pPr>
          </w:p>
        </w:tc>
        <w:tc>
          <w:tcPr>
            <w:tcW w:w="1985" w:type="dxa"/>
            <w:tcBorders>
              <w:top w:val="single" w:sz="12" w:space="0" w:color="auto"/>
              <w:left w:val="single" w:sz="4" w:space="0" w:color="auto"/>
              <w:bottom w:val="single" w:sz="4" w:space="0" w:color="auto"/>
              <w:right w:val="single" w:sz="4" w:space="0" w:color="auto"/>
            </w:tcBorders>
          </w:tcPr>
          <w:p w14:paraId="2B607AFB" w14:textId="77777777" w:rsidR="00645665" w:rsidRDefault="00645665" w:rsidP="00407CAF">
            <w:pPr>
              <w:pStyle w:val="af0"/>
            </w:pPr>
          </w:p>
        </w:tc>
        <w:tc>
          <w:tcPr>
            <w:tcW w:w="2126" w:type="dxa"/>
            <w:tcBorders>
              <w:top w:val="single" w:sz="12" w:space="0" w:color="auto"/>
              <w:left w:val="single" w:sz="4" w:space="0" w:color="auto"/>
              <w:bottom w:val="single" w:sz="4" w:space="0" w:color="auto"/>
              <w:right w:val="single" w:sz="4" w:space="0" w:color="auto"/>
            </w:tcBorders>
          </w:tcPr>
          <w:p w14:paraId="2F5AAD86" w14:textId="77777777" w:rsidR="00645665" w:rsidRDefault="00645665" w:rsidP="00407CAF">
            <w:pPr>
              <w:pStyle w:val="af0"/>
            </w:pPr>
          </w:p>
        </w:tc>
        <w:tc>
          <w:tcPr>
            <w:tcW w:w="1559" w:type="dxa"/>
            <w:tcBorders>
              <w:top w:val="single" w:sz="12" w:space="0" w:color="auto"/>
              <w:left w:val="single" w:sz="4" w:space="0" w:color="auto"/>
              <w:bottom w:val="single" w:sz="4" w:space="0" w:color="auto"/>
              <w:right w:val="single" w:sz="4" w:space="0" w:color="auto"/>
            </w:tcBorders>
          </w:tcPr>
          <w:p w14:paraId="44BFCC50" w14:textId="77777777" w:rsidR="00645665" w:rsidRDefault="00645665" w:rsidP="00407CAF">
            <w:pPr>
              <w:pStyle w:val="af0"/>
            </w:pPr>
          </w:p>
        </w:tc>
      </w:tr>
      <w:tr w:rsidR="003F1579" w14:paraId="7FA8D164" w14:textId="77777777" w:rsidTr="006A0876">
        <w:trPr>
          <w:cantSplit/>
          <w:trHeight w:val="454"/>
          <w:jc w:val="center"/>
        </w:trPr>
        <w:tc>
          <w:tcPr>
            <w:tcW w:w="2127" w:type="dxa"/>
            <w:tcBorders>
              <w:top w:val="single" w:sz="4" w:space="0" w:color="auto"/>
              <w:left w:val="single" w:sz="4" w:space="0" w:color="auto"/>
              <w:bottom w:val="single" w:sz="4" w:space="0" w:color="auto"/>
              <w:right w:val="single" w:sz="4" w:space="0" w:color="auto"/>
            </w:tcBorders>
          </w:tcPr>
          <w:p w14:paraId="6D8ADE4D" w14:textId="77777777" w:rsidR="00645665" w:rsidRDefault="00645665" w:rsidP="00407CAF">
            <w:pPr>
              <w:pStyle w:val="af0"/>
            </w:pPr>
          </w:p>
        </w:tc>
        <w:tc>
          <w:tcPr>
            <w:tcW w:w="1559" w:type="dxa"/>
            <w:tcBorders>
              <w:top w:val="single" w:sz="4" w:space="0" w:color="auto"/>
              <w:left w:val="single" w:sz="4" w:space="0" w:color="auto"/>
              <w:bottom w:val="single" w:sz="4" w:space="0" w:color="auto"/>
              <w:right w:val="single" w:sz="4" w:space="0" w:color="auto"/>
            </w:tcBorders>
          </w:tcPr>
          <w:p w14:paraId="037F162E" w14:textId="77777777" w:rsidR="00645665" w:rsidRDefault="00645665" w:rsidP="00407CAF">
            <w:pPr>
              <w:pStyle w:val="af0"/>
            </w:pPr>
          </w:p>
        </w:tc>
        <w:tc>
          <w:tcPr>
            <w:tcW w:w="1985" w:type="dxa"/>
            <w:tcBorders>
              <w:top w:val="single" w:sz="4" w:space="0" w:color="auto"/>
              <w:left w:val="single" w:sz="4" w:space="0" w:color="auto"/>
              <w:bottom w:val="single" w:sz="4" w:space="0" w:color="auto"/>
              <w:right w:val="single" w:sz="4" w:space="0" w:color="auto"/>
            </w:tcBorders>
          </w:tcPr>
          <w:p w14:paraId="3D828CE5" w14:textId="77777777" w:rsidR="00645665" w:rsidRDefault="00645665" w:rsidP="00407CAF">
            <w:pPr>
              <w:pStyle w:val="af0"/>
            </w:pPr>
          </w:p>
        </w:tc>
        <w:tc>
          <w:tcPr>
            <w:tcW w:w="2126" w:type="dxa"/>
            <w:tcBorders>
              <w:top w:val="single" w:sz="4" w:space="0" w:color="auto"/>
              <w:left w:val="single" w:sz="4" w:space="0" w:color="auto"/>
              <w:bottom w:val="single" w:sz="4" w:space="0" w:color="auto"/>
              <w:right w:val="single" w:sz="4" w:space="0" w:color="auto"/>
            </w:tcBorders>
          </w:tcPr>
          <w:p w14:paraId="54641125" w14:textId="77777777" w:rsidR="00645665" w:rsidRDefault="00645665" w:rsidP="00407CAF">
            <w:pPr>
              <w:pStyle w:val="af0"/>
            </w:pPr>
          </w:p>
        </w:tc>
        <w:tc>
          <w:tcPr>
            <w:tcW w:w="1559" w:type="dxa"/>
            <w:tcBorders>
              <w:top w:val="single" w:sz="4" w:space="0" w:color="auto"/>
              <w:left w:val="single" w:sz="4" w:space="0" w:color="auto"/>
              <w:bottom w:val="single" w:sz="4" w:space="0" w:color="auto"/>
              <w:right w:val="single" w:sz="4" w:space="0" w:color="auto"/>
            </w:tcBorders>
          </w:tcPr>
          <w:p w14:paraId="1DF29E1F" w14:textId="77777777" w:rsidR="00645665" w:rsidRDefault="00645665" w:rsidP="00407CAF">
            <w:pPr>
              <w:pStyle w:val="af0"/>
            </w:pPr>
          </w:p>
        </w:tc>
      </w:tr>
    </w:tbl>
    <w:p w14:paraId="0A75EA22" w14:textId="77777777" w:rsidR="00645665" w:rsidRDefault="00645665" w:rsidP="00407CAF">
      <w:pPr>
        <w:sectPr w:rsidR="00645665" w:rsidSect="001A3917">
          <w:headerReference w:type="even" r:id="rId28"/>
          <w:endnotePr>
            <w:numFmt w:val="decimal"/>
          </w:endnotePr>
          <w:pgSz w:w="11906" w:h="16838" w:code="9"/>
          <w:pgMar w:top="1134" w:right="851" w:bottom="1134" w:left="1418" w:header="567" w:footer="567" w:gutter="0"/>
          <w:cols w:space="720"/>
        </w:sectPr>
      </w:pPr>
    </w:p>
    <w:tbl>
      <w:tblPr>
        <w:tblW w:w="10312" w:type="dxa"/>
        <w:jc w:val="center"/>
        <w:tblLayout w:type="fixed"/>
        <w:tblLook w:val="01E0" w:firstRow="1" w:lastRow="1" w:firstColumn="1" w:lastColumn="1" w:noHBand="0" w:noVBand="0"/>
      </w:tblPr>
      <w:tblGrid>
        <w:gridCol w:w="2518"/>
        <w:gridCol w:w="34"/>
        <w:gridCol w:w="20"/>
        <w:gridCol w:w="743"/>
        <w:gridCol w:w="567"/>
        <w:gridCol w:w="141"/>
        <w:gridCol w:w="2526"/>
        <w:gridCol w:w="1418"/>
        <w:gridCol w:w="2246"/>
        <w:gridCol w:w="27"/>
        <w:gridCol w:w="72"/>
      </w:tblGrid>
      <w:tr w:rsidR="0070082F" w:rsidRPr="00E81F49" w14:paraId="70807FA6" w14:textId="77777777" w:rsidTr="00DC6418">
        <w:trPr>
          <w:trHeight w:val="711"/>
          <w:jc w:val="center"/>
        </w:trPr>
        <w:tc>
          <w:tcPr>
            <w:tcW w:w="10312" w:type="dxa"/>
            <w:gridSpan w:val="11"/>
          </w:tcPr>
          <w:p w14:paraId="68A3D71E" w14:textId="77777777" w:rsidR="0070082F" w:rsidRPr="00E81F49" w:rsidRDefault="0070082F" w:rsidP="00407CAF">
            <w:pPr>
              <w:pStyle w:val="af6"/>
            </w:pPr>
            <w:r>
              <w:lastRenderedPageBreak/>
              <w:br w:type="page"/>
            </w:r>
            <w:r w:rsidRPr="00E81F49">
              <w:t>МІНІСТЕРСТВО ОСВІТИ І НАУКИ УКРАЇНИ</w:t>
            </w:r>
          </w:p>
        </w:tc>
      </w:tr>
      <w:tr w:rsidR="0070082F" w:rsidRPr="00E81F49" w14:paraId="08E0B9F6" w14:textId="77777777" w:rsidTr="00DC6418">
        <w:trPr>
          <w:trHeight w:hRule="exact" w:val="1134"/>
          <w:jc w:val="center"/>
        </w:trPr>
        <w:tc>
          <w:tcPr>
            <w:tcW w:w="10312" w:type="dxa"/>
            <w:gridSpan w:val="11"/>
            <w:vAlign w:val="center"/>
          </w:tcPr>
          <w:p w14:paraId="0CADF6C6" w14:textId="77777777" w:rsidR="0070082F" w:rsidRPr="00E81F49" w:rsidRDefault="0070082F" w:rsidP="00F455B1">
            <w:pPr>
              <w:pStyle w:val="af5"/>
            </w:pPr>
            <w:r w:rsidRPr="00E81F49">
              <w:t>НАЦІОНАЛЬНИЙ ТЕХНІЧНИЙ УНІВЕРСИТЕТ</w:t>
            </w:r>
            <w:r w:rsidR="00F455B1">
              <w:br/>
            </w:r>
            <w:r>
              <w:t>«</w:t>
            </w:r>
            <w:r w:rsidRPr="00E81F49">
              <w:t>ХАРКІВСЬКИЙ ПОЛІТЕХНІЧНИЙ ІНСТИТУТ</w:t>
            </w:r>
            <w:r>
              <w:t>»</w:t>
            </w:r>
          </w:p>
        </w:tc>
      </w:tr>
      <w:tr w:rsidR="0070082F" w:rsidRPr="00E81F49" w14:paraId="7B8BC54D" w14:textId="77777777" w:rsidTr="00DC6418">
        <w:trPr>
          <w:trHeight w:hRule="exact" w:val="567"/>
          <w:jc w:val="center"/>
        </w:trPr>
        <w:tc>
          <w:tcPr>
            <w:tcW w:w="2552" w:type="dxa"/>
            <w:gridSpan w:val="2"/>
            <w:vAlign w:val="bottom"/>
          </w:tcPr>
          <w:p w14:paraId="304AD667" w14:textId="77777777" w:rsidR="0070082F" w:rsidRPr="00E81F49" w:rsidRDefault="0070082F" w:rsidP="001A3917">
            <w:pPr>
              <w:pStyle w:val="a8"/>
            </w:pPr>
            <w:r>
              <w:t>Інститут</w:t>
            </w:r>
          </w:p>
        </w:tc>
        <w:tc>
          <w:tcPr>
            <w:tcW w:w="7760" w:type="dxa"/>
            <w:gridSpan w:val="9"/>
            <w:vAlign w:val="bottom"/>
          </w:tcPr>
          <w:p w14:paraId="4210048F" w14:textId="77777777" w:rsidR="0070082F" w:rsidRPr="00017D7F" w:rsidRDefault="0070082F" w:rsidP="001A3917">
            <w:pPr>
              <w:pStyle w:val="a8"/>
            </w:pPr>
            <w:r>
              <w:t>комп’</w:t>
            </w:r>
            <w:r w:rsidRPr="00C47983">
              <w:t>ютерних наук та інформаційних технологій</w:t>
            </w:r>
          </w:p>
        </w:tc>
      </w:tr>
      <w:tr w:rsidR="0070082F" w:rsidRPr="00E81F49" w14:paraId="4CFA602B" w14:textId="77777777" w:rsidTr="00DC6418">
        <w:trPr>
          <w:trHeight w:hRule="exact" w:val="567"/>
          <w:jc w:val="center"/>
        </w:trPr>
        <w:tc>
          <w:tcPr>
            <w:tcW w:w="2552" w:type="dxa"/>
            <w:gridSpan w:val="2"/>
            <w:vAlign w:val="bottom"/>
          </w:tcPr>
          <w:p w14:paraId="3C1D15A1" w14:textId="77777777" w:rsidR="0070082F" w:rsidRPr="00E81F49" w:rsidRDefault="0070082F" w:rsidP="001A3917">
            <w:pPr>
              <w:pStyle w:val="a8"/>
            </w:pPr>
            <w:r w:rsidRPr="00E81F49">
              <w:t>Кафедра</w:t>
            </w:r>
            <w:r>
              <w:t xml:space="preserve"> </w:t>
            </w:r>
          </w:p>
        </w:tc>
        <w:tc>
          <w:tcPr>
            <w:tcW w:w="7760" w:type="dxa"/>
            <w:gridSpan w:val="9"/>
            <w:vAlign w:val="bottom"/>
          </w:tcPr>
          <w:p w14:paraId="42D3A8AA" w14:textId="77777777" w:rsidR="0070082F" w:rsidRPr="00E81F49" w:rsidRDefault="0070082F" w:rsidP="001A3917">
            <w:pPr>
              <w:pStyle w:val="a8"/>
            </w:pPr>
            <w:r w:rsidRPr="00097314">
              <w:t>системного аналізу та інформаційно-аналітичних технологій</w:t>
            </w:r>
          </w:p>
        </w:tc>
      </w:tr>
      <w:tr w:rsidR="00DC6418" w:rsidRPr="00E81F49" w14:paraId="62EAA9F5" w14:textId="77777777" w:rsidTr="00DC6418">
        <w:trPr>
          <w:trHeight w:hRule="exact" w:val="567"/>
          <w:jc w:val="center"/>
        </w:trPr>
        <w:tc>
          <w:tcPr>
            <w:tcW w:w="2552" w:type="dxa"/>
            <w:gridSpan w:val="2"/>
            <w:vAlign w:val="bottom"/>
          </w:tcPr>
          <w:p w14:paraId="3C48265E" w14:textId="77777777" w:rsidR="00DC6418" w:rsidRPr="00A6453B" w:rsidRDefault="00DC6418" w:rsidP="00DC6418">
            <w:pPr>
              <w:pStyle w:val="a8"/>
            </w:pPr>
            <w:r>
              <w:t>Спеціальність</w:t>
            </w:r>
          </w:p>
        </w:tc>
        <w:tc>
          <w:tcPr>
            <w:tcW w:w="7760" w:type="dxa"/>
            <w:gridSpan w:val="9"/>
            <w:vAlign w:val="bottom"/>
          </w:tcPr>
          <w:p w14:paraId="36F4A856" w14:textId="77777777" w:rsidR="00DC6418" w:rsidRPr="00E81F49" w:rsidRDefault="00DC6418" w:rsidP="00DC6418">
            <w:pPr>
              <w:pStyle w:val="130"/>
            </w:pPr>
            <w:r>
              <w:rPr>
                <w:highlight w:val="magenta"/>
              </w:rPr>
              <w:t xml:space="preserve">124 </w:t>
            </w:r>
            <w:r w:rsidRPr="00C47983">
              <w:rPr>
                <w:highlight w:val="magenta"/>
              </w:rPr>
              <w:t>Системний аналіз</w:t>
            </w:r>
            <w:r>
              <w:rPr>
                <w:highlight w:val="magenta"/>
              </w:rPr>
              <w:t xml:space="preserve">/122 </w:t>
            </w:r>
            <w:r w:rsidRPr="00097314">
              <w:rPr>
                <w:highlight w:val="magenta"/>
              </w:rPr>
              <w:t>Комп</w:t>
            </w:r>
            <w:r>
              <w:rPr>
                <w:highlight w:val="magenta"/>
              </w:rPr>
              <w:t>’</w:t>
            </w:r>
            <w:r w:rsidRPr="00097314">
              <w:rPr>
                <w:highlight w:val="magenta"/>
              </w:rPr>
              <w:t>ютерні науки</w:t>
            </w:r>
          </w:p>
        </w:tc>
      </w:tr>
      <w:tr w:rsidR="00DC6418" w:rsidRPr="00E81F49" w14:paraId="7121139B" w14:textId="77777777" w:rsidTr="00DC6418">
        <w:trPr>
          <w:trHeight w:hRule="exact" w:val="567"/>
          <w:jc w:val="center"/>
        </w:trPr>
        <w:tc>
          <w:tcPr>
            <w:tcW w:w="2552" w:type="dxa"/>
            <w:gridSpan w:val="2"/>
            <w:vAlign w:val="bottom"/>
          </w:tcPr>
          <w:p w14:paraId="5F86F71D" w14:textId="77777777" w:rsidR="00DC6418" w:rsidRPr="00E81F49" w:rsidRDefault="00DC6418" w:rsidP="00DC6418">
            <w:pPr>
              <w:pStyle w:val="a8"/>
            </w:pPr>
            <w:r>
              <w:t>Освітня програма</w:t>
            </w:r>
          </w:p>
        </w:tc>
        <w:tc>
          <w:tcPr>
            <w:tcW w:w="7760" w:type="dxa"/>
            <w:gridSpan w:val="9"/>
            <w:vAlign w:val="bottom"/>
          </w:tcPr>
          <w:p w14:paraId="57C30EF1" w14:textId="77777777" w:rsidR="00DC6418" w:rsidRPr="00E81F49" w:rsidRDefault="00DC6418" w:rsidP="00DC6418">
            <w:pPr>
              <w:pStyle w:val="130"/>
            </w:pPr>
            <w:r w:rsidRPr="00C47983">
              <w:rPr>
                <w:highlight w:val="magenta"/>
              </w:rPr>
              <w:t>Системний аналіз і управління</w:t>
            </w:r>
            <w:r>
              <w:rPr>
                <w:highlight w:val="magenta"/>
              </w:rPr>
              <w:t>/</w:t>
            </w:r>
            <w:r w:rsidRPr="00C47983">
              <w:rPr>
                <w:highlight w:val="magenta"/>
              </w:rPr>
              <w:t>Комп</w:t>
            </w:r>
            <w:r>
              <w:rPr>
                <w:highlight w:val="magenta"/>
              </w:rPr>
              <w:t>’</w:t>
            </w:r>
            <w:r w:rsidRPr="00C47983">
              <w:rPr>
                <w:highlight w:val="magenta"/>
              </w:rPr>
              <w:t>ютерні науки</w:t>
            </w:r>
          </w:p>
        </w:tc>
      </w:tr>
      <w:tr w:rsidR="00DC6418" w:rsidRPr="00E81F49" w14:paraId="29757F41" w14:textId="77777777" w:rsidTr="00DC6418">
        <w:tblPrEx>
          <w:tblLook w:val="0000" w:firstRow="0" w:lastRow="0" w:firstColumn="0" w:lastColumn="0" w:noHBand="0" w:noVBand="0"/>
        </w:tblPrEx>
        <w:trPr>
          <w:trHeight w:hRule="exact" w:val="510"/>
          <w:jc w:val="center"/>
        </w:trPr>
        <w:tc>
          <w:tcPr>
            <w:tcW w:w="6549" w:type="dxa"/>
            <w:gridSpan w:val="7"/>
          </w:tcPr>
          <w:p w14:paraId="1CFA1C45" w14:textId="77777777" w:rsidR="00DC6418" w:rsidRPr="00E81F49" w:rsidRDefault="00DC6418" w:rsidP="00DC6418">
            <w:pPr>
              <w:pStyle w:val="af4"/>
            </w:pPr>
          </w:p>
        </w:tc>
        <w:tc>
          <w:tcPr>
            <w:tcW w:w="3763" w:type="dxa"/>
            <w:gridSpan w:val="4"/>
            <w:vAlign w:val="bottom"/>
          </w:tcPr>
          <w:p w14:paraId="421B3964" w14:textId="77777777" w:rsidR="00DC6418" w:rsidRPr="00E81F49" w:rsidRDefault="00DC6418" w:rsidP="00DC6418">
            <w:pPr>
              <w:pStyle w:val="a8"/>
            </w:pPr>
          </w:p>
        </w:tc>
      </w:tr>
      <w:tr w:rsidR="00DC6418" w:rsidRPr="00E81F49" w14:paraId="263DBB34" w14:textId="77777777" w:rsidTr="00DC6418">
        <w:tblPrEx>
          <w:tblLook w:val="0000" w:firstRow="0" w:lastRow="0" w:firstColumn="0" w:lastColumn="0" w:noHBand="0" w:noVBand="0"/>
        </w:tblPrEx>
        <w:trPr>
          <w:trHeight w:hRule="exact" w:val="510"/>
          <w:jc w:val="center"/>
        </w:trPr>
        <w:tc>
          <w:tcPr>
            <w:tcW w:w="6549" w:type="dxa"/>
            <w:gridSpan w:val="7"/>
          </w:tcPr>
          <w:p w14:paraId="1B9FB6DC" w14:textId="77777777" w:rsidR="00DC6418" w:rsidRPr="00E81F49" w:rsidRDefault="00DC6418" w:rsidP="00DC6418">
            <w:pPr>
              <w:pStyle w:val="a8"/>
            </w:pPr>
          </w:p>
        </w:tc>
        <w:tc>
          <w:tcPr>
            <w:tcW w:w="3763" w:type="dxa"/>
            <w:gridSpan w:val="4"/>
            <w:vAlign w:val="bottom"/>
          </w:tcPr>
          <w:p w14:paraId="5936CC05" w14:textId="77777777" w:rsidR="00DC6418" w:rsidRPr="00E81F49" w:rsidRDefault="00DC6418" w:rsidP="00DC6418">
            <w:pPr>
              <w:pStyle w:val="a8"/>
            </w:pPr>
          </w:p>
        </w:tc>
      </w:tr>
      <w:tr w:rsidR="00DC6418" w:rsidRPr="00E81F49" w14:paraId="58D436E3" w14:textId="77777777" w:rsidTr="00DC6418">
        <w:tblPrEx>
          <w:tblLook w:val="0000" w:firstRow="0" w:lastRow="0" w:firstColumn="0" w:lastColumn="0" w:noHBand="0" w:noVBand="0"/>
        </w:tblPrEx>
        <w:trPr>
          <w:trHeight w:hRule="exact" w:val="510"/>
          <w:jc w:val="center"/>
        </w:trPr>
        <w:tc>
          <w:tcPr>
            <w:tcW w:w="6549" w:type="dxa"/>
            <w:gridSpan w:val="7"/>
          </w:tcPr>
          <w:p w14:paraId="29437622" w14:textId="77777777" w:rsidR="00DC6418" w:rsidRPr="00E81F49" w:rsidRDefault="00DC6418" w:rsidP="00DC6418">
            <w:pPr>
              <w:pStyle w:val="af4"/>
            </w:pPr>
          </w:p>
        </w:tc>
        <w:tc>
          <w:tcPr>
            <w:tcW w:w="3763" w:type="dxa"/>
            <w:gridSpan w:val="4"/>
            <w:vAlign w:val="bottom"/>
          </w:tcPr>
          <w:p w14:paraId="1C17D1B1" w14:textId="77777777" w:rsidR="00DC6418" w:rsidRPr="00E81F49" w:rsidRDefault="00DC6418" w:rsidP="00DC6418">
            <w:pPr>
              <w:pStyle w:val="a8"/>
            </w:pPr>
          </w:p>
        </w:tc>
      </w:tr>
      <w:tr w:rsidR="00DC6418" w:rsidRPr="00E81F49" w14:paraId="5FB9D114" w14:textId="77777777" w:rsidTr="00DC6418">
        <w:tblPrEx>
          <w:tblLook w:val="0000" w:firstRow="0" w:lastRow="0" w:firstColumn="0" w:lastColumn="0" w:noHBand="0" w:noVBand="0"/>
        </w:tblPrEx>
        <w:trPr>
          <w:trHeight w:hRule="exact" w:val="227"/>
          <w:jc w:val="center"/>
        </w:trPr>
        <w:tc>
          <w:tcPr>
            <w:tcW w:w="6549" w:type="dxa"/>
            <w:gridSpan w:val="7"/>
          </w:tcPr>
          <w:p w14:paraId="604A7628" w14:textId="77777777" w:rsidR="00DC6418" w:rsidRPr="00E81F49" w:rsidRDefault="00DC6418" w:rsidP="00DC6418">
            <w:pPr>
              <w:pStyle w:val="8"/>
            </w:pPr>
          </w:p>
        </w:tc>
        <w:tc>
          <w:tcPr>
            <w:tcW w:w="3763" w:type="dxa"/>
            <w:gridSpan w:val="4"/>
          </w:tcPr>
          <w:p w14:paraId="23A3D89D" w14:textId="77777777" w:rsidR="00DC6418" w:rsidRPr="00E81F49" w:rsidRDefault="00DC6418" w:rsidP="00DC6418">
            <w:pPr>
              <w:pStyle w:val="8"/>
            </w:pPr>
          </w:p>
        </w:tc>
      </w:tr>
      <w:tr w:rsidR="00DC6418" w:rsidRPr="00E81F49" w14:paraId="4FDCE2F6" w14:textId="77777777" w:rsidTr="00DC6418">
        <w:tblPrEx>
          <w:tblLook w:val="0000" w:firstRow="0" w:lastRow="0" w:firstColumn="0" w:lastColumn="0" w:noHBand="0" w:noVBand="0"/>
        </w:tblPrEx>
        <w:trPr>
          <w:trHeight w:hRule="exact" w:val="510"/>
          <w:jc w:val="center"/>
        </w:trPr>
        <w:tc>
          <w:tcPr>
            <w:tcW w:w="6549" w:type="dxa"/>
            <w:gridSpan w:val="7"/>
          </w:tcPr>
          <w:p w14:paraId="7696E87E" w14:textId="77777777" w:rsidR="00DC6418" w:rsidRPr="00E81F49" w:rsidRDefault="00DC6418" w:rsidP="00DC6418">
            <w:pPr>
              <w:pStyle w:val="af4"/>
            </w:pPr>
          </w:p>
        </w:tc>
        <w:tc>
          <w:tcPr>
            <w:tcW w:w="3763" w:type="dxa"/>
            <w:gridSpan w:val="4"/>
            <w:vAlign w:val="bottom"/>
          </w:tcPr>
          <w:p w14:paraId="1662301F" w14:textId="77777777" w:rsidR="00DC6418" w:rsidRPr="00E81F49" w:rsidRDefault="00DC6418" w:rsidP="00DC6418">
            <w:pPr>
              <w:pStyle w:val="af4"/>
            </w:pPr>
          </w:p>
        </w:tc>
      </w:tr>
      <w:tr w:rsidR="00DC6418" w:rsidRPr="00E81F49" w14:paraId="346D7643" w14:textId="77777777" w:rsidTr="00DC6418">
        <w:tblPrEx>
          <w:tblLook w:val="0000" w:firstRow="0" w:lastRow="0" w:firstColumn="0" w:lastColumn="0" w:noHBand="0" w:noVBand="0"/>
        </w:tblPrEx>
        <w:trPr>
          <w:trHeight w:hRule="exact" w:val="227"/>
          <w:jc w:val="center"/>
        </w:trPr>
        <w:tc>
          <w:tcPr>
            <w:tcW w:w="6549" w:type="dxa"/>
            <w:gridSpan w:val="7"/>
          </w:tcPr>
          <w:p w14:paraId="67FBDF11" w14:textId="77777777" w:rsidR="00DC6418" w:rsidRPr="00E81F49" w:rsidRDefault="00DC6418" w:rsidP="00DC6418">
            <w:pPr>
              <w:pStyle w:val="8"/>
            </w:pPr>
          </w:p>
        </w:tc>
        <w:tc>
          <w:tcPr>
            <w:tcW w:w="3763" w:type="dxa"/>
            <w:gridSpan w:val="4"/>
          </w:tcPr>
          <w:p w14:paraId="44A97800" w14:textId="77777777" w:rsidR="00DC6418" w:rsidRPr="00E81F49" w:rsidRDefault="00DC6418" w:rsidP="00DC6418">
            <w:pPr>
              <w:pStyle w:val="8"/>
            </w:pPr>
          </w:p>
        </w:tc>
      </w:tr>
      <w:tr w:rsidR="00DC6418" w:rsidRPr="00E81F49" w14:paraId="5972113B" w14:textId="77777777" w:rsidTr="00DC6418">
        <w:trPr>
          <w:trHeight w:hRule="exact" w:val="1080"/>
          <w:jc w:val="center"/>
        </w:trPr>
        <w:tc>
          <w:tcPr>
            <w:tcW w:w="10312" w:type="dxa"/>
            <w:gridSpan w:val="11"/>
            <w:vAlign w:val="bottom"/>
          </w:tcPr>
          <w:p w14:paraId="665EAF25" w14:textId="77777777" w:rsidR="00DC6418" w:rsidRPr="00E81F49" w:rsidRDefault="00DC6418" w:rsidP="00DC6418">
            <w:pPr>
              <w:pStyle w:val="af5"/>
            </w:pPr>
            <w:r>
              <w:t>Ілюстративні матеріали</w:t>
            </w:r>
          </w:p>
        </w:tc>
      </w:tr>
      <w:tr w:rsidR="00DC6418" w:rsidRPr="00E81F49" w14:paraId="4BED62FF" w14:textId="77777777" w:rsidTr="00DC6418">
        <w:trPr>
          <w:trHeight w:hRule="exact" w:val="558"/>
          <w:jc w:val="center"/>
        </w:trPr>
        <w:tc>
          <w:tcPr>
            <w:tcW w:w="10312" w:type="dxa"/>
            <w:gridSpan w:val="11"/>
            <w:vAlign w:val="center"/>
          </w:tcPr>
          <w:p w14:paraId="080BE8C4" w14:textId="77777777" w:rsidR="00DC6418" w:rsidRPr="00E81F49" w:rsidRDefault="00DC6418" w:rsidP="00DC6418">
            <w:pPr>
              <w:pStyle w:val="13"/>
            </w:pPr>
          </w:p>
        </w:tc>
      </w:tr>
      <w:tr w:rsidR="00DC6418" w:rsidRPr="00E81F49" w14:paraId="0D7D1F5C" w14:textId="77777777" w:rsidTr="00DC6418">
        <w:trPr>
          <w:trHeight w:hRule="exact" w:val="680"/>
          <w:jc w:val="center"/>
        </w:trPr>
        <w:tc>
          <w:tcPr>
            <w:tcW w:w="10312" w:type="dxa"/>
            <w:gridSpan w:val="11"/>
            <w:vAlign w:val="bottom"/>
          </w:tcPr>
          <w:p w14:paraId="6CFBA886" w14:textId="77777777" w:rsidR="00DC6418" w:rsidRPr="00184B25" w:rsidRDefault="00DC6418" w:rsidP="00407CAF">
            <w:pPr>
              <w:pStyle w:val="af6"/>
            </w:pPr>
            <w:r w:rsidRPr="00184B25">
              <w:t>Тема роботи «</w:t>
            </w:r>
            <w:r w:rsidRPr="00184B25">
              <w:rPr>
                <w:highlight w:val="magenta"/>
              </w:rPr>
              <w:t>Хххххх ххххххх хххххх хххххх хххххх хххххх</w:t>
            </w:r>
          </w:p>
        </w:tc>
      </w:tr>
      <w:tr w:rsidR="00DC6418" w:rsidRPr="00E81F49" w14:paraId="7914BAB5" w14:textId="77777777" w:rsidTr="00DC6418">
        <w:trPr>
          <w:trHeight w:hRule="exact" w:val="454"/>
          <w:jc w:val="center"/>
        </w:trPr>
        <w:tc>
          <w:tcPr>
            <w:tcW w:w="10312" w:type="dxa"/>
            <w:gridSpan w:val="11"/>
            <w:vAlign w:val="bottom"/>
          </w:tcPr>
          <w:p w14:paraId="1428B782" w14:textId="77777777" w:rsidR="00DC6418" w:rsidRPr="00184B25" w:rsidRDefault="00DC6418" w:rsidP="00407CAF">
            <w:pPr>
              <w:pStyle w:val="af6"/>
            </w:pPr>
            <w:r w:rsidRPr="00184B25">
              <w:rPr>
                <w:highlight w:val="magenta"/>
              </w:rPr>
              <w:t>ххххххх ххххххх хххххххх ххххххх ххххххххххххххх</w:t>
            </w:r>
            <w:r w:rsidRPr="00184B25">
              <w:t>»</w:t>
            </w:r>
          </w:p>
        </w:tc>
      </w:tr>
      <w:tr w:rsidR="00DC6418" w:rsidRPr="00E81F49" w14:paraId="12139476" w14:textId="77777777" w:rsidTr="00DC6418">
        <w:trPr>
          <w:trHeight w:hRule="exact" w:val="454"/>
          <w:jc w:val="center"/>
        </w:trPr>
        <w:tc>
          <w:tcPr>
            <w:tcW w:w="10312" w:type="dxa"/>
            <w:gridSpan w:val="11"/>
            <w:vAlign w:val="bottom"/>
          </w:tcPr>
          <w:p w14:paraId="2B4BB2B5" w14:textId="77777777" w:rsidR="00DC6418" w:rsidRPr="00E81F49" w:rsidRDefault="00DC6418" w:rsidP="00DC6418">
            <w:pPr>
              <w:pStyle w:val="af4"/>
            </w:pPr>
          </w:p>
        </w:tc>
      </w:tr>
      <w:tr w:rsidR="00DC6418" w:rsidRPr="00E81F49" w14:paraId="0D451542" w14:textId="77777777" w:rsidTr="00DC6418">
        <w:trPr>
          <w:trHeight w:hRule="exact" w:val="1134"/>
          <w:jc w:val="center"/>
        </w:trPr>
        <w:tc>
          <w:tcPr>
            <w:tcW w:w="2552" w:type="dxa"/>
            <w:gridSpan w:val="2"/>
            <w:vAlign w:val="bottom"/>
          </w:tcPr>
          <w:p w14:paraId="14332A04" w14:textId="77777777" w:rsidR="00DC6418" w:rsidRPr="00E81F49" w:rsidRDefault="00DC6418" w:rsidP="00DC6418">
            <w:pPr>
              <w:pStyle w:val="a8"/>
            </w:pPr>
          </w:p>
        </w:tc>
        <w:tc>
          <w:tcPr>
            <w:tcW w:w="5415" w:type="dxa"/>
            <w:gridSpan w:val="6"/>
            <w:vAlign w:val="bottom"/>
          </w:tcPr>
          <w:p w14:paraId="09DFA94F" w14:textId="77777777" w:rsidR="00DC6418" w:rsidRPr="00E81F49" w:rsidRDefault="00DC6418" w:rsidP="00DC6418">
            <w:pPr>
              <w:pStyle w:val="13"/>
            </w:pPr>
          </w:p>
        </w:tc>
        <w:tc>
          <w:tcPr>
            <w:tcW w:w="2345" w:type="dxa"/>
            <w:gridSpan w:val="3"/>
            <w:vAlign w:val="bottom"/>
          </w:tcPr>
          <w:p w14:paraId="646EE49C" w14:textId="77777777" w:rsidR="00DC6418" w:rsidRPr="00E81F49" w:rsidRDefault="00DC6418" w:rsidP="00DC6418">
            <w:pPr>
              <w:pStyle w:val="a8"/>
            </w:pPr>
          </w:p>
        </w:tc>
      </w:tr>
      <w:tr w:rsidR="00DC6418" w:rsidRPr="00E81F49" w14:paraId="6CF793DB" w14:textId="77777777" w:rsidTr="00DC6418">
        <w:trPr>
          <w:trHeight w:hRule="exact" w:val="284"/>
          <w:jc w:val="center"/>
        </w:trPr>
        <w:tc>
          <w:tcPr>
            <w:tcW w:w="2552" w:type="dxa"/>
            <w:gridSpan w:val="2"/>
          </w:tcPr>
          <w:p w14:paraId="2E4D3DA0" w14:textId="77777777" w:rsidR="00DC6418" w:rsidRPr="00E81F49" w:rsidRDefault="00DC6418" w:rsidP="00DC6418">
            <w:pPr>
              <w:pStyle w:val="8"/>
            </w:pPr>
          </w:p>
        </w:tc>
        <w:tc>
          <w:tcPr>
            <w:tcW w:w="5415" w:type="dxa"/>
            <w:gridSpan w:val="6"/>
          </w:tcPr>
          <w:p w14:paraId="6441E2E3" w14:textId="77777777" w:rsidR="00DC6418" w:rsidRPr="00E81F49" w:rsidRDefault="00DC6418" w:rsidP="00DC6418">
            <w:pPr>
              <w:pStyle w:val="8"/>
            </w:pPr>
          </w:p>
        </w:tc>
        <w:tc>
          <w:tcPr>
            <w:tcW w:w="2345" w:type="dxa"/>
            <w:gridSpan w:val="3"/>
          </w:tcPr>
          <w:p w14:paraId="4EAA0E68" w14:textId="77777777" w:rsidR="00DC6418" w:rsidRPr="00E81F49" w:rsidRDefault="00DC6418" w:rsidP="00DC6418">
            <w:pPr>
              <w:pStyle w:val="8"/>
            </w:pPr>
          </w:p>
        </w:tc>
      </w:tr>
      <w:tr w:rsidR="00DC6418" w:rsidRPr="00E81F49" w14:paraId="03EE167E" w14:textId="77777777" w:rsidTr="00DC6418">
        <w:trPr>
          <w:gridAfter w:val="2"/>
          <w:wAfter w:w="99" w:type="dxa"/>
          <w:trHeight w:hRule="exact" w:val="964"/>
          <w:jc w:val="center"/>
        </w:trPr>
        <w:tc>
          <w:tcPr>
            <w:tcW w:w="2572" w:type="dxa"/>
            <w:gridSpan w:val="3"/>
            <w:tcMar>
              <w:right w:w="28" w:type="dxa"/>
            </w:tcMar>
            <w:vAlign w:val="bottom"/>
          </w:tcPr>
          <w:p w14:paraId="70F01DDC" w14:textId="77777777" w:rsidR="00DC6418" w:rsidRPr="00E81F49" w:rsidRDefault="00DC6418" w:rsidP="00DC6418">
            <w:pPr>
              <w:pStyle w:val="a8"/>
            </w:pPr>
            <w:r w:rsidRPr="00E81F49">
              <w:t>Виконав</w:t>
            </w:r>
            <w:r w:rsidRPr="0099285A">
              <w:rPr>
                <w:highlight w:val="magenta"/>
              </w:rPr>
              <w:t>ець(ниця)</w:t>
            </w:r>
          </w:p>
        </w:tc>
        <w:tc>
          <w:tcPr>
            <w:tcW w:w="743" w:type="dxa"/>
            <w:vAlign w:val="bottom"/>
          </w:tcPr>
          <w:p w14:paraId="46B670F1" w14:textId="77777777" w:rsidR="00DC6418" w:rsidRPr="007A2C9A" w:rsidRDefault="00DC6418" w:rsidP="00DC6418">
            <w:pPr>
              <w:pStyle w:val="13"/>
              <w:rPr>
                <w:lang w:val="ru-RU"/>
              </w:rPr>
            </w:pPr>
          </w:p>
        </w:tc>
        <w:tc>
          <w:tcPr>
            <w:tcW w:w="6898" w:type="dxa"/>
            <w:gridSpan w:val="5"/>
            <w:vAlign w:val="bottom"/>
          </w:tcPr>
          <w:p w14:paraId="6017964E" w14:textId="77777777" w:rsidR="00DC6418" w:rsidRPr="007A2C9A" w:rsidRDefault="00DC6418" w:rsidP="00DC6418">
            <w:pPr>
              <w:pStyle w:val="a8"/>
              <w:rPr>
                <w:lang w:val="ru-RU"/>
              </w:rPr>
            </w:pPr>
            <w:r w:rsidRPr="007A2C9A">
              <w:rPr>
                <w:highlight w:val="magenta"/>
              </w:rPr>
              <w:t>Прізвище Ім’я По-батькові</w:t>
            </w:r>
          </w:p>
        </w:tc>
      </w:tr>
      <w:tr w:rsidR="00DC6418" w:rsidRPr="00E81F49" w14:paraId="6113C5EA" w14:textId="77777777" w:rsidTr="00DC6418">
        <w:trPr>
          <w:gridAfter w:val="2"/>
          <w:wAfter w:w="99" w:type="dxa"/>
          <w:trHeight w:val="180"/>
          <w:jc w:val="center"/>
        </w:trPr>
        <w:tc>
          <w:tcPr>
            <w:tcW w:w="2572" w:type="dxa"/>
            <w:gridSpan w:val="3"/>
          </w:tcPr>
          <w:p w14:paraId="5FE17F51" w14:textId="77777777" w:rsidR="00DC6418" w:rsidRPr="00E81F49" w:rsidRDefault="00DC6418" w:rsidP="00DC6418">
            <w:pPr>
              <w:pStyle w:val="8"/>
            </w:pPr>
          </w:p>
        </w:tc>
        <w:tc>
          <w:tcPr>
            <w:tcW w:w="1451" w:type="dxa"/>
            <w:gridSpan w:val="3"/>
          </w:tcPr>
          <w:p w14:paraId="68DE3252" w14:textId="77777777" w:rsidR="00DC6418" w:rsidRPr="00E81F49" w:rsidRDefault="00DC6418" w:rsidP="00DC6418">
            <w:pPr>
              <w:pStyle w:val="8"/>
            </w:pPr>
          </w:p>
        </w:tc>
        <w:tc>
          <w:tcPr>
            <w:tcW w:w="6190" w:type="dxa"/>
            <w:gridSpan w:val="3"/>
          </w:tcPr>
          <w:p w14:paraId="2F3D6335" w14:textId="77777777" w:rsidR="00DC6418" w:rsidRPr="00E81F49" w:rsidRDefault="00DC6418" w:rsidP="00DC6418">
            <w:pPr>
              <w:pStyle w:val="80"/>
            </w:pPr>
          </w:p>
        </w:tc>
      </w:tr>
      <w:tr w:rsidR="00DC6418" w:rsidRPr="00E81F49" w14:paraId="3598541C" w14:textId="77777777" w:rsidTr="00DC6418">
        <w:trPr>
          <w:gridAfter w:val="2"/>
          <w:wAfter w:w="99" w:type="dxa"/>
          <w:trHeight w:hRule="exact" w:val="964"/>
          <w:jc w:val="center"/>
        </w:trPr>
        <w:tc>
          <w:tcPr>
            <w:tcW w:w="2572" w:type="dxa"/>
            <w:gridSpan w:val="3"/>
            <w:vAlign w:val="bottom"/>
          </w:tcPr>
          <w:p w14:paraId="4E9C7DCB" w14:textId="77777777" w:rsidR="00DC6418" w:rsidRPr="00E81F49" w:rsidRDefault="00DC6418" w:rsidP="00DC6418">
            <w:pPr>
              <w:pStyle w:val="a8"/>
            </w:pPr>
            <w:r w:rsidRPr="00E81F49">
              <w:t>Керівни</w:t>
            </w:r>
            <w:r w:rsidRPr="0099285A">
              <w:rPr>
                <w:highlight w:val="magenta"/>
              </w:rPr>
              <w:t>к(ця)</w:t>
            </w:r>
          </w:p>
        </w:tc>
        <w:tc>
          <w:tcPr>
            <w:tcW w:w="743" w:type="dxa"/>
            <w:vAlign w:val="bottom"/>
          </w:tcPr>
          <w:p w14:paraId="6492C224" w14:textId="77777777" w:rsidR="00DC6418" w:rsidRPr="007A2C9A" w:rsidRDefault="00DC6418" w:rsidP="00DC6418">
            <w:pPr>
              <w:pStyle w:val="13"/>
              <w:rPr>
                <w:lang w:val="ru-RU"/>
              </w:rPr>
            </w:pPr>
          </w:p>
        </w:tc>
        <w:tc>
          <w:tcPr>
            <w:tcW w:w="6898" w:type="dxa"/>
            <w:gridSpan w:val="5"/>
            <w:vAlign w:val="bottom"/>
          </w:tcPr>
          <w:p w14:paraId="6D2EC068" w14:textId="77777777" w:rsidR="00DC6418" w:rsidRPr="007A2C9A" w:rsidRDefault="00DC6418" w:rsidP="00DC6418">
            <w:pPr>
              <w:pStyle w:val="a8"/>
              <w:rPr>
                <w:lang w:val="ru-RU"/>
              </w:rPr>
            </w:pPr>
            <w:r w:rsidRPr="00A522BB">
              <w:rPr>
                <w:highlight w:val="magenta"/>
              </w:rPr>
              <w:t xml:space="preserve">посада </w:t>
            </w:r>
            <w:r w:rsidRPr="001A0D3B">
              <w:rPr>
                <w:highlight w:val="yellow"/>
              </w:rPr>
              <w:t>Прізвище Ім’я По-батькові</w:t>
            </w:r>
          </w:p>
        </w:tc>
      </w:tr>
      <w:tr w:rsidR="00DC6418" w:rsidRPr="00E81F49" w14:paraId="6AAE7D9C" w14:textId="77777777" w:rsidTr="00DC6418">
        <w:trPr>
          <w:gridAfter w:val="1"/>
          <w:wAfter w:w="72" w:type="dxa"/>
          <w:trHeight w:val="180"/>
          <w:jc w:val="center"/>
        </w:trPr>
        <w:tc>
          <w:tcPr>
            <w:tcW w:w="2518" w:type="dxa"/>
          </w:tcPr>
          <w:p w14:paraId="2FDF999A" w14:textId="77777777" w:rsidR="00DC6418" w:rsidRPr="00E81F49" w:rsidRDefault="00DC6418" w:rsidP="00DC6418">
            <w:pPr>
              <w:pStyle w:val="8"/>
            </w:pPr>
          </w:p>
        </w:tc>
        <w:tc>
          <w:tcPr>
            <w:tcW w:w="1364" w:type="dxa"/>
            <w:gridSpan w:val="4"/>
          </w:tcPr>
          <w:p w14:paraId="30148436" w14:textId="77777777" w:rsidR="00DC6418" w:rsidRPr="00E81F49" w:rsidRDefault="00DC6418" w:rsidP="00DC6418">
            <w:pPr>
              <w:pStyle w:val="8"/>
            </w:pPr>
          </w:p>
        </w:tc>
        <w:tc>
          <w:tcPr>
            <w:tcW w:w="6358" w:type="dxa"/>
            <w:gridSpan w:val="5"/>
          </w:tcPr>
          <w:p w14:paraId="1E20C83D" w14:textId="77777777" w:rsidR="00DC6418" w:rsidRPr="00E81F49" w:rsidRDefault="00DC6418" w:rsidP="00DC6418">
            <w:pPr>
              <w:pStyle w:val="80"/>
            </w:pPr>
          </w:p>
        </w:tc>
      </w:tr>
      <w:tr w:rsidR="00DC6418" w:rsidRPr="00E81F49" w14:paraId="3541EFCF" w14:textId="77777777" w:rsidTr="00DC6418">
        <w:trPr>
          <w:trHeight w:hRule="exact" w:val="964"/>
          <w:jc w:val="center"/>
        </w:trPr>
        <w:tc>
          <w:tcPr>
            <w:tcW w:w="10312" w:type="dxa"/>
            <w:gridSpan w:val="11"/>
            <w:vAlign w:val="bottom"/>
          </w:tcPr>
          <w:p w14:paraId="4315C561" w14:textId="77777777" w:rsidR="00DC6418" w:rsidRPr="00A6453B" w:rsidRDefault="00DC6418" w:rsidP="00407CAF">
            <w:pPr>
              <w:pStyle w:val="af6"/>
              <w:rPr>
                <w:lang w:val="ru-RU"/>
              </w:rPr>
            </w:pPr>
            <w:r w:rsidRPr="00E81F49">
              <w:t>Харків 20</w:t>
            </w:r>
            <w:r>
              <w:t>2</w:t>
            </w:r>
            <w:r w:rsidRPr="00517A10">
              <w:rPr>
                <w:highlight w:val="magenta"/>
              </w:rPr>
              <w:t>5</w:t>
            </w:r>
          </w:p>
        </w:tc>
      </w:tr>
    </w:tbl>
    <w:p w14:paraId="3D999C4F" w14:textId="77777777" w:rsidR="0070082F" w:rsidRDefault="0070082F" w:rsidP="00407CAF"/>
    <w:p w14:paraId="490E60CF" w14:textId="77777777" w:rsidR="00EC2DC2" w:rsidRDefault="00A3671B" w:rsidP="00407CAF">
      <w:pPr>
        <w:pStyle w:val="a9"/>
      </w:pPr>
      <w:r w:rsidRPr="00EC2DC2">
        <w:rPr>
          <w:noProof/>
          <w:lang w:val="en-US" w:eastAsia="en-US"/>
        </w:rPr>
        <w:drawing>
          <wp:inline distT="0" distB="0" distL="0" distR="0" wp14:anchorId="7080036E" wp14:editId="7A107FAE">
            <wp:extent cx="6075045" cy="3408045"/>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5045" cy="3408045"/>
                    </a:xfrm>
                    <a:prstGeom prst="rect">
                      <a:avLst/>
                    </a:prstGeom>
                    <a:noFill/>
                    <a:ln>
                      <a:noFill/>
                    </a:ln>
                  </pic:spPr>
                </pic:pic>
              </a:graphicData>
            </a:graphic>
          </wp:inline>
        </w:drawing>
      </w:r>
    </w:p>
    <w:p w14:paraId="47A4C46F" w14:textId="77777777" w:rsidR="00EC2DC2" w:rsidRDefault="00EC2DC2" w:rsidP="00407CAF"/>
    <w:p w14:paraId="1710AAFF" w14:textId="77777777" w:rsidR="00EC2DC2" w:rsidRDefault="00A3671B" w:rsidP="00407CAF">
      <w:pPr>
        <w:pStyle w:val="a9"/>
      </w:pPr>
      <w:r w:rsidRPr="00EC2DC2">
        <w:rPr>
          <w:noProof/>
          <w:lang w:val="en-US" w:eastAsia="en-US"/>
        </w:rPr>
        <w:drawing>
          <wp:inline distT="0" distB="0" distL="0" distR="0" wp14:anchorId="65FF25A1" wp14:editId="08536F3A">
            <wp:extent cx="6096000" cy="3429000"/>
            <wp:effectExtent l="0" t="0" r="0" b="0"/>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757CB5DA" w14:textId="77777777" w:rsidR="00EC2DC2" w:rsidRDefault="00EC2DC2" w:rsidP="00412801">
      <w:pPr>
        <w:pStyle w:val="8"/>
      </w:pPr>
      <w:r>
        <w:br w:type="page"/>
      </w:r>
    </w:p>
    <w:tbl>
      <w:tblPr>
        <w:tblW w:w="10312" w:type="dxa"/>
        <w:jc w:val="center"/>
        <w:tblLayout w:type="fixed"/>
        <w:tblLook w:val="01E0" w:firstRow="1" w:lastRow="1" w:firstColumn="1" w:lastColumn="1" w:noHBand="0" w:noVBand="0"/>
      </w:tblPr>
      <w:tblGrid>
        <w:gridCol w:w="2518"/>
        <w:gridCol w:w="34"/>
        <w:gridCol w:w="20"/>
        <w:gridCol w:w="743"/>
        <w:gridCol w:w="567"/>
        <w:gridCol w:w="141"/>
        <w:gridCol w:w="2526"/>
        <w:gridCol w:w="1418"/>
        <w:gridCol w:w="2246"/>
        <w:gridCol w:w="27"/>
        <w:gridCol w:w="72"/>
      </w:tblGrid>
      <w:tr w:rsidR="00412801" w:rsidRPr="00E81F49" w14:paraId="1A2DDE6F" w14:textId="77777777" w:rsidTr="00F455B1">
        <w:trPr>
          <w:trHeight w:val="800"/>
          <w:jc w:val="center"/>
        </w:trPr>
        <w:tc>
          <w:tcPr>
            <w:tcW w:w="10312" w:type="dxa"/>
            <w:gridSpan w:val="11"/>
          </w:tcPr>
          <w:p w14:paraId="4C595565" w14:textId="77777777" w:rsidR="00412801" w:rsidRPr="00E81F49" w:rsidRDefault="00412801" w:rsidP="00407CAF">
            <w:pPr>
              <w:pStyle w:val="af6"/>
            </w:pPr>
            <w:r>
              <w:lastRenderedPageBreak/>
              <w:br w:type="page"/>
            </w:r>
            <w:r w:rsidRPr="00E81F49">
              <w:t>МІНІСТЕРСТВО ОСВІТИ І НАУКИ УКРАЇНИ</w:t>
            </w:r>
          </w:p>
        </w:tc>
      </w:tr>
      <w:tr w:rsidR="00412801" w:rsidRPr="00E81F49" w14:paraId="4CD091C4" w14:textId="77777777" w:rsidTr="00F455B1">
        <w:trPr>
          <w:trHeight w:hRule="exact" w:val="1134"/>
          <w:jc w:val="center"/>
        </w:trPr>
        <w:tc>
          <w:tcPr>
            <w:tcW w:w="10312" w:type="dxa"/>
            <w:gridSpan w:val="11"/>
            <w:vAlign w:val="center"/>
          </w:tcPr>
          <w:p w14:paraId="6CBAFA86" w14:textId="77777777" w:rsidR="00412801" w:rsidRPr="00E81F49" w:rsidRDefault="00412801" w:rsidP="001A3917">
            <w:pPr>
              <w:pStyle w:val="af5"/>
            </w:pPr>
            <w:r w:rsidRPr="00E81F49">
              <w:t>НАЦІОНАЛЬНИЙ ТЕХНІЧНИЙ УНІВЕРСИТЕТ</w:t>
            </w:r>
          </w:p>
          <w:p w14:paraId="5C29DB57" w14:textId="77777777" w:rsidR="00412801" w:rsidRPr="00E81F49" w:rsidRDefault="00412801" w:rsidP="001A3917">
            <w:pPr>
              <w:pStyle w:val="af5"/>
            </w:pPr>
            <w:r>
              <w:t>«</w:t>
            </w:r>
            <w:r w:rsidRPr="00E81F49">
              <w:t>ХАРКІВСЬКИЙ ПОЛІТЕХНІЧНИЙ ІНСТИТУТ</w:t>
            </w:r>
            <w:r>
              <w:t>»</w:t>
            </w:r>
          </w:p>
        </w:tc>
      </w:tr>
      <w:tr w:rsidR="00412801" w:rsidRPr="00E81F49" w14:paraId="3E397CA9" w14:textId="77777777" w:rsidTr="00F455B1">
        <w:trPr>
          <w:trHeight w:hRule="exact" w:val="567"/>
          <w:jc w:val="center"/>
        </w:trPr>
        <w:tc>
          <w:tcPr>
            <w:tcW w:w="2552" w:type="dxa"/>
            <w:gridSpan w:val="2"/>
            <w:vAlign w:val="bottom"/>
          </w:tcPr>
          <w:p w14:paraId="7874DB06" w14:textId="77777777" w:rsidR="00412801" w:rsidRPr="00E81F49" w:rsidRDefault="00412801" w:rsidP="001A3917">
            <w:pPr>
              <w:pStyle w:val="a8"/>
            </w:pPr>
            <w:r>
              <w:t>Інститут</w:t>
            </w:r>
          </w:p>
        </w:tc>
        <w:tc>
          <w:tcPr>
            <w:tcW w:w="7760" w:type="dxa"/>
            <w:gridSpan w:val="9"/>
            <w:vAlign w:val="bottom"/>
          </w:tcPr>
          <w:p w14:paraId="360378AE" w14:textId="77777777" w:rsidR="00412801" w:rsidRPr="00017D7F" w:rsidRDefault="00412801" w:rsidP="001A3917">
            <w:pPr>
              <w:pStyle w:val="a8"/>
            </w:pPr>
            <w:r>
              <w:t>комп’</w:t>
            </w:r>
            <w:r w:rsidRPr="00C47983">
              <w:t>ютерних наук та інформаційних технологій</w:t>
            </w:r>
          </w:p>
        </w:tc>
      </w:tr>
      <w:tr w:rsidR="00412801" w:rsidRPr="00E81F49" w14:paraId="5192E625" w14:textId="77777777" w:rsidTr="00F455B1">
        <w:trPr>
          <w:trHeight w:hRule="exact" w:val="567"/>
          <w:jc w:val="center"/>
        </w:trPr>
        <w:tc>
          <w:tcPr>
            <w:tcW w:w="2552" w:type="dxa"/>
            <w:gridSpan w:val="2"/>
            <w:vAlign w:val="bottom"/>
          </w:tcPr>
          <w:p w14:paraId="3E7023E1" w14:textId="77777777" w:rsidR="00412801" w:rsidRPr="00E81F49" w:rsidRDefault="00412801" w:rsidP="001A3917">
            <w:pPr>
              <w:pStyle w:val="a8"/>
            </w:pPr>
            <w:r w:rsidRPr="00E81F49">
              <w:t>Кафедра</w:t>
            </w:r>
            <w:r>
              <w:t xml:space="preserve"> </w:t>
            </w:r>
          </w:p>
        </w:tc>
        <w:tc>
          <w:tcPr>
            <w:tcW w:w="7760" w:type="dxa"/>
            <w:gridSpan w:val="9"/>
            <w:vAlign w:val="bottom"/>
          </w:tcPr>
          <w:p w14:paraId="6F1D4953" w14:textId="77777777" w:rsidR="00412801" w:rsidRPr="00E81F49" w:rsidRDefault="00412801" w:rsidP="001A3917">
            <w:pPr>
              <w:pStyle w:val="a8"/>
            </w:pPr>
            <w:r w:rsidRPr="00097314">
              <w:t>системного аналізу та інформаційно-аналітичних технологій</w:t>
            </w:r>
          </w:p>
        </w:tc>
      </w:tr>
      <w:tr w:rsidR="00DC6418" w:rsidRPr="00E81F49" w14:paraId="1E388538" w14:textId="77777777" w:rsidTr="00F455B1">
        <w:trPr>
          <w:trHeight w:hRule="exact" w:val="567"/>
          <w:jc w:val="center"/>
        </w:trPr>
        <w:tc>
          <w:tcPr>
            <w:tcW w:w="2552" w:type="dxa"/>
            <w:gridSpan w:val="2"/>
            <w:vAlign w:val="bottom"/>
          </w:tcPr>
          <w:p w14:paraId="0B93EFFD" w14:textId="77777777" w:rsidR="00DC6418" w:rsidRPr="00A6453B" w:rsidRDefault="00DC6418" w:rsidP="00DC6418">
            <w:pPr>
              <w:pStyle w:val="a8"/>
            </w:pPr>
            <w:r>
              <w:t>Спеціальність</w:t>
            </w:r>
          </w:p>
        </w:tc>
        <w:tc>
          <w:tcPr>
            <w:tcW w:w="7760" w:type="dxa"/>
            <w:gridSpan w:val="9"/>
            <w:vAlign w:val="bottom"/>
          </w:tcPr>
          <w:p w14:paraId="456A6885" w14:textId="77777777" w:rsidR="00DC6418" w:rsidRPr="00E81F49" w:rsidRDefault="00DC6418" w:rsidP="00DC6418">
            <w:pPr>
              <w:pStyle w:val="130"/>
            </w:pPr>
            <w:r>
              <w:rPr>
                <w:highlight w:val="magenta"/>
              </w:rPr>
              <w:t xml:space="preserve">124 </w:t>
            </w:r>
            <w:r w:rsidRPr="00C47983">
              <w:rPr>
                <w:highlight w:val="magenta"/>
              </w:rPr>
              <w:t>Системний аналіз</w:t>
            </w:r>
            <w:r>
              <w:rPr>
                <w:highlight w:val="magenta"/>
              </w:rPr>
              <w:t xml:space="preserve">/122 </w:t>
            </w:r>
            <w:r w:rsidRPr="00097314">
              <w:rPr>
                <w:highlight w:val="magenta"/>
              </w:rPr>
              <w:t>Комп</w:t>
            </w:r>
            <w:r>
              <w:rPr>
                <w:highlight w:val="magenta"/>
              </w:rPr>
              <w:t>’</w:t>
            </w:r>
            <w:r w:rsidRPr="00097314">
              <w:rPr>
                <w:highlight w:val="magenta"/>
              </w:rPr>
              <w:t>ютерні науки</w:t>
            </w:r>
          </w:p>
        </w:tc>
      </w:tr>
      <w:tr w:rsidR="00DC6418" w:rsidRPr="00E81F49" w14:paraId="6D598EDA" w14:textId="77777777" w:rsidTr="00F455B1">
        <w:trPr>
          <w:trHeight w:hRule="exact" w:val="567"/>
          <w:jc w:val="center"/>
        </w:trPr>
        <w:tc>
          <w:tcPr>
            <w:tcW w:w="2552" w:type="dxa"/>
            <w:gridSpan w:val="2"/>
            <w:vAlign w:val="bottom"/>
          </w:tcPr>
          <w:p w14:paraId="795B7315" w14:textId="77777777" w:rsidR="00DC6418" w:rsidRPr="00E81F49" w:rsidRDefault="00DC6418" w:rsidP="00DC6418">
            <w:pPr>
              <w:pStyle w:val="a8"/>
            </w:pPr>
            <w:r>
              <w:t>Освітня програма</w:t>
            </w:r>
          </w:p>
        </w:tc>
        <w:tc>
          <w:tcPr>
            <w:tcW w:w="7760" w:type="dxa"/>
            <w:gridSpan w:val="9"/>
            <w:vAlign w:val="bottom"/>
          </w:tcPr>
          <w:p w14:paraId="445AE03E" w14:textId="77777777" w:rsidR="00DC6418" w:rsidRPr="00E81F49" w:rsidRDefault="00DC6418" w:rsidP="00DC6418">
            <w:pPr>
              <w:pStyle w:val="130"/>
            </w:pPr>
            <w:r w:rsidRPr="00C47983">
              <w:rPr>
                <w:highlight w:val="magenta"/>
              </w:rPr>
              <w:t>Системний аналіз і управління</w:t>
            </w:r>
            <w:r>
              <w:rPr>
                <w:highlight w:val="magenta"/>
              </w:rPr>
              <w:t>/</w:t>
            </w:r>
            <w:r w:rsidRPr="00C47983">
              <w:rPr>
                <w:highlight w:val="magenta"/>
              </w:rPr>
              <w:t>Комп</w:t>
            </w:r>
            <w:r>
              <w:rPr>
                <w:highlight w:val="magenta"/>
              </w:rPr>
              <w:t>’</w:t>
            </w:r>
            <w:r w:rsidRPr="00C47983">
              <w:rPr>
                <w:highlight w:val="magenta"/>
              </w:rPr>
              <w:t>ютерні науки</w:t>
            </w:r>
          </w:p>
        </w:tc>
      </w:tr>
      <w:tr w:rsidR="00DC6418" w:rsidRPr="00E81F49" w14:paraId="2ABE158C" w14:textId="77777777" w:rsidTr="00F455B1">
        <w:tblPrEx>
          <w:tblLook w:val="0000" w:firstRow="0" w:lastRow="0" w:firstColumn="0" w:lastColumn="0" w:noHBand="0" w:noVBand="0"/>
        </w:tblPrEx>
        <w:trPr>
          <w:trHeight w:hRule="exact" w:val="510"/>
          <w:jc w:val="center"/>
        </w:trPr>
        <w:tc>
          <w:tcPr>
            <w:tcW w:w="6549" w:type="dxa"/>
            <w:gridSpan w:val="7"/>
          </w:tcPr>
          <w:p w14:paraId="1FCA235B" w14:textId="77777777" w:rsidR="00DC6418" w:rsidRPr="00E81F49" w:rsidRDefault="00DC6418" w:rsidP="00DC6418">
            <w:pPr>
              <w:pStyle w:val="af4"/>
            </w:pPr>
          </w:p>
        </w:tc>
        <w:tc>
          <w:tcPr>
            <w:tcW w:w="3763" w:type="dxa"/>
            <w:gridSpan w:val="4"/>
            <w:vAlign w:val="bottom"/>
          </w:tcPr>
          <w:p w14:paraId="28BB0BBD" w14:textId="77777777" w:rsidR="00DC6418" w:rsidRPr="00E81F49" w:rsidRDefault="00DC6418" w:rsidP="00DC6418">
            <w:pPr>
              <w:pStyle w:val="a8"/>
            </w:pPr>
          </w:p>
        </w:tc>
      </w:tr>
      <w:tr w:rsidR="00DC6418" w:rsidRPr="00E81F49" w14:paraId="520849B0" w14:textId="77777777" w:rsidTr="00F455B1">
        <w:tblPrEx>
          <w:tblLook w:val="0000" w:firstRow="0" w:lastRow="0" w:firstColumn="0" w:lastColumn="0" w:noHBand="0" w:noVBand="0"/>
        </w:tblPrEx>
        <w:trPr>
          <w:trHeight w:hRule="exact" w:val="510"/>
          <w:jc w:val="center"/>
        </w:trPr>
        <w:tc>
          <w:tcPr>
            <w:tcW w:w="6549" w:type="dxa"/>
            <w:gridSpan w:val="7"/>
          </w:tcPr>
          <w:p w14:paraId="594D6510" w14:textId="77777777" w:rsidR="00DC6418" w:rsidRPr="00E81F49" w:rsidRDefault="00DC6418" w:rsidP="00DC6418">
            <w:pPr>
              <w:pStyle w:val="a8"/>
            </w:pPr>
          </w:p>
        </w:tc>
        <w:tc>
          <w:tcPr>
            <w:tcW w:w="3763" w:type="dxa"/>
            <w:gridSpan w:val="4"/>
            <w:vAlign w:val="bottom"/>
          </w:tcPr>
          <w:p w14:paraId="092B026A" w14:textId="77777777" w:rsidR="00DC6418" w:rsidRPr="00E81F49" w:rsidRDefault="00DC6418" w:rsidP="00DC6418">
            <w:pPr>
              <w:pStyle w:val="a8"/>
            </w:pPr>
          </w:p>
        </w:tc>
      </w:tr>
      <w:tr w:rsidR="00DC6418" w:rsidRPr="00E81F49" w14:paraId="167D5A7E" w14:textId="77777777" w:rsidTr="00F455B1">
        <w:tblPrEx>
          <w:tblLook w:val="0000" w:firstRow="0" w:lastRow="0" w:firstColumn="0" w:lastColumn="0" w:noHBand="0" w:noVBand="0"/>
        </w:tblPrEx>
        <w:trPr>
          <w:trHeight w:hRule="exact" w:val="510"/>
          <w:jc w:val="center"/>
        </w:trPr>
        <w:tc>
          <w:tcPr>
            <w:tcW w:w="6549" w:type="dxa"/>
            <w:gridSpan w:val="7"/>
          </w:tcPr>
          <w:p w14:paraId="22FFD316" w14:textId="77777777" w:rsidR="00DC6418" w:rsidRPr="00E81F49" w:rsidRDefault="00DC6418" w:rsidP="00DC6418">
            <w:pPr>
              <w:pStyle w:val="af4"/>
            </w:pPr>
          </w:p>
        </w:tc>
        <w:tc>
          <w:tcPr>
            <w:tcW w:w="3763" w:type="dxa"/>
            <w:gridSpan w:val="4"/>
            <w:vAlign w:val="bottom"/>
          </w:tcPr>
          <w:p w14:paraId="4B51A6EB" w14:textId="77777777" w:rsidR="00DC6418" w:rsidRPr="00E81F49" w:rsidRDefault="00DC6418" w:rsidP="00DC6418">
            <w:pPr>
              <w:pStyle w:val="a8"/>
            </w:pPr>
          </w:p>
        </w:tc>
      </w:tr>
      <w:tr w:rsidR="00DC6418" w:rsidRPr="00E81F49" w14:paraId="6ABC8AE1" w14:textId="77777777" w:rsidTr="00F455B1">
        <w:tblPrEx>
          <w:tblLook w:val="0000" w:firstRow="0" w:lastRow="0" w:firstColumn="0" w:lastColumn="0" w:noHBand="0" w:noVBand="0"/>
        </w:tblPrEx>
        <w:trPr>
          <w:trHeight w:hRule="exact" w:val="227"/>
          <w:jc w:val="center"/>
        </w:trPr>
        <w:tc>
          <w:tcPr>
            <w:tcW w:w="6549" w:type="dxa"/>
            <w:gridSpan w:val="7"/>
          </w:tcPr>
          <w:p w14:paraId="6205546F" w14:textId="77777777" w:rsidR="00DC6418" w:rsidRPr="00E81F49" w:rsidRDefault="00DC6418" w:rsidP="00DC6418">
            <w:pPr>
              <w:pStyle w:val="8"/>
            </w:pPr>
          </w:p>
        </w:tc>
        <w:tc>
          <w:tcPr>
            <w:tcW w:w="3763" w:type="dxa"/>
            <w:gridSpan w:val="4"/>
          </w:tcPr>
          <w:p w14:paraId="01851D2A" w14:textId="77777777" w:rsidR="00DC6418" w:rsidRPr="00E81F49" w:rsidRDefault="00DC6418" w:rsidP="00DC6418">
            <w:pPr>
              <w:pStyle w:val="8"/>
            </w:pPr>
          </w:p>
        </w:tc>
      </w:tr>
      <w:tr w:rsidR="00DC6418" w:rsidRPr="00E81F49" w14:paraId="5CE2565B" w14:textId="77777777" w:rsidTr="00F455B1">
        <w:trPr>
          <w:trHeight w:hRule="exact" w:val="1080"/>
          <w:jc w:val="center"/>
        </w:trPr>
        <w:tc>
          <w:tcPr>
            <w:tcW w:w="10312" w:type="dxa"/>
            <w:gridSpan w:val="11"/>
            <w:vAlign w:val="bottom"/>
          </w:tcPr>
          <w:p w14:paraId="5E28C389" w14:textId="77777777" w:rsidR="00DC6418" w:rsidRPr="00E81F49" w:rsidRDefault="00DC6418" w:rsidP="00DC6418">
            <w:pPr>
              <w:pStyle w:val="af5"/>
            </w:pPr>
            <w:r>
              <w:t>Наукові розробки</w:t>
            </w:r>
          </w:p>
        </w:tc>
      </w:tr>
      <w:tr w:rsidR="00DC6418" w:rsidRPr="00E81F49" w14:paraId="12D461F4" w14:textId="77777777" w:rsidTr="00F455B1">
        <w:trPr>
          <w:trHeight w:hRule="exact" w:val="345"/>
          <w:jc w:val="center"/>
        </w:trPr>
        <w:tc>
          <w:tcPr>
            <w:tcW w:w="10312" w:type="dxa"/>
            <w:gridSpan w:val="11"/>
            <w:vAlign w:val="center"/>
          </w:tcPr>
          <w:p w14:paraId="7217B700" w14:textId="77777777" w:rsidR="00DC6418" w:rsidRPr="00E81F49" w:rsidRDefault="00DC6418" w:rsidP="00DC6418">
            <w:pPr>
              <w:pStyle w:val="13"/>
            </w:pPr>
          </w:p>
        </w:tc>
      </w:tr>
      <w:tr w:rsidR="00DC6418" w:rsidRPr="00E81F49" w14:paraId="42BF074A" w14:textId="77777777" w:rsidTr="00F455B1">
        <w:trPr>
          <w:trHeight w:hRule="exact" w:val="680"/>
          <w:jc w:val="center"/>
        </w:trPr>
        <w:tc>
          <w:tcPr>
            <w:tcW w:w="10312" w:type="dxa"/>
            <w:gridSpan w:val="11"/>
            <w:vAlign w:val="bottom"/>
          </w:tcPr>
          <w:p w14:paraId="78BE974B" w14:textId="77777777" w:rsidR="00DC6418" w:rsidRPr="00184B25" w:rsidRDefault="00DC6418" w:rsidP="00407CAF">
            <w:pPr>
              <w:pStyle w:val="af6"/>
            </w:pPr>
            <w:r w:rsidRPr="00184B25">
              <w:t>Тема роботи «</w:t>
            </w:r>
            <w:r w:rsidRPr="00184B25">
              <w:rPr>
                <w:highlight w:val="magenta"/>
              </w:rPr>
              <w:t>Хххххх ххххххх хххххх хххххх хххххх хххххх</w:t>
            </w:r>
          </w:p>
        </w:tc>
      </w:tr>
      <w:tr w:rsidR="00DC6418" w:rsidRPr="00E81F49" w14:paraId="2AC1ACF3" w14:textId="77777777" w:rsidTr="00F455B1">
        <w:trPr>
          <w:trHeight w:hRule="exact" w:val="454"/>
          <w:jc w:val="center"/>
        </w:trPr>
        <w:tc>
          <w:tcPr>
            <w:tcW w:w="10312" w:type="dxa"/>
            <w:gridSpan w:val="11"/>
            <w:vAlign w:val="bottom"/>
          </w:tcPr>
          <w:p w14:paraId="35878337" w14:textId="77777777" w:rsidR="00DC6418" w:rsidRPr="00184B25" w:rsidRDefault="00DC6418" w:rsidP="00407CAF">
            <w:pPr>
              <w:pStyle w:val="af6"/>
            </w:pPr>
            <w:r w:rsidRPr="00184B25">
              <w:rPr>
                <w:highlight w:val="magenta"/>
              </w:rPr>
              <w:t>ххххххх ххххххх хххххххх ххххххх ххххххххххххххх</w:t>
            </w:r>
            <w:r w:rsidRPr="00184B25">
              <w:t>»</w:t>
            </w:r>
          </w:p>
        </w:tc>
      </w:tr>
      <w:tr w:rsidR="00DC6418" w:rsidRPr="00E81F49" w14:paraId="29C5827E" w14:textId="77777777" w:rsidTr="00F455B1">
        <w:trPr>
          <w:trHeight w:hRule="exact" w:val="707"/>
          <w:jc w:val="center"/>
        </w:trPr>
        <w:tc>
          <w:tcPr>
            <w:tcW w:w="10312" w:type="dxa"/>
            <w:gridSpan w:val="11"/>
            <w:vAlign w:val="bottom"/>
          </w:tcPr>
          <w:p w14:paraId="6314A331" w14:textId="77777777" w:rsidR="00DC6418" w:rsidRPr="00E81F49" w:rsidRDefault="00DC6418" w:rsidP="00DC6418">
            <w:pPr>
              <w:pStyle w:val="af4"/>
            </w:pPr>
          </w:p>
        </w:tc>
      </w:tr>
      <w:tr w:rsidR="00DC6418" w:rsidRPr="00E81F49" w14:paraId="41CC7CC2" w14:textId="77777777" w:rsidTr="00F455B1">
        <w:tblPrEx>
          <w:tblLook w:val="0000" w:firstRow="0" w:lastRow="0" w:firstColumn="0" w:lastColumn="0" w:noHBand="0" w:noVBand="0"/>
        </w:tblPrEx>
        <w:trPr>
          <w:trHeight w:hRule="exact" w:val="510"/>
          <w:jc w:val="center"/>
        </w:trPr>
        <w:tc>
          <w:tcPr>
            <w:tcW w:w="6549" w:type="dxa"/>
            <w:gridSpan w:val="7"/>
          </w:tcPr>
          <w:p w14:paraId="192BE0A3" w14:textId="77777777" w:rsidR="00DC6418" w:rsidRPr="00E81F49" w:rsidRDefault="00DC6418" w:rsidP="00DC6418">
            <w:pPr>
              <w:pStyle w:val="af4"/>
            </w:pPr>
          </w:p>
        </w:tc>
        <w:tc>
          <w:tcPr>
            <w:tcW w:w="3763" w:type="dxa"/>
            <w:gridSpan w:val="4"/>
            <w:vAlign w:val="bottom"/>
          </w:tcPr>
          <w:p w14:paraId="43557DEB" w14:textId="77777777" w:rsidR="00DC6418" w:rsidRPr="00E81F49" w:rsidRDefault="00DC6418" w:rsidP="00DC6418">
            <w:pPr>
              <w:pStyle w:val="af4"/>
            </w:pPr>
          </w:p>
        </w:tc>
      </w:tr>
      <w:tr w:rsidR="00DC6418" w:rsidRPr="00E81F49" w14:paraId="708C6954" w14:textId="77777777" w:rsidTr="00F455B1">
        <w:trPr>
          <w:trHeight w:hRule="exact" w:val="1134"/>
          <w:jc w:val="center"/>
        </w:trPr>
        <w:tc>
          <w:tcPr>
            <w:tcW w:w="2552" w:type="dxa"/>
            <w:gridSpan w:val="2"/>
            <w:vAlign w:val="bottom"/>
          </w:tcPr>
          <w:p w14:paraId="5CDAF6E4" w14:textId="77777777" w:rsidR="00DC6418" w:rsidRPr="00E81F49" w:rsidRDefault="00DC6418" w:rsidP="00DC6418">
            <w:pPr>
              <w:pStyle w:val="a8"/>
            </w:pPr>
          </w:p>
        </w:tc>
        <w:tc>
          <w:tcPr>
            <w:tcW w:w="5415" w:type="dxa"/>
            <w:gridSpan w:val="6"/>
            <w:vAlign w:val="bottom"/>
          </w:tcPr>
          <w:p w14:paraId="573E6F8E" w14:textId="77777777" w:rsidR="00DC6418" w:rsidRPr="00E81F49" w:rsidRDefault="00DC6418" w:rsidP="00DC6418">
            <w:pPr>
              <w:pStyle w:val="13"/>
            </w:pPr>
          </w:p>
        </w:tc>
        <w:tc>
          <w:tcPr>
            <w:tcW w:w="2345" w:type="dxa"/>
            <w:gridSpan w:val="3"/>
            <w:vAlign w:val="bottom"/>
          </w:tcPr>
          <w:p w14:paraId="114A758D" w14:textId="77777777" w:rsidR="00DC6418" w:rsidRPr="00E81F49" w:rsidRDefault="00DC6418" w:rsidP="00DC6418">
            <w:pPr>
              <w:pStyle w:val="a8"/>
            </w:pPr>
          </w:p>
        </w:tc>
      </w:tr>
      <w:tr w:rsidR="00DC6418" w:rsidRPr="00E81F49" w14:paraId="19DDB584" w14:textId="77777777" w:rsidTr="00F455B1">
        <w:trPr>
          <w:trHeight w:hRule="exact" w:val="284"/>
          <w:jc w:val="center"/>
        </w:trPr>
        <w:tc>
          <w:tcPr>
            <w:tcW w:w="2552" w:type="dxa"/>
            <w:gridSpan w:val="2"/>
          </w:tcPr>
          <w:p w14:paraId="55B1A3D1" w14:textId="77777777" w:rsidR="00DC6418" w:rsidRPr="00E81F49" w:rsidRDefault="00DC6418" w:rsidP="00DC6418">
            <w:pPr>
              <w:pStyle w:val="8"/>
            </w:pPr>
          </w:p>
        </w:tc>
        <w:tc>
          <w:tcPr>
            <w:tcW w:w="5415" w:type="dxa"/>
            <w:gridSpan w:val="6"/>
          </w:tcPr>
          <w:p w14:paraId="1AE65CC6" w14:textId="77777777" w:rsidR="00DC6418" w:rsidRPr="00E81F49" w:rsidRDefault="00DC6418" w:rsidP="00DC6418">
            <w:pPr>
              <w:pStyle w:val="8"/>
            </w:pPr>
          </w:p>
        </w:tc>
        <w:tc>
          <w:tcPr>
            <w:tcW w:w="2345" w:type="dxa"/>
            <w:gridSpan w:val="3"/>
          </w:tcPr>
          <w:p w14:paraId="1281D539" w14:textId="77777777" w:rsidR="00DC6418" w:rsidRPr="00E81F49" w:rsidRDefault="00DC6418" w:rsidP="00DC6418">
            <w:pPr>
              <w:pStyle w:val="8"/>
            </w:pPr>
          </w:p>
        </w:tc>
      </w:tr>
      <w:tr w:rsidR="00DC6418" w:rsidRPr="00E81F49" w14:paraId="05E9E109" w14:textId="77777777" w:rsidTr="00F455B1">
        <w:trPr>
          <w:gridAfter w:val="2"/>
          <w:wAfter w:w="99" w:type="dxa"/>
          <w:trHeight w:hRule="exact" w:val="964"/>
          <w:jc w:val="center"/>
        </w:trPr>
        <w:tc>
          <w:tcPr>
            <w:tcW w:w="2572" w:type="dxa"/>
            <w:gridSpan w:val="3"/>
            <w:tcMar>
              <w:right w:w="28" w:type="dxa"/>
            </w:tcMar>
            <w:vAlign w:val="bottom"/>
          </w:tcPr>
          <w:p w14:paraId="69893934" w14:textId="77777777" w:rsidR="00DC6418" w:rsidRPr="00E81F49" w:rsidRDefault="00DC6418" w:rsidP="00DC6418">
            <w:pPr>
              <w:pStyle w:val="a8"/>
            </w:pPr>
            <w:r w:rsidRPr="00E81F49">
              <w:t>Виконав</w:t>
            </w:r>
            <w:r w:rsidRPr="0099285A">
              <w:rPr>
                <w:highlight w:val="magenta"/>
              </w:rPr>
              <w:t>ець(ниця)</w:t>
            </w:r>
          </w:p>
        </w:tc>
        <w:tc>
          <w:tcPr>
            <w:tcW w:w="743" w:type="dxa"/>
            <w:vAlign w:val="bottom"/>
          </w:tcPr>
          <w:p w14:paraId="50647F31" w14:textId="77777777" w:rsidR="00DC6418" w:rsidRPr="007A2C9A" w:rsidRDefault="00DC6418" w:rsidP="00DC6418">
            <w:pPr>
              <w:pStyle w:val="13"/>
              <w:rPr>
                <w:lang w:val="ru-RU"/>
              </w:rPr>
            </w:pPr>
          </w:p>
        </w:tc>
        <w:tc>
          <w:tcPr>
            <w:tcW w:w="6898" w:type="dxa"/>
            <w:gridSpan w:val="5"/>
            <w:vAlign w:val="bottom"/>
          </w:tcPr>
          <w:p w14:paraId="3A706BF1" w14:textId="77777777" w:rsidR="00DC6418" w:rsidRPr="007A2C9A" w:rsidRDefault="00DC6418" w:rsidP="00DC6418">
            <w:pPr>
              <w:pStyle w:val="a8"/>
              <w:rPr>
                <w:lang w:val="ru-RU"/>
              </w:rPr>
            </w:pPr>
            <w:r w:rsidRPr="007A2C9A">
              <w:rPr>
                <w:highlight w:val="magenta"/>
              </w:rPr>
              <w:t>Прізвище Ім’я По-батькові</w:t>
            </w:r>
          </w:p>
        </w:tc>
      </w:tr>
      <w:tr w:rsidR="00DC6418" w:rsidRPr="00E81F49" w14:paraId="1538E89C" w14:textId="77777777" w:rsidTr="00F455B1">
        <w:trPr>
          <w:gridAfter w:val="2"/>
          <w:wAfter w:w="99" w:type="dxa"/>
          <w:trHeight w:val="180"/>
          <w:jc w:val="center"/>
        </w:trPr>
        <w:tc>
          <w:tcPr>
            <w:tcW w:w="2572" w:type="dxa"/>
            <w:gridSpan w:val="3"/>
          </w:tcPr>
          <w:p w14:paraId="786AB9A2" w14:textId="77777777" w:rsidR="00DC6418" w:rsidRPr="00E81F49" w:rsidRDefault="00DC6418" w:rsidP="00DC6418">
            <w:pPr>
              <w:pStyle w:val="8"/>
            </w:pPr>
          </w:p>
        </w:tc>
        <w:tc>
          <w:tcPr>
            <w:tcW w:w="1451" w:type="dxa"/>
            <w:gridSpan w:val="3"/>
          </w:tcPr>
          <w:p w14:paraId="316071DD" w14:textId="77777777" w:rsidR="00DC6418" w:rsidRPr="00E81F49" w:rsidRDefault="00DC6418" w:rsidP="00DC6418">
            <w:pPr>
              <w:pStyle w:val="8"/>
            </w:pPr>
          </w:p>
        </w:tc>
        <w:tc>
          <w:tcPr>
            <w:tcW w:w="6190" w:type="dxa"/>
            <w:gridSpan w:val="3"/>
          </w:tcPr>
          <w:p w14:paraId="5BFD086B" w14:textId="77777777" w:rsidR="00DC6418" w:rsidRPr="00E81F49" w:rsidRDefault="00DC6418" w:rsidP="00DC6418">
            <w:pPr>
              <w:pStyle w:val="80"/>
            </w:pPr>
          </w:p>
        </w:tc>
      </w:tr>
      <w:tr w:rsidR="00DC6418" w:rsidRPr="00E81F49" w14:paraId="63B0B383" w14:textId="77777777" w:rsidTr="00F455B1">
        <w:trPr>
          <w:gridAfter w:val="2"/>
          <w:wAfter w:w="99" w:type="dxa"/>
          <w:trHeight w:hRule="exact" w:val="964"/>
          <w:jc w:val="center"/>
        </w:trPr>
        <w:tc>
          <w:tcPr>
            <w:tcW w:w="2572" w:type="dxa"/>
            <w:gridSpan w:val="3"/>
            <w:vAlign w:val="bottom"/>
          </w:tcPr>
          <w:p w14:paraId="43406630" w14:textId="77777777" w:rsidR="00DC6418" w:rsidRPr="00E81F49" w:rsidRDefault="00DC6418" w:rsidP="00DC6418">
            <w:pPr>
              <w:pStyle w:val="a8"/>
            </w:pPr>
            <w:r w:rsidRPr="00E81F49">
              <w:t>Керівни</w:t>
            </w:r>
            <w:r w:rsidRPr="0099285A">
              <w:rPr>
                <w:highlight w:val="magenta"/>
              </w:rPr>
              <w:t>к(ця)</w:t>
            </w:r>
          </w:p>
        </w:tc>
        <w:tc>
          <w:tcPr>
            <w:tcW w:w="743" w:type="dxa"/>
            <w:vAlign w:val="bottom"/>
          </w:tcPr>
          <w:p w14:paraId="189D1E26" w14:textId="77777777" w:rsidR="00DC6418" w:rsidRPr="007A2C9A" w:rsidRDefault="00DC6418" w:rsidP="00DC6418">
            <w:pPr>
              <w:pStyle w:val="13"/>
              <w:rPr>
                <w:lang w:val="ru-RU"/>
              </w:rPr>
            </w:pPr>
          </w:p>
        </w:tc>
        <w:tc>
          <w:tcPr>
            <w:tcW w:w="6898" w:type="dxa"/>
            <w:gridSpan w:val="5"/>
            <w:vAlign w:val="bottom"/>
          </w:tcPr>
          <w:p w14:paraId="5E9A620F" w14:textId="77777777" w:rsidR="00DC6418" w:rsidRPr="007A2C9A" w:rsidRDefault="00DC6418" w:rsidP="00DC6418">
            <w:pPr>
              <w:pStyle w:val="a8"/>
              <w:rPr>
                <w:lang w:val="ru-RU"/>
              </w:rPr>
            </w:pPr>
            <w:r w:rsidRPr="00A522BB">
              <w:rPr>
                <w:highlight w:val="magenta"/>
              </w:rPr>
              <w:t xml:space="preserve">посада </w:t>
            </w:r>
            <w:r w:rsidRPr="001A0D3B">
              <w:rPr>
                <w:highlight w:val="yellow"/>
              </w:rPr>
              <w:t>Прізвище Ім’я По-батькові</w:t>
            </w:r>
          </w:p>
        </w:tc>
      </w:tr>
      <w:tr w:rsidR="00DC6418" w:rsidRPr="00E81F49" w14:paraId="2DDBFA38" w14:textId="77777777" w:rsidTr="00F455B1">
        <w:trPr>
          <w:gridAfter w:val="1"/>
          <w:wAfter w:w="72" w:type="dxa"/>
          <w:trHeight w:val="180"/>
          <w:jc w:val="center"/>
        </w:trPr>
        <w:tc>
          <w:tcPr>
            <w:tcW w:w="2518" w:type="dxa"/>
          </w:tcPr>
          <w:p w14:paraId="0CE38F2C" w14:textId="77777777" w:rsidR="00DC6418" w:rsidRPr="00E81F49" w:rsidRDefault="00DC6418" w:rsidP="00DC6418">
            <w:pPr>
              <w:pStyle w:val="8"/>
            </w:pPr>
          </w:p>
        </w:tc>
        <w:tc>
          <w:tcPr>
            <w:tcW w:w="1364" w:type="dxa"/>
            <w:gridSpan w:val="4"/>
          </w:tcPr>
          <w:p w14:paraId="10F831A7" w14:textId="77777777" w:rsidR="00DC6418" w:rsidRPr="00E81F49" w:rsidRDefault="00DC6418" w:rsidP="00DC6418">
            <w:pPr>
              <w:pStyle w:val="8"/>
            </w:pPr>
          </w:p>
        </w:tc>
        <w:tc>
          <w:tcPr>
            <w:tcW w:w="6358" w:type="dxa"/>
            <w:gridSpan w:val="5"/>
          </w:tcPr>
          <w:p w14:paraId="1C957CA8" w14:textId="77777777" w:rsidR="00DC6418" w:rsidRPr="00E81F49" w:rsidRDefault="00DC6418" w:rsidP="00DC6418">
            <w:pPr>
              <w:pStyle w:val="80"/>
            </w:pPr>
          </w:p>
        </w:tc>
      </w:tr>
      <w:tr w:rsidR="00DC6418" w:rsidRPr="00E81F49" w14:paraId="0870EAF0" w14:textId="77777777" w:rsidTr="00F455B1">
        <w:trPr>
          <w:trHeight w:hRule="exact" w:val="873"/>
          <w:jc w:val="center"/>
        </w:trPr>
        <w:tc>
          <w:tcPr>
            <w:tcW w:w="10312" w:type="dxa"/>
            <w:gridSpan w:val="11"/>
            <w:vAlign w:val="bottom"/>
          </w:tcPr>
          <w:p w14:paraId="6B1B113B" w14:textId="77777777" w:rsidR="00DC6418" w:rsidRPr="00A6453B" w:rsidRDefault="00DC6418" w:rsidP="00407CAF">
            <w:pPr>
              <w:pStyle w:val="af6"/>
              <w:rPr>
                <w:lang w:val="ru-RU"/>
              </w:rPr>
            </w:pPr>
            <w:r w:rsidRPr="00E81F49">
              <w:t>Харків 20</w:t>
            </w:r>
            <w:r>
              <w:t>2</w:t>
            </w:r>
            <w:r w:rsidRPr="00517A10">
              <w:rPr>
                <w:highlight w:val="magenta"/>
              </w:rPr>
              <w:t>5</w:t>
            </w:r>
          </w:p>
        </w:tc>
      </w:tr>
    </w:tbl>
    <w:p w14:paraId="6EF1BF3E" w14:textId="77777777" w:rsidR="00EC2DC2" w:rsidRPr="00E81F49" w:rsidRDefault="00EC2DC2" w:rsidP="00407CAF">
      <w:pPr>
        <w:pStyle w:val="a9"/>
      </w:pPr>
      <w:r>
        <w:rPr>
          <w:highlight w:val="magenta"/>
        </w:rPr>
        <w:lastRenderedPageBreak/>
        <w:t>Відбитки т</w:t>
      </w:r>
      <w:r w:rsidRPr="00F229F4">
        <w:rPr>
          <w:highlight w:val="magenta"/>
        </w:rPr>
        <w:t>екст</w:t>
      </w:r>
      <w:r>
        <w:rPr>
          <w:highlight w:val="magenta"/>
        </w:rPr>
        <w:t>ів</w:t>
      </w:r>
      <w:r w:rsidRPr="00F229F4">
        <w:rPr>
          <w:highlight w:val="magenta"/>
        </w:rPr>
        <w:t xml:space="preserve"> стат</w:t>
      </w:r>
      <w:r>
        <w:rPr>
          <w:highlight w:val="magenta"/>
        </w:rPr>
        <w:t>ей</w:t>
      </w:r>
      <w:r w:rsidRPr="00F229F4">
        <w:rPr>
          <w:highlight w:val="magenta"/>
        </w:rPr>
        <w:t xml:space="preserve"> або тез доповід</w:t>
      </w:r>
      <w:r w:rsidRPr="00DE4A7F">
        <w:rPr>
          <w:highlight w:val="magenta"/>
        </w:rPr>
        <w:t>ей</w:t>
      </w:r>
    </w:p>
    <w:p w14:paraId="4B42A75B" w14:textId="77777777" w:rsidR="00645665" w:rsidRPr="007B64AC" w:rsidRDefault="00645665" w:rsidP="00407CAF"/>
    <w:sectPr w:rsidR="00645665" w:rsidRPr="007B64AC" w:rsidSect="001A3917">
      <w:headerReference w:type="default" r:id="rId31"/>
      <w:endnotePr>
        <w:numFmt w:val="decimal"/>
      </w:endnotePr>
      <w:pgSz w:w="11906" w:h="16838" w:code="9"/>
      <w:pgMar w:top="1134" w:right="567"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8EC0" w14:textId="77777777" w:rsidR="00E61CB1" w:rsidRDefault="00E61CB1" w:rsidP="00407CAF">
      <w:r>
        <w:separator/>
      </w:r>
    </w:p>
    <w:p w14:paraId="7512222E" w14:textId="77777777" w:rsidR="00E61CB1" w:rsidRDefault="00E61CB1" w:rsidP="00407CAF"/>
    <w:p w14:paraId="53B63506" w14:textId="77777777" w:rsidR="00E61CB1" w:rsidRDefault="00E61CB1" w:rsidP="00407CAF"/>
    <w:p w14:paraId="101CF9D4" w14:textId="77777777" w:rsidR="00E61CB1" w:rsidRDefault="00E61CB1" w:rsidP="00407CAF"/>
    <w:p w14:paraId="42A8FAE7" w14:textId="77777777" w:rsidR="00E61CB1" w:rsidRDefault="00E61CB1" w:rsidP="00407CAF"/>
    <w:p w14:paraId="67AE554B" w14:textId="77777777" w:rsidR="00E61CB1" w:rsidRDefault="00E61CB1" w:rsidP="00407CAF"/>
    <w:p w14:paraId="260B153C" w14:textId="77777777" w:rsidR="00E61CB1" w:rsidRDefault="00E61CB1" w:rsidP="00407CAF"/>
    <w:p w14:paraId="123A635C" w14:textId="77777777" w:rsidR="00E61CB1" w:rsidRDefault="00E61CB1" w:rsidP="00407CAF"/>
    <w:p w14:paraId="65027B9D" w14:textId="77777777" w:rsidR="00E61CB1" w:rsidRDefault="00E61CB1" w:rsidP="00407CAF"/>
    <w:p w14:paraId="2B4D22E8" w14:textId="77777777" w:rsidR="00E61CB1" w:rsidRDefault="00E61CB1" w:rsidP="00407CAF"/>
    <w:p w14:paraId="4940F533" w14:textId="77777777" w:rsidR="00E61CB1" w:rsidRDefault="00E61CB1" w:rsidP="00407CAF"/>
    <w:p w14:paraId="5C0B73FA" w14:textId="77777777" w:rsidR="00E61CB1" w:rsidRDefault="00E61CB1" w:rsidP="00407CAF"/>
    <w:p w14:paraId="3E6D1E7A" w14:textId="77777777" w:rsidR="00E61CB1" w:rsidRDefault="00E61CB1" w:rsidP="00407CAF"/>
    <w:p w14:paraId="7B37144B" w14:textId="77777777" w:rsidR="00E61CB1" w:rsidRDefault="00E61CB1" w:rsidP="00407CAF"/>
    <w:p w14:paraId="0B12899E" w14:textId="77777777" w:rsidR="00E61CB1" w:rsidRDefault="00E61CB1" w:rsidP="00407CAF"/>
    <w:p w14:paraId="61363C5A" w14:textId="77777777" w:rsidR="00E61CB1" w:rsidRDefault="00E61CB1" w:rsidP="00407CAF"/>
    <w:p w14:paraId="78B62D3F" w14:textId="77777777" w:rsidR="00E61CB1" w:rsidRDefault="00E61CB1" w:rsidP="00407CAF"/>
    <w:p w14:paraId="7FF2C0F2" w14:textId="77777777" w:rsidR="00E61CB1" w:rsidRDefault="00E61CB1" w:rsidP="00407CAF"/>
    <w:p w14:paraId="1EE0F5E2" w14:textId="77777777" w:rsidR="00E61CB1" w:rsidRDefault="00E61CB1"/>
  </w:endnote>
  <w:endnote w:type="continuationSeparator" w:id="0">
    <w:p w14:paraId="04AD3714" w14:textId="77777777" w:rsidR="00E61CB1" w:rsidRDefault="00E61CB1" w:rsidP="00407CAF">
      <w:r>
        <w:continuationSeparator/>
      </w:r>
    </w:p>
    <w:p w14:paraId="0426A38E" w14:textId="77777777" w:rsidR="00E61CB1" w:rsidRDefault="00E61CB1" w:rsidP="00407CAF"/>
    <w:p w14:paraId="595D3548" w14:textId="77777777" w:rsidR="00E61CB1" w:rsidRDefault="00E61CB1" w:rsidP="00407CAF"/>
    <w:p w14:paraId="67D1FBEC" w14:textId="77777777" w:rsidR="00E61CB1" w:rsidRDefault="00E61CB1" w:rsidP="00407CAF"/>
    <w:p w14:paraId="7DBA74BB" w14:textId="77777777" w:rsidR="00E61CB1" w:rsidRDefault="00E61CB1" w:rsidP="00407CAF"/>
    <w:p w14:paraId="751D2EA1" w14:textId="77777777" w:rsidR="00E61CB1" w:rsidRDefault="00E61CB1" w:rsidP="00407CAF"/>
    <w:p w14:paraId="7B92CAB3" w14:textId="77777777" w:rsidR="00E61CB1" w:rsidRDefault="00E61CB1" w:rsidP="00407CAF"/>
    <w:p w14:paraId="49772ABD" w14:textId="77777777" w:rsidR="00E61CB1" w:rsidRDefault="00E61CB1" w:rsidP="00407CAF"/>
    <w:p w14:paraId="7BAF7C48" w14:textId="77777777" w:rsidR="00E61CB1" w:rsidRDefault="00E61CB1" w:rsidP="00407CAF"/>
    <w:p w14:paraId="163FDE61" w14:textId="77777777" w:rsidR="00E61CB1" w:rsidRDefault="00E61CB1" w:rsidP="00407CAF"/>
    <w:p w14:paraId="2B42EB68" w14:textId="77777777" w:rsidR="00E61CB1" w:rsidRDefault="00E61CB1" w:rsidP="00407CAF"/>
    <w:p w14:paraId="414DC927" w14:textId="77777777" w:rsidR="00E61CB1" w:rsidRDefault="00E61CB1" w:rsidP="00407CAF"/>
    <w:p w14:paraId="602AA4DF" w14:textId="77777777" w:rsidR="00E61CB1" w:rsidRDefault="00E61CB1" w:rsidP="00407CAF"/>
    <w:p w14:paraId="5F03F8B2" w14:textId="77777777" w:rsidR="00E61CB1" w:rsidRDefault="00E61CB1" w:rsidP="00407CAF"/>
    <w:p w14:paraId="36689DE8" w14:textId="77777777" w:rsidR="00E61CB1" w:rsidRDefault="00E61CB1" w:rsidP="00407CAF"/>
    <w:p w14:paraId="667E8D91" w14:textId="77777777" w:rsidR="00E61CB1" w:rsidRDefault="00E61CB1" w:rsidP="00407CAF"/>
    <w:p w14:paraId="2009EE09" w14:textId="77777777" w:rsidR="00E61CB1" w:rsidRDefault="00E61CB1" w:rsidP="00407CAF"/>
    <w:p w14:paraId="37FD9A80" w14:textId="77777777" w:rsidR="00E61CB1" w:rsidRDefault="00E61CB1" w:rsidP="00407CAF"/>
    <w:p w14:paraId="171CE211" w14:textId="77777777" w:rsidR="00E61CB1" w:rsidRDefault="00E61C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3A27" w14:textId="77777777" w:rsidR="00835C89" w:rsidRDefault="00835C89" w:rsidP="00407CAF">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0E61DA1D" w14:textId="77777777" w:rsidR="00835C89" w:rsidRDefault="00835C89" w:rsidP="00407C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A431" w14:textId="77777777" w:rsidR="00835C89" w:rsidRDefault="00835C89" w:rsidP="00407CAF">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7F08" w14:textId="77777777" w:rsidR="00E61CB1" w:rsidRDefault="00E61CB1" w:rsidP="00407CAF">
      <w:pPr>
        <w:pStyle w:val="afb"/>
      </w:pPr>
      <w:r>
        <w:separator/>
      </w:r>
    </w:p>
  </w:footnote>
  <w:footnote w:type="continuationSeparator" w:id="0">
    <w:p w14:paraId="0DF13669" w14:textId="77777777" w:rsidR="00E61CB1" w:rsidRDefault="00E61CB1" w:rsidP="00407CAF">
      <w:pPr>
        <w:pStyle w:val="afb"/>
      </w:pPr>
      <w:r>
        <w:continuationSeparator/>
      </w:r>
    </w:p>
  </w:footnote>
  <w:footnote w:type="continuationNotice" w:id="1">
    <w:p w14:paraId="7E98F9E7" w14:textId="77777777" w:rsidR="00E61CB1" w:rsidRDefault="00E61CB1" w:rsidP="00407CAF">
      <w:pPr>
        <w:pStyle w:val="afb"/>
      </w:pPr>
    </w:p>
  </w:footnote>
  <w:footnote w:id="2">
    <w:p w14:paraId="66874E7C" w14:textId="77777777" w:rsidR="00835C89" w:rsidRDefault="00835C89" w:rsidP="00407CAF">
      <w:pPr>
        <w:pStyle w:val="FootnoteText"/>
      </w:pPr>
      <w:r>
        <w:rPr>
          <w:rStyle w:val="FootnoteReference"/>
        </w:rPr>
        <w:footnoteRef/>
      </w:r>
      <w:r>
        <w:t xml:space="preserve"> Приклад виноски.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BDAE" w14:textId="77777777" w:rsidR="00835C89" w:rsidRDefault="00835C89" w:rsidP="00407CAF">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2465BB24" w14:textId="77777777" w:rsidR="00835C89" w:rsidRDefault="00835C89" w:rsidP="00407CAF">
    <w:pPr>
      <w:pStyle w:val="Header"/>
      <w:rPr>
        <w:rStyle w:val="PageNumber"/>
      </w:rPr>
    </w:pPr>
  </w:p>
  <w:p w14:paraId="6DC92287" w14:textId="77777777" w:rsidR="00835C89" w:rsidRDefault="00835C89" w:rsidP="00407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B1EF" w14:textId="77777777" w:rsidR="00835C89" w:rsidRDefault="00835C89" w:rsidP="00407CAF">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E5ADF3C" w14:textId="77777777" w:rsidR="00835C89" w:rsidRDefault="00835C89" w:rsidP="00407C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AAFF" w14:textId="77777777" w:rsidR="00835C89" w:rsidRPr="0070082F" w:rsidRDefault="00835C89" w:rsidP="00407C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4A57F" w14:textId="77777777" w:rsidR="00835C89" w:rsidRDefault="00835C89" w:rsidP="00407CAF">
    <w:pPr>
      <w:pStyle w:val="Header"/>
    </w:pPr>
    <w:r>
      <w:fldChar w:fldCharType="begin"/>
    </w:r>
    <w:r>
      <w:instrText>PAGE   \* MERGEFORMAT</w:instrText>
    </w:r>
    <w:r>
      <w:fldChar w:fldCharType="separate"/>
    </w:r>
    <w: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6B40" w14:textId="77777777" w:rsidR="00835C89" w:rsidRDefault="00835C89" w:rsidP="00407CAF">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0AF04800" w14:textId="77777777" w:rsidR="00835C89" w:rsidRDefault="00835C89" w:rsidP="00407CAF"/>
  <w:p w14:paraId="3F06E1FF" w14:textId="77777777" w:rsidR="00835C89" w:rsidRDefault="00835C89" w:rsidP="00407CAF"/>
  <w:p w14:paraId="0618BDBF" w14:textId="77777777" w:rsidR="00835C89" w:rsidRDefault="00835C89" w:rsidP="00407CA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16A0" w14:textId="77777777" w:rsidR="00835C89" w:rsidRPr="00666E1A" w:rsidRDefault="00835C89" w:rsidP="00407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9C4"/>
    <w:multiLevelType w:val="multilevel"/>
    <w:tmpl w:val="7638D2C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43926E6"/>
    <w:multiLevelType w:val="multilevel"/>
    <w:tmpl w:val="471C7D3E"/>
    <w:styleLink w:val="a"/>
    <w:lvl w:ilvl="0">
      <w:start w:val="1"/>
      <w:numFmt w:val="decimal"/>
      <w:lvlText w:val="%1."/>
      <w:lvlJc w:val="left"/>
      <w:pPr>
        <w:tabs>
          <w:tab w:val="num" w:pos="1021"/>
        </w:tabs>
        <w:ind w:left="1021" w:hanging="312"/>
      </w:pPr>
      <w:rPr>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A526EC1"/>
    <w:multiLevelType w:val="hybridMultilevel"/>
    <w:tmpl w:val="77683CAA"/>
    <w:lvl w:ilvl="0" w:tplc="AA726F8C">
      <w:start w:val="1"/>
      <w:numFmt w:val="decimal"/>
      <w:pStyle w:val="a0"/>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 w15:restartNumberingAfterBreak="0">
    <w:nsid w:val="2CAF6497"/>
    <w:multiLevelType w:val="multilevel"/>
    <w:tmpl w:val="8E3C38F4"/>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38363DA4"/>
    <w:multiLevelType w:val="hybridMultilevel"/>
    <w:tmpl w:val="677C8A3A"/>
    <w:lvl w:ilvl="0" w:tplc="37448B2E">
      <w:start w:val="1"/>
      <w:numFmt w:val="decimal"/>
      <w:pStyle w:val="ListNumber"/>
      <w:lvlText w:val="%1)"/>
      <w:lvlJc w:val="left"/>
      <w:pPr>
        <w:ind w:left="1211" w:hanging="360"/>
      </w:pPr>
      <w:rPr>
        <w:rFonts w:hint="default"/>
        <w:b w:val="0"/>
        <w:i w:val="0"/>
        <w:sz w:val="28"/>
      </w:rPr>
    </w:lvl>
    <w:lvl w:ilvl="1" w:tplc="FFFFFFFF" w:tentative="1">
      <w:start w:val="1"/>
      <w:numFmt w:val="lowerLetter"/>
      <w:lvlText w:val="%2."/>
      <w:lvlJc w:val="left"/>
      <w:pPr>
        <w:tabs>
          <w:tab w:val="num" w:pos="2291"/>
        </w:tabs>
        <w:ind w:left="2291" w:hanging="360"/>
      </w:pPr>
    </w:lvl>
    <w:lvl w:ilvl="2" w:tplc="FFFFFFFF" w:tentative="1">
      <w:start w:val="1"/>
      <w:numFmt w:val="lowerRoman"/>
      <w:lvlText w:val="%3."/>
      <w:lvlJc w:val="right"/>
      <w:pPr>
        <w:tabs>
          <w:tab w:val="num" w:pos="3011"/>
        </w:tabs>
        <w:ind w:left="3011" w:hanging="180"/>
      </w:pPr>
    </w:lvl>
    <w:lvl w:ilvl="3" w:tplc="FFFFFFFF" w:tentative="1">
      <w:start w:val="1"/>
      <w:numFmt w:val="decimal"/>
      <w:lvlText w:val="%4."/>
      <w:lvlJc w:val="left"/>
      <w:pPr>
        <w:tabs>
          <w:tab w:val="num" w:pos="3731"/>
        </w:tabs>
        <w:ind w:left="3731" w:hanging="360"/>
      </w:pPr>
    </w:lvl>
    <w:lvl w:ilvl="4" w:tplc="FFFFFFFF" w:tentative="1">
      <w:start w:val="1"/>
      <w:numFmt w:val="lowerLetter"/>
      <w:lvlText w:val="%5."/>
      <w:lvlJc w:val="left"/>
      <w:pPr>
        <w:tabs>
          <w:tab w:val="num" w:pos="4451"/>
        </w:tabs>
        <w:ind w:left="4451" w:hanging="360"/>
      </w:pPr>
    </w:lvl>
    <w:lvl w:ilvl="5" w:tplc="FFFFFFFF" w:tentative="1">
      <w:start w:val="1"/>
      <w:numFmt w:val="lowerRoman"/>
      <w:lvlText w:val="%6."/>
      <w:lvlJc w:val="right"/>
      <w:pPr>
        <w:tabs>
          <w:tab w:val="num" w:pos="5171"/>
        </w:tabs>
        <w:ind w:left="5171" w:hanging="180"/>
      </w:pPr>
    </w:lvl>
    <w:lvl w:ilvl="6" w:tplc="FFFFFFFF" w:tentative="1">
      <w:start w:val="1"/>
      <w:numFmt w:val="decimal"/>
      <w:lvlText w:val="%7."/>
      <w:lvlJc w:val="left"/>
      <w:pPr>
        <w:tabs>
          <w:tab w:val="num" w:pos="5891"/>
        </w:tabs>
        <w:ind w:left="5891" w:hanging="360"/>
      </w:pPr>
    </w:lvl>
    <w:lvl w:ilvl="7" w:tplc="FFFFFFFF" w:tentative="1">
      <w:start w:val="1"/>
      <w:numFmt w:val="lowerLetter"/>
      <w:lvlText w:val="%8."/>
      <w:lvlJc w:val="left"/>
      <w:pPr>
        <w:tabs>
          <w:tab w:val="num" w:pos="6611"/>
        </w:tabs>
        <w:ind w:left="6611" w:hanging="360"/>
      </w:pPr>
    </w:lvl>
    <w:lvl w:ilvl="8" w:tplc="FFFFFFFF" w:tentative="1">
      <w:start w:val="1"/>
      <w:numFmt w:val="lowerRoman"/>
      <w:lvlText w:val="%9."/>
      <w:lvlJc w:val="right"/>
      <w:pPr>
        <w:tabs>
          <w:tab w:val="num" w:pos="7331"/>
        </w:tabs>
        <w:ind w:left="7331" w:hanging="180"/>
      </w:pPr>
    </w:lvl>
  </w:abstractNum>
  <w:abstractNum w:abstractNumId="5" w15:restartNumberingAfterBreak="0">
    <w:nsid w:val="42904915"/>
    <w:multiLevelType w:val="hybridMultilevel"/>
    <w:tmpl w:val="0D98DF44"/>
    <w:lvl w:ilvl="0" w:tplc="F11A1BD6">
      <w:start w:val="1"/>
      <w:numFmt w:val="bullet"/>
      <w:pStyle w:val="List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8A2A8F"/>
    <w:multiLevelType w:val="multilevel"/>
    <w:tmpl w:val="F4D2D8D8"/>
    <w:lvl w:ilvl="0">
      <w:start w:val="1"/>
      <w:numFmt w:val="russianUpper"/>
      <w:pStyle w:val="a1"/>
      <w:suff w:val="nothing"/>
      <w:lvlText w:val="Додаток %1"/>
      <w:lvlJc w:val="left"/>
      <w:pPr>
        <w:ind w:left="720" w:hanging="363"/>
      </w:pPr>
      <w:rPr>
        <w:rFonts w:ascii="Times New Roman" w:hAnsi="Times New Roman" w:hint="default"/>
        <w:b/>
        <w:i w:val="0"/>
        <w:cap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7AF83F59"/>
    <w:multiLevelType w:val="multilevel"/>
    <w:tmpl w:val="ED9AABB8"/>
    <w:lvl w:ilvl="0">
      <w:start w:val="1"/>
      <w:numFmt w:val="decimal"/>
      <w:suff w:val="space"/>
      <w:lvlText w:val="%1"/>
      <w:lvlJc w:val="left"/>
      <w:pPr>
        <w:ind w:left="709" w:firstLine="0"/>
      </w:pPr>
      <w:rPr>
        <w:rFonts w:ascii="Times New Roman" w:hAnsi="Times New Roman" w:hint="default"/>
        <w:b/>
        <w:i w:val="0"/>
        <w:sz w:val="28"/>
      </w:rPr>
    </w:lvl>
    <w:lvl w:ilvl="1">
      <w:start w:val="1"/>
      <w:numFmt w:val="none"/>
      <w:suff w:val="space"/>
      <w:lvlText w:val=""/>
      <w:lvlJc w:val="left"/>
      <w:pPr>
        <w:ind w:left="0" w:firstLine="709"/>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3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964"/>
      </w:pPr>
      <w:rPr>
        <w:rFonts w:ascii="Times New Roman" w:hAnsi="Times New Roman" w:hint="default"/>
        <w:b w:val="0"/>
        <w:i w:val="0"/>
        <w:sz w:val="28"/>
        <w:szCs w:val="30"/>
      </w:rPr>
    </w:lvl>
    <w:lvl w:ilvl="3">
      <w:start w:val="1"/>
      <w:numFmt w:val="decimal"/>
      <w:suff w:val="space"/>
      <w:lvlText w:val="%1.%2.%3.%4"/>
      <w:lvlJc w:val="left"/>
      <w:pPr>
        <w:ind w:left="0" w:firstLine="709"/>
      </w:pPr>
      <w:rPr>
        <w:rFonts w:ascii="Times New Roman" w:hAnsi="Times New Roman" w:hint="default"/>
        <w:b w:val="0"/>
        <w:i w:val="0"/>
        <w:sz w:val="28"/>
        <w:szCs w:val="28"/>
      </w:rPr>
    </w:lvl>
    <w:lvl w:ilvl="4">
      <w:start w:val="1"/>
      <w:numFmt w:val="decimal"/>
      <w:suff w:val="space"/>
      <w:lvlText w:val="%1.%2.%3.%4.%5"/>
      <w:lvlJc w:val="left"/>
      <w:pPr>
        <w:ind w:left="0" w:firstLine="709"/>
      </w:pPr>
      <w:rPr>
        <w:rFonts w:hint="default"/>
        <w:sz w:val="28"/>
      </w:rPr>
    </w:lvl>
    <w:lvl w:ilvl="5">
      <w:start w:val="1"/>
      <w:numFmt w:val="decimal"/>
      <w:suff w:val="space"/>
      <w:lvlText w:val="%1.%2.%3.%4.%5.%6"/>
      <w:lvlJc w:val="left"/>
      <w:pPr>
        <w:ind w:left="0" w:firstLine="709"/>
      </w:pPr>
      <w:rPr>
        <w:rFonts w:hint="default"/>
      </w:rPr>
    </w:lvl>
    <w:lvl w:ilvl="6">
      <w:start w:val="1"/>
      <w:numFmt w:val="decimal"/>
      <w:suff w:val="space"/>
      <w:lvlText w:val="%1.%2.%3.%4.%5.%6.%7"/>
      <w:lvlJc w:val="left"/>
      <w:pPr>
        <w:ind w:left="0" w:firstLine="709"/>
      </w:pPr>
      <w:rPr>
        <w:rFonts w:hint="default"/>
        <w:sz w:val="28"/>
      </w:rPr>
    </w:lvl>
    <w:lvl w:ilvl="7">
      <w:start w:val="1"/>
      <w:numFmt w:val="decimal"/>
      <w:suff w:val="space"/>
      <w:lvlText w:val="%1.%2.%3.%4.%5.%6.%7.%8"/>
      <w:lvlJc w:val="left"/>
      <w:pPr>
        <w:ind w:left="0" w:firstLine="709"/>
      </w:pPr>
      <w:rPr>
        <w:rFonts w:hint="default"/>
        <w:sz w:val="28"/>
      </w:rPr>
    </w:lvl>
    <w:lvl w:ilvl="8">
      <w:start w:val="1"/>
      <w:numFmt w:val="russianUpper"/>
      <w:suff w:val="space"/>
      <w:lvlText w:val="Додаток %9"/>
      <w:lvlJc w:val="left"/>
      <w:pPr>
        <w:ind w:left="0" w:firstLine="709"/>
      </w:pPr>
      <w:rPr>
        <w:rFonts w:ascii="Times New Roman" w:hAnsi="Times New Roman" w:hint="default"/>
        <w:b/>
        <w:i w:val="0"/>
        <w:caps/>
        <w:sz w:val="28"/>
      </w:rPr>
    </w:lvl>
  </w:abstractNum>
  <w:num w:numId="1" w16cid:durableId="1541285278">
    <w:abstractNumId w:val="7"/>
  </w:num>
  <w:num w:numId="2" w16cid:durableId="443694089">
    <w:abstractNumId w:val="1"/>
  </w:num>
  <w:num w:numId="3" w16cid:durableId="1732344686">
    <w:abstractNumId w:val="2"/>
  </w:num>
  <w:num w:numId="4" w16cid:durableId="1188637892">
    <w:abstractNumId w:val="6"/>
  </w:num>
  <w:num w:numId="5" w16cid:durableId="1696611504">
    <w:abstractNumId w:val="5"/>
  </w:num>
  <w:num w:numId="6" w16cid:durableId="330068904">
    <w:abstractNumId w:val="4"/>
  </w:num>
  <w:num w:numId="7" w16cid:durableId="1184711408">
    <w:abstractNumId w:val="4"/>
    <w:lvlOverride w:ilvl="0">
      <w:startOverride w:val="1"/>
    </w:lvlOverride>
  </w:num>
  <w:num w:numId="8" w16cid:durableId="1515343797">
    <w:abstractNumId w:val="4"/>
  </w:num>
  <w:num w:numId="9" w16cid:durableId="1132479172">
    <w:abstractNumId w:val="4"/>
  </w:num>
  <w:num w:numId="10" w16cid:durableId="949821498">
    <w:abstractNumId w:val="4"/>
  </w:num>
  <w:num w:numId="11" w16cid:durableId="1341272606">
    <w:abstractNumId w:val="4"/>
    <w:lvlOverride w:ilvl="0">
      <w:startOverride w:val="1"/>
    </w:lvlOverride>
  </w:num>
  <w:num w:numId="12" w16cid:durableId="342904820">
    <w:abstractNumId w:val="0"/>
  </w:num>
  <w:num w:numId="13" w16cid:durableId="1183401956">
    <w:abstractNumId w:val="0"/>
  </w:num>
  <w:num w:numId="14" w16cid:durableId="696856839">
    <w:abstractNumId w:val="3"/>
  </w:num>
  <w:num w:numId="15" w16cid:durableId="66726878">
    <w:abstractNumId w:val="4"/>
  </w:num>
  <w:num w:numId="16" w16cid:durableId="849218346">
    <w:abstractNumId w:val="4"/>
    <w:lvlOverride w:ilvl="0">
      <w:startOverride w:val="1"/>
    </w:lvlOverride>
  </w:num>
  <w:num w:numId="17" w16cid:durableId="124402705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hyphenationZone w:val="357"/>
  <w:doNotHyphenateCaps/>
  <w:noPunctuationKerning/>
  <w:characterSpacingControl w:val="doNotCompress"/>
  <w:hdrShapeDefaults>
    <o:shapedefaults v:ext="edit" spidmax="2050"/>
  </w:hdrShapeDefaults>
  <w:footnotePr>
    <w:footnote w:id="-1"/>
    <w:footnote w:id="0"/>
    <w:footnote w:id="1"/>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EF"/>
    <w:rsid w:val="00000E5B"/>
    <w:rsid w:val="00002F30"/>
    <w:rsid w:val="0000498E"/>
    <w:rsid w:val="00010A27"/>
    <w:rsid w:val="0001323A"/>
    <w:rsid w:val="00013967"/>
    <w:rsid w:val="000140E2"/>
    <w:rsid w:val="00014143"/>
    <w:rsid w:val="00016884"/>
    <w:rsid w:val="000178ED"/>
    <w:rsid w:val="00022055"/>
    <w:rsid w:val="0002248B"/>
    <w:rsid w:val="00022935"/>
    <w:rsid w:val="00027144"/>
    <w:rsid w:val="000320E0"/>
    <w:rsid w:val="00043F1A"/>
    <w:rsid w:val="000524CA"/>
    <w:rsid w:val="00055AED"/>
    <w:rsid w:val="000564A9"/>
    <w:rsid w:val="00060D10"/>
    <w:rsid w:val="00063617"/>
    <w:rsid w:val="00073567"/>
    <w:rsid w:val="0008052F"/>
    <w:rsid w:val="00080DFB"/>
    <w:rsid w:val="000818BF"/>
    <w:rsid w:val="0008782E"/>
    <w:rsid w:val="00087F5F"/>
    <w:rsid w:val="00097156"/>
    <w:rsid w:val="000A1DF7"/>
    <w:rsid w:val="000A57C7"/>
    <w:rsid w:val="000A5B58"/>
    <w:rsid w:val="000A7E5C"/>
    <w:rsid w:val="000B2280"/>
    <w:rsid w:val="000B3F5C"/>
    <w:rsid w:val="000B55E3"/>
    <w:rsid w:val="000B73A3"/>
    <w:rsid w:val="000C0091"/>
    <w:rsid w:val="000C6F36"/>
    <w:rsid w:val="000D39E0"/>
    <w:rsid w:val="000D7190"/>
    <w:rsid w:val="000D7718"/>
    <w:rsid w:val="000E0907"/>
    <w:rsid w:val="000E115C"/>
    <w:rsid w:val="000E5444"/>
    <w:rsid w:val="000E7E70"/>
    <w:rsid w:val="000F0891"/>
    <w:rsid w:val="000F0E2D"/>
    <w:rsid w:val="000F10DE"/>
    <w:rsid w:val="00100BF4"/>
    <w:rsid w:val="00104875"/>
    <w:rsid w:val="00107286"/>
    <w:rsid w:val="00107AAA"/>
    <w:rsid w:val="001122FB"/>
    <w:rsid w:val="001132B2"/>
    <w:rsid w:val="00114504"/>
    <w:rsid w:val="00114CDD"/>
    <w:rsid w:val="00120C5D"/>
    <w:rsid w:val="00121434"/>
    <w:rsid w:val="001219F8"/>
    <w:rsid w:val="00122929"/>
    <w:rsid w:val="00125413"/>
    <w:rsid w:val="001259A2"/>
    <w:rsid w:val="00126239"/>
    <w:rsid w:val="00133778"/>
    <w:rsid w:val="001348CC"/>
    <w:rsid w:val="00136ABE"/>
    <w:rsid w:val="00147BA6"/>
    <w:rsid w:val="0015097B"/>
    <w:rsid w:val="00154EFD"/>
    <w:rsid w:val="00157D10"/>
    <w:rsid w:val="0016237F"/>
    <w:rsid w:val="00166020"/>
    <w:rsid w:val="00167EC6"/>
    <w:rsid w:val="001709AE"/>
    <w:rsid w:val="00173493"/>
    <w:rsid w:val="00176D9F"/>
    <w:rsid w:val="00184B25"/>
    <w:rsid w:val="00186575"/>
    <w:rsid w:val="00190C41"/>
    <w:rsid w:val="00190E6F"/>
    <w:rsid w:val="00191228"/>
    <w:rsid w:val="00196EC4"/>
    <w:rsid w:val="001A100A"/>
    <w:rsid w:val="001A3917"/>
    <w:rsid w:val="001B02D4"/>
    <w:rsid w:val="001B2FD5"/>
    <w:rsid w:val="001B450E"/>
    <w:rsid w:val="001B6257"/>
    <w:rsid w:val="001B7AB7"/>
    <w:rsid w:val="001C2560"/>
    <w:rsid w:val="001D0FDE"/>
    <w:rsid w:val="001D179A"/>
    <w:rsid w:val="001D236D"/>
    <w:rsid w:val="001D5DC5"/>
    <w:rsid w:val="001D6DDD"/>
    <w:rsid w:val="001E00E6"/>
    <w:rsid w:val="001E0513"/>
    <w:rsid w:val="001E11A7"/>
    <w:rsid w:val="001E2CD9"/>
    <w:rsid w:val="001E6661"/>
    <w:rsid w:val="001F1AF5"/>
    <w:rsid w:val="001F54DF"/>
    <w:rsid w:val="001F5B66"/>
    <w:rsid w:val="00202A34"/>
    <w:rsid w:val="00203BE0"/>
    <w:rsid w:val="0020764A"/>
    <w:rsid w:val="002112E0"/>
    <w:rsid w:val="00212841"/>
    <w:rsid w:val="00220355"/>
    <w:rsid w:val="002230B3"/>
    <w:rsid w:val="00226B47"/>
    <w:rsid w:val="0023200D"/>
    <w:rsid w:val="00234AA7"/>
    <w:rsid w:val="00234BE8"/>
    <w:rsid w:val="00240A79"/>
    <w:rsid w:val="002423FE"/>
    <w:rsid w:val="00244674"/>
    <w:rsid w:val="002446AA"/>
    <w:rsid w:val="002464FD"/>
    <w:rsid w:val="00257100"/>
    <w:rsid w:val="00260480"/>
    <w:rsid w:val="00261AB7"/>
    <w:rsid w:val="00262121"/>
    <w:rsid w:val="002632FC"/>
    <w:rsid w:val="0026361E"/>
    <w:rsid w:val="00264415"/>
    <w:rsid w:val="00264808"/>
    <w:rsid w:val="00270352"/>
    <w:rsid w:val="00272AB2"/>
    <w:rsid w:val="00274228"/>
    <w:rsid w:val="00276825"/>
    <w:rsid w:val="00276C23"/>
    <w:rsid w:val="00281D4D"/>
    <w:rsid w:val="002825FC"/>
    <w:rsid w:val="0028759A"/>
    <w:rsid w:val="00290CA8"/>
    <w:rsid w:val="00290DA9"/>
    <w:rsid w:val="002A0C5D"/>
    <w:rsid w:val="002A1AF3"/>
    <w:rsid w:val="002A57AC"/>
    <w:rsid w:val="002B2318"/>
    <w:rsid w:val="002B479A"/>
    <w:rsid w:val="002B631C"/>
    <w:rsid w:val="002B78F7"/>
    <w:rsid w:val="002C1BE7"/>
    <w:rsid w:val="002C2432"/>
    <w:rsid w:val="002D02C8"/>
    <w:rsid w:val="002D6B48"/>
    <w:rsid w:val="002D7748"/>
    <w:rsid w:val="002F0B73"/>
    <w:rsid w:val="002F260D"/>
    <w:rsid w:val="002F3AA4"/>
    <w:rsid w:val="002F691D"/>
    <w:rsid w:val="0030029F"/>
    <w:rsid w:val="0030155A"/>
    <w:rsid w:val="00301869"/>
    <w:rsid w:val="003131CA"/>
    <w:rsid w:val="00316656"/>
    <w:rsid w:val="00316E4F"/>
    <w:rsid w:val="003203F3"/>
    <w:rsid w:val="00330EA5"/>
    <w:rsid w:val="00332357"/>
    <w:rsid w:val="00332419"/>
    <w:rsid w:val="0033356A"/>
    <w:rsid w:val="00340327"/>
    <w:rsid w:val="00342139"/>
    <w:rsid w:val="00342BAF"/>
    <w:rsid w:val="003441BD"/>
    <w:rsid w:val="00345F27"/>
    <w:rsid w:val="00346522"/>
    <w:rsid w:val="003531A7"/>
    <w:rsid w:val="00357538"/>
    <w:rsid w:val="003646EC"/>
    <w:rsid w:val="0036573F"/>
    <w:rsid w:val="00370729"/>
    <w:rsid w:val="00372B27"/>
    <w:rsid w:val="00382041"/>
    <w:rsid w:val="003828A4"/>
    <w:rsid w:val="00392ED0"/>
    <w:rsid w:val="003A0CA9"/>
    <w:rsid w:val="003A1AD3"/>
    <w:rsid w:val="003A3A18"/>
    <w:rsid w:val="003B3513"/>
    <w:rsid w:val="003C33AD"/>
    <w:rsid w:val="003C50A4"/>
    <w:rsid w:val="003C5144"/>
    <w:rsid w:val="003C6316"/>
    <w:rsid w:val="003C7CD2"/>
    <w:rsid w:val="003D1DC5"/>
    <w:rsid w:val="003D2F1E"/>
    <w:rsid w:val="003E1646"/>
    <w:rsid w:val="003E3C70"/>
    <w:rsid w:val="003E5535"/>
    <w:rsid w:val="003E6A99"/>
    <w:rsid w:val="003F1579"/>
    <w:rsid w:val="003F1A72"/>
    <w:rsid w:val="003F55EF"/>
    <w:rsid w:val="003F71AE"/>
    <w:rsid w:val="003F7C2C"/>
    <w:rsid w:val="00401288"/>
    <w:rsid w:val="0040218F"/>
    <w:rsid w:val="00407CAF"/>
    <w:rsid w:val="00411AC9"/>
    <w:rsid w:val="00412801"/>
    <w:rsid w:val="00423305"/>
    <w:rsid w:val="00424A6C"/>
    <w:rsid w:val="00441EE9"/>
    <w:rsid w:val="0044394F"/>
    <w:rsid w:val="00445CB7"/>
    <w:rsid w:val="00452764"/>
    <w:rsid w:val="00454240"/>
    <w:rsid w:val="00466644"/>
    <w:rsid w:val="00473AB6"/>
    <w:rsid w:val="004743D8"/>
    <w:rsid w:val="00476943"/>
    <w:rsid w:val="00476E7F"/>
    <w:rsid w:val="00480C02"/>
    <w:rsid w:val="004837B6"/>
    <w:rsid w:val="00484E8F"/>
    <w:rsid w:val="00493C3E"/>
    <w:rsid w:val="004956D2"/>
    <w:rsid w:val="00495B23"/>
    <w:rsid w:val="00496333"/>
    <w:rsid w:val="00497065"/>
    <w:rsid w:val="00497A69"/>
    <w:rsid w:val="004A1342"/>
    <w:rsid w:val="004A4D96"/>
    <w:rsid w:val="004A6B62"/>
    <w:rsid w:val="004A7034"/>
    <w:rsid w:val="004B1DC6"/>
    <w:rsid w:val="004B59C2"/>
    <w:rsid w:val="004C350E"/>
    <w:rsid w:val="004C68AE"/>
    <w:rsid w:val="004D477C"/>
    <w:rsid w:val="004D6DA5"/>
    <w:rsid w:val="004E030A"/>
    <w:rsid w:val="004E0D63"/>
    <w:rsid w:val="004E1F2C"/>
    <w:rsid w:val="004E58DF"/>
    <w:rsid w:val="004E7218"/>
    <w:rsid w:val="004F7841"/>
    <w:rsid w:val="004F7E63"/>
    <w:rsid w:val="005003DF"/>
    <w:rsid w:val="00501684"/>
    <w:rsid w:val="00503082"/>
    <w:rsid w:val="005035A0"/>
    <w:rsid w:val="0050705F"/>
    <w:rsid w:val="00507728"/>
    <w:rsid w:val="0051166B"/>
    <w:rsid w:val="0051176E"/>
    <w:rsid w:val="00513975"/>
    <w:rsid w:val="0051516B"/>
    <w:rsid w:val="005243C5"/>
    <w:rsid w:val="00531DBB"/>
    <w:rsid w:val="00533A4D"/>
    <w:rsid w:val="005340E2"/>
    <w:rsid w:val="005347CF"/>
    <w:rsid w:val="00536E30"/>
    <w:rsid w:val="00540A5E"/>
    <w:rsid w:val="00545FCB"/>
    <w:rsid w:val="005464B9"/>
    <w:rsid w:val="0054752F"/>
    <w:rsid w:val="00556370"/>
    <w:rsid w:val="00557774"/>
    <w:rsid w:val="005620E3"/>
    <w:rsid w:val="00565DD3"/>
    <w:rsid w:val="00567CD4"/>
    <w:rsid w:val="00570175"/>
    <w:rsid w:val="00577F25"/>
    <w:rsid w:val="00580938"/>
    <w:rsid w:val="005869B6"/>
    <w:rsid w:val="0059583E"/>
    <w:rsid w:val="00595E80"/>
    <w:rsid w:val="005A2E99"/>
    <w:rsid w:val="005A5DCD"/>
    <w:rsid w:val="005A7338"/>
    <w:rsid w:val="005B2366"/>
    <w:rsid w:val="005B41E8"/>
    <w:rsid w:val="005B45B5"/>
    <w:rsid w:val="005C1CCB"/>
    <w:rsid w:val="005C3F35"/>
    <w:rsid w:val="005C4A23"/>
    <w:rsid w:val="005D03FA"/>
    <w:rsid w:val="005D2A8A"/>
    <w:rsid w:val="005D379C"/>
    <w:rsid w:val="005D40C7"/>
    <w:rsid w:val="005E06C5"/>
    <w:rsid w:val="005E63F5"/>
    <w:rsid w:val="005E74EB"/>
    <w:rsid w:val="005F0D0F"/>
    <w:rsid w:val="005F3B49"/>
    <w:rsid w:val="006064BC"/>
    <w:rsid w:val="00611DE8"/>
    <w:rsid w:val="006120AB"/>
    <w:rsid w:val="00612BAB"/>
    <w:rsid w:val="00612BB3"/>
    <w:rsid w:val="00613483"/>
    <w:rsid w:val="00616235"/>
    <w:rsid w:val="00620BA2"/>
    <w:rsid w:val="006216C2"/>
    <w:rsid w:val="00622964"/>
    <w:rsid w:val="0062519E"/>
    <w:rsid w:val="00627536"/>
    <w:rsid w:val="006300F5"/>
    <w:rsid w:val="00631EFA"/>
    <w:rsid w:val="0063268E"/>
    <w:rsid w:val="00633166"/>
    <w:rsid w:val="00636611"/>
    <w:rsid w:val="00643F61"/>
    <w:rsid w:val="00645665"/>
    <w:rsid w:val="00652896"/>
    <w:rsid w:val="006565B0"/>
    <w:rsid w:val="0065713B"/>
    <w:rsid w:val="006577B8"/>
    <w:rsid w:val="006607AE"/>
    <w:rsid w:val="00660BAC"/>
    <w:rsid w:val="00663203"/>
    <w:rsid w:val="00663DB6"/>
    <w:rsid w:val="00666E1A"/>
    <w:rsid w:val="0067446F"/>
    <w:rsid w:val="00675499"/>
    <w:rsid w:val="00680C42"/>
    <w:rsid w:val="00680F47"/>
    <w:rsid w:val="00682B44"/>
    <w:rsid w:val="00683419"/>
    <w:rsid w:val="00684D76"/>
    <w:rsid w:val="00690F33"/>
    <w:rsid w:val="0069271B"/>
    <w:rsid w:val="006930EF"/>
    <w:rsid w:val="00694FDC"/>
    <w:rsid w:val="006A0876"/>
    <w:rsid w:val="006A446B"/>
    <w:rsid w:val="006A4D08"/>
    <w:rsid w:val="006A4D83"/>
    <w:rsid w:val="006A62A1"/>
    <w:rsid w:val="006A6EA8"/>
    <w:rsid w:val="006A7492"/>
    <w:rsid w:val="006A77B9"/>
    <w:rsid w:val="006B2615"/>
    <w:rsid w:val="006B3B0F"/>
    <w:rsid w:val="006B4C13"/>
    <w:rsid w:val="006C01EA"/>
    <w:rsid w:val="006C38AA"/>
    <w:rsid w:val="006C5CF9"/>
    <w:rsid w:val="006D5412"/>
    <w:rsid w:val="006E1B59"/>
    <w:rsid w:val="006F4581"/>
    <w:rsid w:val="0070082F"/>
    <w:rsid w:val="00701055"/>
    <w:rsid w:val="007041E1"/>
    <w:rsid w:val="00705D06"/>
    <w:rsid w:val="00707782"/>
    <w:rsid w:val="00712DB8"/>
    <w:rsid w:val="00714F84"/>
    <w:rsid w:val="00722BD4"/>
    <w:rsid w:val="00724340"/>
    <w:rsid w:val="00725288"/>
    <w:rsid w:val="00725E36"/>
    <w:rsid w:val="007278B1"/>
    <w:rsid w:val="00727A47"/>
    <w:rsid w:val="00727AA1"/>
    <w:rsid w:val="007304BE"/>
    <w:rsid w:val="00734918"/>
    <w:rsid w:val="00734DF0"/>
    <w:rsid w:val="007422AD"/>
    <w:rsid w:val="007444FA"/>
    <w:rsid w:val="007473DD"/>
    <w:rsid w:val="00752952"/>
    <w:rsid w:val="007609CE"/>
    <w:rsid w:val="00760AE0"/>
    <w:rsid w:val="00761601"/>
    <w:rsid w:val="007639E4"/>
    <w:rsid w:val="007641DA"/>
    <w:rsid w:val="007642E5"/>
    <w:rsid w:val="007648CC"/>
    <w:rsid w:val="00766AF7"/>
    <w:rsid w:val="007674AE"/>
    <w:rsid w:val="00791F66"/>
    <w:rsid w:val="00795F8B"/>
    <w:rsid w:val="007962D4"/>
    <w:rsid w:val="007A34D3"/>
    <w:rsid w:val="007A5247"/>
    <w:rsid w:val="007A645A"/>
    <w:rsid w:val="007B2F04"/>
    <w:rsid w:val="007B5D16"/>
    <w:rsid w:val="007B64AC"/>
    <w:rsid w:val="007B6BC7"/>
    <w:rsid w:val="007C0B8E"/>
    <w:rsid w:val="007C1B7F"/>
    <w:rsid w:val="007C5951"/>
    <w:rsid w:val="007C78AE"/>
    <w:rsid w:val="007C79E7"/>
    <w:rsid w:val="007D1DAD"/>
    <w:rsid w:val="007D5C80"/>
    <w:rsid w:val="007E0072"/>
    <w:rsid w:val="007E0B6E"/>
    <w:rsid w:val="007E5125"/>
    <w:rsid w:val="007E6DB9"/>
    <w:rsid w:val="007F0F41"/>
    <w:rsid w:val="007F218E"/>
    <w:rsid w:val="007F23E5"/>
    <w:rsid w:val="007F2D47"/>
    <w:rsid w:val="007F6982"/>
    <w:rsid w:val="007F730F"/>
    <w:rsid w:val="00803484"/>
    <w:rsid w:val="00806415"/>
    <w:rsid w:val="00812ECC"/>
    <w:rsid w:val="008235F1"/>
    <w:rsid w:val="0082417B"/>
    <w:rsid w:val="00824829"/>
    <w:rsid w:val="00826A42"/>
    <w:rsid w:val="00827004"/>
    <w:rsid w:val="008351F9"/>
    <w:rsid w:val="00835C89"/>
    <w:rsid w:val="008411BB"/>
    <w:rsid w:val="0084713D"/>
    <w:rsid w:val="008515A9"/>
    <w:rsid w:val="00857C9D"/>
    <w:rsid w:val="00860F87"/>
    <w:rsid w:val="008644F9"/>
    <w:rsid w:val="0086588F"/>
    <w:rsid w:val="00871CD6"/>
    <w:rsid w:val="008740C4"/>
    <w:rsid w:val="008767EA"/>
    <w:rsid w:val="008804ED"/>
    <w:rsid w:val="00882ECD"/>
    <w:rsid w:val="00883320"/>
    <w:rsid w:val="008838D7"/>
    <w:rsid w:val="00885883"/>
    <w:rsid w:val="00890D44"/>
    <w:rsid w:val="008914B0"/>
    <w:rsid w:val="0089258D"/>
    <w:rsid w:val="00892F4B"/>
    <w:rsid w:val="008A0B4D"/>
    <w:rsid w:val="008A336D"/>
    <w:rsid w:val="008A422B"/>
    <w:rsid w:val="008B1BBF"/>
    <w:rsid w:val="008B20F3"/>
    <w:rsid w:val="008B28EA"/>
    <w:rsid w:val="008B2FE4"/>
    <w:rsid w:val="008B4E24"/>
    <w:rsid w:val="008C2282"/>
    <w:rsid w:val="008C51F0"/>
    <w:rsid w:val="008D16BB"/>
    <w:rsid w:val="008D2E02"/>
    <w:rsid w:val="008E03BD"/>
    <w:rsid w:val="008E0606"/>
    <w:rsid w:val="008E0FA9"/>
    <w:rsid w:val="008E3E9B"/>
    <w:rsid w:val="008E4119"/>
    <w:rsid w:val="008E4BB9"/>
    <w:rsid w:val="008F11AF"/>
    <w:rsid w:val="008F1D7C"/>
    <w:rsid w:val="008F3254"/>
    <w:rsid w:val="008F3D09"/>
    <w:rsid w:val="008F5E17"/>
    <w:rsid w:val="008F7168"/>
    <w:rsid w:val="008F7A6C"/>
    <w:rsid w:val="00900803"/>
    <w:rsid w:val="00904171"/>
    <w:rsid w:val="00910DC7"/>
    <w:rsid w:val="00914754"/>
    <w:rsid w:val="0091556D"/>
    <w:rsid w:val="0092222E"/>
    <w:rsid w:val="00932535"/>
    <w:rsid w:val="00940F15"/>
    <w:rsid w:val="00941F5F"/>
    <w:rsid w:val="00944238"/>
    <w:rsid w:val="00946208"/>
    <w:rsid w:val="00951065"/>
    <w:rsid w:val="00953986"/>
    <w:rsid w:val="009546E4"/>
    <w:rsid w:val="009556E9"/>
    <w:rsid w:val="009636F4"/>
    <w:rsid w:val="00963C13"/>
    <w:rsid w:val="00964EA2"/>
    <w:rsid w:val="0096636D"/>
    <w:rsid w:val="00967521"/>
    <w:rsid w:val="0097127D"/>
    <w:rsid w:val="00982420"/>
    <w:rsid w:val="00984555"/>
    <w:rsid w:val="00990418"/>
    <w:rsid w:val="009931C6"/>
    <w:rsid w:val="009964A5"/>
    <w:rsid w:val="009973F2"/>
    <w:rsid w:val="00997462"/>
    <w:rsid w:val="009A0DF9"/>
    <w:rsid w:val="009A1545"/>
    <w:rsid w:val="009A2DDB"/>
    <w:rsid w:val="009A3AB5"/>
    <w:rsid w:val="009A4453"/>
    <w:rsid w:val="009A5518"/>
    <w:rsid w:val="009A5743"/>
    <w:rsid w:val="009A7526"/>
    <w:rsid w:val="009B178D"/>
    <w:rsid w:val="009B297D"/>
    <w:rsid w:val="009C0A6E"/>
    <w:rsid w:val="009C7C99"/>
    <w:rsid w:val="009D4674"/>
    <w:rsid w:val="009D5968"/>
    <w:rsid w:val="009E15CA"/>
    <w:rsid w:val="009E5253"/>
    <w:rsid w:val="009E6609"/>
    <w:rsid w:val="00A02A53"/>
    <w:rsid w:val="00A035CC"/>
    <w:rsid w:val="00A108EE"/>
    <w:rsid w:val="00A11A3C"/>
    <w:rsid w:val="00A173FA"/>
    <w:rsid w:val="00A223AE"/>
    <w:rsid w:val="00A26C7E"/>
    <w:rsid w:val="00A30103"/>
    <w:rsid w:val="00A313D9"/>
    <w:rsid w:val="00A32CD5"/>
    <w:rsid w:val="00A342BE"/>
    <w:rsid w:val="00A3671B"/>
    <w:rsid w:val="00A376E2"/>
    <w:rsid w:val="00A3779F"/>
    <w:rsid w:val="00A47B92"/>
    <w:rsid w:val="00A47C60"/>
    <w:rsid w:val="00A53E6E"/>
    <w:rsid w:val="00A60DD8"/>
    <w:rsid w:val="00A6182C"/>
    <w:rsid w:val="00A62415"/>
    <w:rsid w:val="00A62E9A"/>
    <w:rsid w:val="00A63263"/>
    <w:rsid w:val="00A65424"/>
    <w:rsid w:val="00A659FB"/>
    <w:rsid w:val="00A71218"/>
    <w:rsid w:val="00A72A7F"/>
    <w:rsid w:val="00A7360A"/>
    <w:rsid w:val="00A75677"/>
    <w:rsid w:val="00A75A7F"/>
    <w:rsid w:val="00A76B47"/>
    <w:rsid w:val="00A772E8"/>
    <w:rsid w:val="00A81DB3"/>
    <w:rsid w:val="00A831BE"/>
    <w:rsid w:val="00A8433B"/>
    <w:rsid w:val="00A87B85"/>
    <w:rsid w:val="00A87E94"/>
    <w:rsid w:val="00A9058F"/>
    <w:rsid w:val="00A916E0"/>
    <w:rsid w:val="00A91F67"/>
    <w:rsid w:val="00A9469E"/>
    <w:rsid w:val="00A976EF"/>
    <w:rsid w:val="00AA62EB"/>
    <w:rsid w:val="00AA6339"/>
    <w:rsid w:val="00AA7C98"/>
    <w:rsid w:val="00AB2476"/>
    <w:rsid w:val="00AB432A"/>
    <w:rsid w:val="00AB7011"/>
    <w:rsid w:val="00AB731D"/>
    <w:rsid w:val="00AC0486"/>
    <w:rsid w:val="00AC16A5"/>
    <w:rsid w:val="00AC2C05"/>
    <w:rsid w:val="00AC5D6F"/>
    <w:rsid w:val="00AD06EB"/>
    <w:rsid w:val="00AD1EC5"/>
    <w:rsid w:val="00AD40B8"/>
    <w:rsid w:val="00AD5AD3"/>
    <w:rsid w:val="00AD66D0"/>
    <w:rsid w:val="00AD724E"/>
    <w:rsid w:val="00AE0A1A"/>
    <w:rsid w:val="00AE264E"/>
    <w:rsid w:val="00AE2FA1"/>
    <w:rsid w:val="00AE3351"/>
    <w:rsid w:val="00AE36B7"/>
    <w:rsid w:val="00AE3752"/>
    <w:rsid w:val="00AE7546"/>
    <w:rsid w:val="00AF3309"/>
    <w:rsid w:val="00AF3A5F"/>
    <w:rsid w:val="00AF5493"/>
    <w:rsid w:val="00AF5AC2"/>
    <w:rsid w:val="00B005C0"/>
    <w:rsid w:val="00B100F9"/>
    <w:rsid w:val="00B123A5"/>
    <w:rsid w:val="00B12B0F"/>
    <w:rsid w:val="00B208A0"/>
    <w:rsid w:val="00B24D0A"/>
    <w:rsid w:val="00B255E5"/>
    <w:rsid w:val="00B25A6B"/>
    <w:rsid w:val="00B3002B"/>
    <w:rsid w:val="00B317D6"/>
    <w:rsid w:val="00B322B6"/>
    <w:rsid w:val="00B348DB"/>
    <w:rsid w:val="00B37154"/>
    <w:rsid w:val="00B43B89"/>
    <w:rsid w:val="00B46FF6"/>
    <w:rsid w:val="00B50B7B"/>
    <w:rsid w:val="00B55801"/>
    <w:rsid w:val="00B57CAB"/>
    <w:rsid w:val="00B63073"/>
    <w:rsid w:val="00B638B8"/>
    <w:rsid w:val="00B643AB"/>
    <w:rsid w:val="00B66A57"/>
    <w:rsid w:val="00B704DB"/>
    <w:rsid w:val="00B706F5"/>
    <w:rsid w:val="00B75B6C"/>
    <w:rsid w:val="00B75C34"/>
    <w:rsid w:val="00B8195F"/>
    <w:rsid w:val="00B81F8E"/>
    <w:rsid w:val="00B83580"/>
    <w:rsid w:val="00B84906"/>
    <w:rsid w:val="00B87BE0"/>
    <w:rsid w:val="00B95871"/>
    <w:rsid w:val="00B96019"/>
    <w:rsid w:val="00BA1781"/>
    <w:rsid w:val="00BA2554"/>
    <w:rsid w:val="00BA46AB"/>
    <w:rsid w:val="00BA634C"/>
    <w:rsid w:val="00BB0A62"/>
    <w:rsid w:val="00BB0E27"/>
    <w:rsid w:val="00BB40E4"/>
    <w:rsid w:val="00BB7BE5"/>
    <w:rsid w:val="00BC04EF"/>
    <w:rsid w:val="00BC2F12"/>
    <w:rsid w:val="00BC389C"/>
    <w:rsid w:val="00BC3D7A"/>
    <w:rsid w:val="00BC4297"/>
    <w:rsid w:val="00BC5817"/>
    <w:rsid w:val="00BC7999"/>
    <w:rsid w:val="00BD234A"/>
    <w:rsid w:val="00BD5853"/>
    <w:rsid w:val="00BD5EC6"/>
    <w:rsid w:val="00BD6317"/>
    <w:rsid w:val="00BE2F7F"/>
    <w:rsid w:val="00BE3D4F"/>
    <w:rsid w:val="00BE629F"/>
    <w:rsid w:val="00BE62E4"/>
    <w:rsid w:val="00BE733E"/>
    <w:rsid w:val="00BE7ED0"/>
    <w:rsid w:val="00BF4D66"/>
    <w:rsid w:val="00BF5CF3"/>
    <w:rsid w:val="00C01591"/>
    <w:rsid w:val="00C02EAA"/>
    <w:rsid w:val="00C0395D"/>
    <w:rsid w:val="00C05CA6"/>
    <w:rsid w:val="00C147B3"/>
    <w:rsid w:val="00C14971"/>
    <w:rsid w:val="00C2038F"/>
    <w:rsid w:val="00C22CFA"/>
    <w:rsid w:val="00C27B07"/>
    <w:rsid w:val="00C27FC1"/>
    <w:rsid w:val="00C30DBF"/>
    <w:rsid w:val="00C34130"/>
    <w:rsid w:val="00C4084B"/>
    <w:rsid w:val="00C45947"/>
    <w:rsid w:val="00C45D96"/>
    <w:rsid w:val="00C46E15"/>
    <w:rsid w:val="00C5061F"/>
    <w:rsid w:val="00C55989"/>
    <w:rsid w:val="00C573A1"/>
    <w:rsid w:val="00C573C1"/>
    <w:rsid w:val="00C61360"/>
    <w:rsid w:val="00C657CB"/>
    <w:rsid w:val="00C67C44"/>
    <w:rsid w:val="00C70B1C"/>
    <w:rsid w:val="00C71A97"/>
    <w:rsid w:val="00C72A6C"/>
    <w:rsid w:val="00C81557"/>
    <w:rsid w:val="00C87E31"/>
    <w:rsid w:val="00C90DD2"/>
    <w:rsid w:val="00C90EB9"/>
    <w:rsid w:val="00C92901"/>
    <w:rsid w:val="00C946CA"/>
    <w:rsid w:val="00C95EB1"/>
    <w:rsid w:val="00C96033"/>
    <w:rsid w:val="00C97E95"/>
    <w:rsid w:val="00CA3C35"/>
    <w:rsid w:val="00CA75BC"/>
    <w:rsid w:val="00CA7D09"/>
    <w:rsid w:val="00CB16E1"/>
    <w:rsid w:val="00CB1E06"/>
    <w:rsid w:val="00CB66C5"/>
    <w:rsid w:val="00CC39A7"/>
    <w:rsid w:val="00CC6AD9"/>
    <w:rsid w:val="00CD0683"/>
    <w:rsid w:val="00CD53DB"/>
    <w:rsid w:val="00CD56E5"/>
    <w:rsid w:val="00CD7FE8"/>
    <w:rsid w:val="00CE2B58"/>
    <w:rsid w:val="00CE4F6B"/>
    <w:rsid w:val="00CE6FE6"/>
    <w:rsid w:val="00CF427C"/>
    <w:rsid w:val="00CF4AF8"/>
    <w:rsid w:val="00D00BC2"/>
    <w:rsid w:val="00D00EFE"/>
    <w:rsid w:val="00D049DE"/>
    <w:rsid w:val="00D107CF"/>
    <w:rsid w:val="00D11179"/>
    <w:rsid w:val="00D13CAA"/>
    <w:rsid w:val="00D13E7D"/>
    <w:rsid w:val="00D2140E"/>
    <w:rsid w:val="00D305A3"/>
    <w:rsid w:val="00D322BF"/>
    <w:rsid w:val="00D36C94"/>
    <w:rsid w:val="00D36E07"/>
    <w:rsid w:val="00D41192"/>
    <w:rsid w:val="00D43AD1"/>
    <w:rsid w:val="00D43B02"/>
    <w:rsid w:val="00D45715"/>
    <w:rsid w:val="00D4752F"/>
    <w:rsid w:val="00D51EFB"/>
    <w:rsid w:val="00D54B9C"/>
    <w:rsid w:val="00D6774E"/>
    <w:rsid w:val="00D7002E"/>
    <w:rsid w:val="00D70031"/>
    <w:rsid w:val="00D72C8D"/>
    <w:rsid w:val="00D75F62"/>
    <w:rsid w:val="00D76133"/>
    <w:rsid w:val="00D80682"/>
    <w:rsid w:val="00D8075B"/>
    <w:rsid w:val="00D84C21"/>
    <w:rsid w:val="00D8511F"/>
    <w:rsid w:val="00D86FFA"/>
    <w:rsid w:val="00D93D0D"/>
    <w:rsid w:val="00D97401"/>
    <w:rsid w:val="00DA5D59"/>
    <w:rsid w:val="00DA6B95"/>
    <w:rsid w:val="00DA7E54"/>
    <w:rsid w:val="00DB05DE"/>
    <w:rsid w:val="00DB2DFC"/>
    <w:rsid w:val="00DB4DBE"/>
    <w:rsid w:val="00DB54EC"/>
    <w:rsid w:val="00DB67F7"/>
    <w:rsid w:val="00DC0731"/>
    <w:rsid w:val="00DC1247"/>
    <w:rsid w:val="00DC27F2"/>
    <w:rsid w:val="00DC4AC1"/>
    <w:rsid w:val="00DC6418"/>
    <w:rsid w:val="00DD1900"/>
    <w:rsid w:val="00DD5FEE"/>
    <w:rsid w:val="00DE3CC0"/>
    <w:rsid w:val="00DE4C84"/>
    <w:rsid w:val="00DE5A06"/>
    <w:rsid w:val="00DE72F7"/>
    <w:rsid w:val="00DF2339"/>
    <w:rsid w:val="00DF7C8D"/>
    <w:rsid w:val="00E00687"/>
    <w:rsid w:val="00E05DE2"/>
    <w:rsid w:val="00E10CE9"/>
    <w:rsid w:val="00E11D5E"/>
    <w:rsid w:val="00E11D77"/>
    <w:rsid w:val="00E177CF"/>
    <w:rsid w:val="00E36612"/>
    <w:rsid w:val="00E36BC1"/>
    <w:rsid w:val="00E416C6"/>
    <w:rsid w:val="00E44FDF"/>
    <w:rsid w:val="00E45653"/>
    <w:rsid w:val="00E45C33"/>
    <w:rsid w:val="00E46C0A"/>
    <w:rsid w:val="00E6072A"/>
    <w:rsid w:val="00E61CB1"/>
    <w:rsid w:val="00E624BC"/>
    <w:rsid w:val="00E63E0C"/>
    <w:rsid w:val="00E654DF"/>
    <w:rsid w:val="00E73B5E"/>
    <w:rsid w:val="00E73C8A"/>
    <w:rsid w:val="00E75A60"/>
    <w:rsid w:val="00E8430F"/>
    <w:rsid w:val="00E8584C"/>
    <w:rsid w:val="00E96BEB"/>
    <w:rsid w:val="00EA04F5"/>
    <w:rsid w:val="00EA243D"/>
    <w:rsid w:val="00EB2B6F"/>
    <w:rsid w:val="00EB48C8"/>
    <w:rsid w:val="00EB4AE1"/>
    <w:rsid w:val="00EB4E46"/>
    <w:rsid w:val="00EB5506"/>
    <w:rsid w:val="00EB55E7"/>
    <w:rsid w:val="00EB612C"/>
    <w:rsid w:val="00EB7B8A"/>
    <w:rsid w:val="00EC2DC2"/>
    <w:rsid w:val="00EC429D"/>
    <w:rsid w:val="00EC6CAD"/>
    <w:rsid w:val="00EC74FC"/>
    <w:rsid w:val="00ED5ED1"/>
    <w:rsid w:val="00EF3DCA"/>
    <w:rsid w:val="00EF7464"/>
    <w:rsid w:val="00F0071B"/>
    <w:rsid w:val="00F0087D"/>
    <w:rsid w:val="00F0237D"/>
    <w:rsid w:val="00F05F44"/>
    <w:rsid w:val="00F06F76"/>
    <w:rsid w:val="00F131F6"/>
    <w:rsid w:val="00F1412D"/>
    <w:rsid w:val="00F2165F"/>
    <w:rsid w:val="00F22C3B"/>
    <w:rsid w:val="00F26A59"/>
    <w:rsid w:val="00F303E7"/>
    <w:rsid w:val="00F3114C"/>
    <w:rsid w:val="00F419DC"/>
    <w:rsid w:val="00F41BFB"/>
    <w:rsid w:val="00F41BFE"/>
    <w:rsid w:val="00F4494E"/>
    <w:rsid w:val="00F4521B"/>
    <w:rsid w:val="00F455B1"/>
    <w:rsid w:val="00F5229E"/>
    <w:rsid w:val="00F522CA"/>
    <w:rsid w:val="00F55D70"/>
    <w:rsid w:val="00F56AC6"/>
    <w:rsid w:val="00F606A0"/>
    <w:rsid w:val="00F61DE4"/>
    <w:rsid w:val="00F644A0"/>
    <w:rsid w:val="00F82C95"/>
    <w:rsid w:val="00F83147"/>
    <w:rsid w:val="00F85DC9"/>
    <w:rsid w:val="00F865B5"/>
    <w:rsid w:val="00F926BA"/>
    <w:rsid w:val="00FA0617"/>
    <w:rsid w:val="00FA1ADD"/>
    <w:rsid w:val="00FA3077"/>
    <w:rsid w:val="00FA5161"/>
    <w:rsid w:val="00FA64D8"/>
    <w:rsid w:val="00FA66CC"/>
    <w:rsid w:val="00FA67B6"/>
    <w:rsid w:val="00FB42AA"/>
    <w:rsid w:val="00FB54A5"/>
    <w:rsid w:val="00FC1367"/>
    <w:rsid w:val="00FC3430"/>
    <w:rsid w:val="00FC6654"/>
    <w:rsid w:val="00FD70DF"/>
    <w:rsid w:val="00FE473E"/>
    <w:rsid w:val="00FE4B5C"/>
    <w:rsid w:val="00FE5FCD"/>
    <w:rsid w:val="00FF3B9B"/>
    <w:rsid w:val="00FF4AA1"/>
    <w:rsid w:val="00FF6F7A"/>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566D5"/>
  <w15:chartTrackingRefBased/>
  <w15:docId w15:val="{633A4E2B-261A-48EE-B073-DCA163FC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lsdException w:name="toc 1" w:uiPriority="39"/>
    <w:lsdException w:name="toc 2" w:uiPriority="39"/>
    <w:lsdException w:name="toc 3" w:uiPriority="39"/>
    <w:lsdException w:name="header" w:uiPriority="99"/>
    <w:lsdException w:name="caption" w:semiHidden="1" w:unhideWhenUsed="1" w:qFormat="1"/>
    <w:lsdException w:name="Body Tex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67446F"/>
    <w:pPr>
      <w:spacing w:line="360" w:lineRule="auto"/>
      <w:ind w:firstLine="709"/>
      <w:jc w:val="both"/>
    </w:pPr>
    <w:rPr>
      <w:sz w:val="28"/>
      <w:szCs w:val="28"/>
      <w:lang w:eastAsia="ru-RU"/>
    </w:rPr>
  </w:style>
  <w:style w:type="paragraph" w:styleId="Heading1">
    <w:name w:val="heading 1"/>
    <w:basedOn w:val="Normal"/>
    <w:next w:val="Heading2"/>
    <w:qFormat/>
    <w:rsid w:val="0067446F"/>
    <w:pPr>
      <w:keepNext/>
      <w:keepLines/>
      <w:pageBreakBefore/>
      <w:numPr>
        <w:numId w:val="14"/>
      </w:numPr>
      <w:spacing w:after="420"/>
      <w:ind w:left="0" w:firstLine="0"/>
      <w:jc w:val="center"/>
      <w:outlineLvl w:val="0"/>
    </w:pPr>
    <w:rPr>
      <w:b/>
      <w:bCs/>
      <w:caps/>
      <w:szCs w:val="32"/>
    </w:rPr>
  </w:style>
  <w:style w:type="paragraph" w:styleId="Heading2">
    <w:name w:val="heading 2"/>
    <w:basedOn w:val="Heading1"/>
    <w:next w:val="Heading3"/>
    <w:rsid w:val="00CC6AD9"/>
    <w:pPr>
      <w:pageBreakBefore w:val="0"/>
      <w:numPr>
        <w:ilvl w:val="1"/>
      </w:numPr>
      <w:spacing w:after="0"/>
      <w:ind w:left="0" w:firstLine="709"/>
      <w:jc w:val="left"/>
      <w:outlineLvl w:val="1"/>
    </w:pPr>
    <w:rPr>
      <w:rFonts w:cs="Arial"/>
      <w:bCs w:val="0"/>
      <w:iCs/>
      <w:caps w:val="0"/>
    </w:rPr>
  </w:style>
  <w:style w:type="paragraph" w:styleId="Heading3">
    <w:name w:val="heading 3"/>
    <w:basedOn w:val="Heading2"/>
    <w:next w:val="Heading4"/>
    <w:qFormat/>
    <w:rsid w:val="00F522CA"/>
    <w:pPr>
      <w:numPr>
        <w:ilvl w:val="2"/>
      </w:numPr>
      <w:ind w:left="0" w:firstLine="709"/>
      <w:outlineLvl w:val="2"/>
    </w:pPr>
    <w:rPr>
      <w:b w:val="0"/>
      <w:bCs/>
      <w:szCs w:val="26"/>
    </w:rPr>
  </w:style>
  <w:style w:type="paragraph" w:styleId="Heading4">
    <w:name w:val="heading 4"/>
    <w:basedOn w:val="Normal"/>
    <w:next w:val="Normal"/>
    <w:link w:val="Heading4Char"/>
    <w:unhideWhenUsed/>
    <w:qFormat/>
    <w:rsid w:val="00F522CA"/>
    <w:pPr>
      <w:keepNext/>
      <w:keepLines/>
      <w:numPr>
        <w:ilvl w:val="3"/>
        <w:numId w:val="14"/>
      </w:numPr>
      <w:ind w:left="0" w:firstLine="680"/>
      <w:jc w:val="left"/>
      <w:outlineLvl w:val="3"/>
    </w:pPr>
    <w:rPr>
      <w:bCs/>
    </w:rPr>
  </w:style>
  <w:style w:type="paragraph" w:styleId="Heading5">
    <w:name w:val="heading 5"/>
    <w:basedOn w:val="Normal"/>
    <w:next w:val="Normal"/>
    <w:link w:val="Heading5Char"/>
    <w:semiHidden/>
    <w:unhideWhenUsed/>
    <w:qFormat/>
    <w:rsid w:val="00A11A3C"/>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835C89"/>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835C89"/>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835C89"/>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rsid w:val="00A11A3C"/>
    <w:pPr>
      <w:keepNext/>
      <w:keepLines/>
      <w:pageBreakBefore/>
      <w:numPr>
        <w:ilvl w:val="8"/>
        <w:numId w:val="12"/>
      </w:numPr>
      <w:jc w:val="center"/>
      <w:outlineLvl w:val="8"/>
    </w:pPr>
    <w:rPr>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autoRedefine/>
    <w:rsid w:val="001F1AF5"/>
    <w:pPr>
      <w:keepNext/>
      <w:pageBreakBefore/>
      <w:spacing w:after="420"/>
      <w:ind w:firstLine="0"/>
      <w:jc w:val="center"/>
    </w:pPr>
    <w:rPr>
      <w:b/>
      <w:bCs/>
      <w:caps/>
    </w:rPr>
  </w:style>
  <w:style w:type="paragraph" w:styleId="BodyText">
    <w:name w:val="Body Text"/>
    <w:basedOn w:val="Normal"/>
    <w:link w:val="BodyTextChar"/>
    <w:qFormat/>
  </w:style>
  <w:style w:type="paragraph" w:customStyle="1" w:styleId="a2">
    <w:name w:val="Текст програми"/>
    <w:autoRedefine/>
    <w:rsid w:val="003E6A99"/>
    <w:pPr>
      <w:autoSpaceDE w:val="0"/>
      <w:autoSpaceDN w:val="0"/>
      <w:adjustRightInd w:val="0"/>
    </w:pPr>
    <w:rPr>
      <w:rFonts w:ascii="Consolas" w:hAnsi="Consolas" w:cs="Consolas"/>
      <w:noProof/>
      <w:color w:val="000000"/>
      <w:szCs w:val="19"/>
      <w:lang w:val="en-US" w:eastAsia="ru-RU"/>
    </w:rPr>
  </w:style>
  <w:style w:type="character" w:customStyle="1" w:styleId="HeaderChar">
    <w:name w:val="Header Char"/>
    <w:link w:val="Header"/>
    <w:uiPriority w:val="99"/>
    <w:rsid w:val="0051166B"/>
    <w:rPr>
      <w:sz w:val="28"/>
      <w:szCs w:val="28"/>
      <w:lang w:eastAsia="ru-RU"/>
    </w:rPr>
  </w:style>
  <w:style w:type="paragraph" w:customStyle="1" w:styleId="a3">
    <w:name w:val="Звичайний (англ)"/>
    <w:basedOn w:val="Normal"/>
    <w:autoRedefine/>
    <w:rsid w:val="00166020"/>
    <w:rPr>
      <w:lang w:val="en-US"/>
    </w:rPr>
  </w:style>
  <w:style w:type="character" w:styleId="EndnoteReference">
    <w:name w:val="endnote reference"/>
    <w:rsid w:val="007B64AC"/>
    <w:rPr>
      <w:rFonts w:ascii="Times New Roman" w:hAnsi="Times New Roman"/>
      <w:sz w:val="28"/>
      <w:vertAlign w:val="baseline"/>
    </w:rPr>
  </w:style>
  <w:style w:type="character" w:customStyle="1" w:styleId="Heading9Char">
    <w:name w:val="Heading 9 Char"/>
    <w:link w:val="Heading9"/>
    <w:rsid w:val="00A11A3C"/>
    <w:rPr>
      <w:rFonts w:eastAsia="Times New Roman" w:cs="Times New Roman"/>
      <w:b/>
      <w:sz w:val="28"/>
      <w:szCs w:val="22"/>
      <w:lang w:eastAsia="ru-RU"/>
    </w:rPr>
  </w:style>
  <w:style w:type="paragraph" w:customStyle="1" w:styleId="a1">
    <w:name w:val="Назва додатка"/>
    <w:basedOn w:val="a4"/>
    <w:autoRedefine/>
    <w:rsid w:val="0065713B"/>
    <w:pPr>
      <w:numPr>
        <w:numId w:val="4"/>
      </w:numPr>
      <w:ind w:left="0" w:firstLine="0"/>
    </w:pPr>
    <w:rPr>
      <w:caps w:val="0"/>
    </w:rPr>
  </w:style>
  <w:style w:type="character" w:customStyle="1" w:styleId="Heading5Char">
    <w:name w:val="Heading 5 Char"/>
    <w:link w:val="Heading5"/>
    <w:semiHidden/>
    <w:rsid w:val="00A11A3C"/>
    <w:rPr>
      <w:rFonts w:ascii="Calibri" w:eastAsia="Times New Roman" w:hAnsi="Calibri" w:cs="Times New Roman"/>
      <w:b/>
      <w:bCs/>
      <w:i/>
      <w:iCs/>
      <w:sz w:val="26"/>
      <w:szCs w:val="26"/>
      <w:lang w:eastAsia="ru-RU"/>
    </w:rPr>
  </w:style>
  <w:style w:type="character" w:customStyle="1" w:styleId="a5">
    <w:name w:val="Мова англійська"/>
    <w:uiPriority w:val="1"/>
    <w:rsid w:val="007B64AC"/>
    <w:rPr>
      <w:lang w:val="en-US"/>
    </w:rPr>
  </w:style>
  <w:style w:type="paragraph" w:customStyle="1" w:styleId="a6">
    <w:name w:val="Звичайний без відступу"/>
    <w:basedOn w:val="Normal"/>
    <w:next w:val="Normal"/>
    <w:autoRedefine/>
    <w:rsid w:val="00A9058F"/>
    <w:pPr>
      <w:ind w:firstLine="0"/>
    </w:pPr>
    <w:rPr>
      <w:snapToGrid w:val="0"/>
      <w:color w:val="000000"/>
      <w:szCs w:val="20"/>
    </w:rPr>
  </w:style>
  <w:style w:type="table" w:styleId="TableGrid">
    <w:name w:val="Table Grid"/>
    <w:basedOn w:val="TableNormal"/>
    <w:uiPriority w:val="39"/>
    <w:rsid w:val="00A9058F"/>
    <w:rPr>
      <w:lang w:val="ru-RU" w:eastAsia="ru-RU"/>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style>
  <w:style w:type="character" w:customStyle="1" w:styleId="SegoeUIEmoji121">
    <w:name w:val="Segoe UI Emoji 12 п1"/>
    <w:rsid w:val="00B37154"/>
    <w:rPr>
      <w:rFonts w:ascii="Segoe UI Emoji" w:hAnsi="Segoe UI Emoji"/>
      <w:sz w:val="24"/>
    </w:rPr>
  </w:style>
  <w:style w:type="paragraph" w:styleId="ListBullet">
    <w:name w:val="List Bullet"/>
    <w:aliases w:val="Маркований список"/>
    <w:basedOn w:val="Normal"/>
    <w:autoRedefine/>
    <w:rsid w:val="00F522CA"/>
    <w:pPr>
      <w:numPr>
        <w:numId w:val="5"/>
      </w:numPr>
      <w:tabs>
        <w:tab w:val="left" w:pos="993"/>
      </w:tabs>
      <w:ind w:left="0" w:firstLine="709"/>
      <w:contextualSpacing/>
    </w:pPr>
    <w:rPr>
      <w:snapToGrid w:val="0"/>
      <w:color w:val="000000"/>
      <w:szCs w:val="20"/>
    </w:rPr>
  </w:style>
  <w:style w:type="paragraph" w:customStyle="1" w:styleId="a0">
    <w:name w:val="Список джерел"/>
    <w:basedOn w:val="Normal"/>
    <w:autoRedefine/>
    <w:rsid w:val="00412801"/>
    <w:pPr>
      <w:numPr>
        <w:numId w:val="3"/>
      </w:numPr>
      <w:tabs>
        <w:tab w:val="left" w:pos="1021"/>
      </w:tabs>
      <w:ind w:left="0" w:firstLine="709"/>
    </w:pPr>
    <w:rPr>
      <w:snapToGrid w:val="0"/>
      <w:color w:val="000000"/>
      <w:szCs w:val="20"/>
    </w:rPr>
  </w:style>
  <w:style w:type="paragraph" w:styleId="ListNumber">
    <w:name w:val="List Number"/>
    <w:basedOn w:val="Normal"/>
    <w:rsid w:val="00BC3D7A"/>
    <w:pPr>
      <w:numPr>
        <w:numId w:val="6"/>
      </w:numPr>
      <w:ind w:left="0" w:firstLine="709"/>
    </w:pPr>
    <w:rPr>
      <w:color w:val="000000"/>
      <w:szCs w:val="20"/>
    </w:rPr>
  </w:style>
  <w:style w:type="paragraph" w:customStyle="1" w:styleId="a4">
    <w:name w:val="Заголовок без номера"/>
    <w:basedOn w:val="Heading1"/>
    <w:rsid w:val="00507728"/>
    <w:pPr>
      <w:numPr>
        <w:numId w:val="0"/>
      </w:numPr>
    </w:pPr>
  </w:style>
  <w:style w:type="paragraph" w:customStyle="1" w:styleId="a7">
    <w:name w:val="Т (за правим пж)"/>
    <w:basedOn w:val="a8"/>
    <w:rsid w:val="00184B25"/>
    <w:pPr>
      <w:jc w:val="right"/>
    </w:pPr>
    <w:rPr>
      <w:b/>
    </w:rPr>
  </w:style>
  <w:style w:type="paragraph" w:customStyle="1" w:styleId="a9">
    <w:name w:val="Звичайний за центром"/>
    <w:basedOn w:val="Normal"/>
    <w:autoRedefine/>
    <w:rsid w:val="001F1AF5"/>
    <w:pPr>
      <w:jc w:val="center"/>
    </w:pPr>
  </w:style>
  <w:style w:type="character" w:customStyle="1" w:styleId="aa">
    <w:name w:val="Усі великі (укр)"/>
    <w:uiPriority w:val="1"/>
    <w:rsid w:val="001F1AF5"/>
    <w:rPr>
      <w:caps/>
      <w:smallCaps w:val="0"/>
    </w:rPr>
  </w:style>
  <w:style w:type="character" w:customStyle="1" w:styleId="ab">
    <w:name w:val="Усі великі (англ)"/>
    <w:uiPriority w:val="1"/>
    <w:rsid w:val="001F1AF5"/>
    <w:rPr>
      <w:caps/>
      <w:smallCaps w:val="0"/>
      <w:lang w:val="en-US"/>
    </w:rPr>
  </w:style>
  <w:style w:type="paragraph" w:styleId="FootnoteText">
    <w:name w:val="footnote text"/>
    <w:basedOn w:val="Normal"/>
    <w:link w:val="FootnoteTextChar"/>
    <w:autoRedefine/>
    <w:rsid w:val="00F455B1"/>
    <w:pPr>
      <w:spacing w:line="240" w:lineRule="auto"/>
    </w:pPr>
    <w:rPr>
      <w:snapToGrid w:val="0"/>
      <w:color w:val="000000"/>
      <w:sz w:val="20"/>
      <w:szCs w:val="20"/>
    </w:rPr>
  </w:style>
  <w:style w:type="character" w:customStyle="1" w:styleId="ac">
    <w:name w:val="Мова російська"/>
    <w:uiPriority w:val="1"/>
    <w:rsid w:val="007B64AC"/>
    <w:rPr>
      <w:lang w:val="ru-RU"/>
    </w:rPr>
  </w:style>
  <w:style w:type="paragraph" w:customStyle="1" w:styleId="ad">
    <w:name w:val="Формула"/>
    <w:next w:val="Normal"/>
    <w:autoRedefine/>
    <w:rsid w:val="00097156"/>
    <w:pPr>
      <w:tabs>
        <w:tab w:val="center" w:pos="4820"/>
        <w:tab w:val="right" w:pos="9639"/>
      </w:tabs>
      <w:spacing w:before="420" w:after="420" w:line="360" w:lineRule="auto"/>
      <w:contextualSpacing/>
    </w:pPr>
    <w:rPr>
      <w:noProof/>
      <w:sz w:val="28"/>
      <w:lang w:val="ru-RU" w:eastAsia="ru-RU"/>
    </w:rPr>
  </w:style>
  <w:style w:type="paragraph" w:styleId="Header">
    <w:name w:val="header"/>
    <w:basedOn w:val="Normal"/>
    <w:link w:val="HeaderChar"/>
    <w:uiPriority w:val="99"/>
    <w:rsid w:val="0051166B"/>
    <w:pPr>
      <w:tabs>
        <w:tab w:val="center" w:pos="4677"/>
        <w:tab w:val="right" w:pos="9355"/>
      </w:tabs>
      <w:ind w:firstLine="0"/>
      <w:jc w:val="right"/>
    </w:pPr>
  </w:style>
  <w:style w:type="paragraph" w:styleId="Footer">
    <w:name w:val="footer"/>
    <w:basedOn w:val="Normal"/>
    <w:autoRedefine/>
    <w:rsid w:val="00D72C8D"/>
    <w:pPr>
      <w:tabs>
        <w:tab w:val="center" w:pos="4677"/>
        <w:tab w:val="right" w:pos="9355"/>
      </w:tabs>
      <w:ind w:firstLine="0"/>
      <w:jc w:val="center"/>
    </w:pPr>
  </w:style>
  <w:style w:type="character" w:styleId="PageNumber">
    <w:name w:val="page number"/>
    <w:basedOn w:val="DefaultParagraphFont"/>
    <w:rsid w:val="005035A0"/>
  </w:style>
  <w:style w:type="paragraph" w:customStyle="1" w:styleId="ae">
    <w:name w:val="Рисунок"/>
    <w:next w:val="Normal"/>
    <w:autoRedefine/>
    <w:rsid w:val="0091556D"/>
    <w:pPr>
      <w:keepNext/>
      <w:suppressAutoHyphens/>
      <w:spacing w:before="420" w:after="420" w:line="360" w:lineRule="auto"/>
      <w:contextualSpacing/>
      <w:jc w:val="center"/>
    </w:pPr>
    <w:rPr>
      <w:sz w:val="28"/>
      <w:lang w:eastAsia="ru-RU"/>
    </w:rPr>
  </w:style>
  <w:style w:type="paragraph" w:customStyle="1" w:styleId="af">
    <w:name w:val="Назва рисунку"/>
    <w:next w:val="Normal"/>
    <w:autoRedefine/>
    <w:rsid w:val="0091556D"/>
    <w:pPr>
      <w:keepLines/>
      <w:suppressAutoHyphens/>
      <w:spacing w:after="420" w:line="360" w:lineRule="auto"/>
      <w:jc w:val="center"/>
    </w:pPr>
    <w:rPr>
      <w:sz w:val="28"/>
      <w:lang w:eastAsia="ru-RU"/>
    </w:rPr>
  </w:style>
  <w:style w:type="paragraph" w:customStyle="1" w:styleId="af0">
    <w:name w:val="Текст таблиці (за центром)"/>
    <w:basedOn w:val="Normal"/>
    <w:rsid w:val="006A0876"/>
    <w:pPr>
      <w:ind w:firstLine="0"/>
      <w:jc w:val="center"/>
    </w:pPr>
    <w:rPr>
      <w:color w:val="000000"/>
      <w:szCs w:val="20"/>
    </w:rPr>
  </w:style>
  <w:style w:type="paragraph" w:customStyle="1" w:styleId="af1">
    <w:name w:val="Назва таблиці"/>
    <w:basedOn w:val="Normal"/>
    <w:autoRedefine/>
    <w:rsid w:val="00CC6AD9"/>
    <w:pPr>
      <w:keepNext/>
      <w:tabs>
        <w:tab w:val="left" w:pos="2632"/>
      </w:tabs>
      <w:spacing w:before="420"/>
      <w:ind w:left="2489" w:hanging="1780"/>
    </w:pPr>
    <w:rPr>
      <w:snapToGrid w:val="0"/>
      <w:color w:val="000000"/>
      <w:szCs w:val="20"/>
    </w:rPr>
  </w:style>
  <w:style w:type="paragraph" w:customStyle="1" w:styleId="af2">
    <w:name w:val="Текст таблиці (за правим краєм)"/>
    <w:basedOn w:val="Normal"/>
    <w:autoRedefine/>
    <w:rsid w:val="006A0876"/>
    <w:pPr>
      <w:ind w:firstLine="0"/>
      <w:jc w:val="right"/>
    </w:pPr>
  </w:style>
  <w:style w:type="paragraph" w:customStyle="1" w:styleId="af3">
    <w:name w:val="Текст таблиці (за лівим краєм)"/>
    <w:basedOn w:val="Normal"/>
    <w:autoRedefine/>
    <w:rsid w:val="006A0876"/>
    <w:pPr>
      <w:snapToGrid w:val="0"/>
      <w:ind w:firstLine="0"/>
      <w:jc w:val="left"/>
    </w:pPr>
    <w:rPr>
      <w:color w:val="000000"/>
      <w:szCs w:val="20"/>
    </w:rPr>
  </w:style>
  <w:style w:type="character" w:customStyle="1" w:styleId="FootnoteTextChar">
    <w:name w:val="Footnote Text Char"/>
    <w:link w:val="FootnoteText"/>
    <w:rsid w:val="00F455B1"/>
    <w:rPr>
      <w:snapToGrid w:val="0"/>
      <w:color w:val="000000"/>
      <w:lang w:eastAsia="ru-RU"/>
    </w:rPr>
  </w:style>
  <w:style w:type="paragraph" w:customStyle="1" w:styleId="af4">
    <w:name w:val="Т (за центром великі)"/>
    <w:rsid w:val="00EC2DC2"/>
    <w:pPr>
      <w:jc w:val="center"/>
    </w:pPr>
    <w:rPr>
      <w:caps/>
      <w:sz w:val="28"/>
      <w:szCs w:val="28"/>
      <w:lang w:eastAsia="ru-RU"/>
    </w:rPr>
  </w:style>
  <w:style w:type="paragraph" w:customStyle="1" w:styleId="a8">
    <w:name w:val="Т (за лівим)"/>
    <w:rsid w:val="00184B25"/>
    <w:rPr>
      <w:sz w:val="28"/>
      <w:szCs w:val="28"/>
      <w:lang w:eastAsia="ru-RU"/>
    </w:rPr>
  </w:style>
  <w:style w:type="paragraph" w:styleId="Index2">
    <w:name w:val="index 2"/>
    <w:basedOn w:val="Normal"/>
    <w:next w:val="Normal"/>
    <w:semiHidden/>
    <w:rsid w:val="00330EA5"/>
    <w:pPr>
      <w:tabs>
        <w:tab w:val="right" w:pos="4175"/>
      </w:tabs>
      <w:ind w:left="400" w:hanging="200"/>
    </w:pPr>
    <w:rPr>
      <w:sz w:val="18"/>
      <w:szCs w:val="20"/>
    </w:rPr>
  </w:style>
  <w:style w:type="paragraph" w:customStyle="1" w:styleId="8">
    <w:name w:val="Т (за центром 8 пт)"/>
    <w:rsid w:val="00EC2DC2"/>
    <w:pPr>
      <w:jc w:val="center"/>
    </w:pPr>
    <w:rPr>
      <w:sz w:val="16"/>
      <w:szCs w:val="18"/>
      <w:lang w:eastAsia="ru-RU"/>
    </w:rPr>
  </w:style>
  <w:style w:type="paragraph" w:customStyle="1" w:styleId="af5">
    <w:name w:val="Т (за центром пж великі)"/>
    <w:basedOn w:val="af4"/>
    <w:rsid w:val="00FE4B5C"/>
    <w:pPr>
      <w:spacing w:line="360" w:lineRule="auto"/>
    </w:pPr>
    <w:rPr>
      <w:b/>
    </w:rPr>
  </w:style>
  <w:style w:type="paragraph" w:customStyle="1" w:styleId="13">
    <w:name w:val="Т (за центром 13 пт)"/>
    <w:basedOn w:val="a8"/>
    <w:autoRedefine/>
    <w:rsid w:val="00FE4B5C"/>
    <w:pPr>
      <w:jc w:val="center"/>
    </w:pPr>
  </w:style>
  <w:style w:type="paragraph" w:customStyle="1" w:styleId="af6">
    <w:name w:val="Т (за центром)"/>
    <w:basedOn w:val="Normal"/>
    <w:autoRedefine/>
    <w:rsid w:val="00EC2DC2"/>
    <w:pPr>
      <w:spacing w:line="240" w:lineRule="auto"/>
      <w:ind w:firstLine="0"/>
      <w:jc w:val="center"/>
    </w:pPr>
  </w:style>
  <w:style w:type="character" w:styleId="FollowedHyperlink">
    <w:name w:val="FollowedHyperlink"/>
    <w:rsid w:val="00AD5AD3"/>
    <w:rPr>
      <w:color w:val="954F72"/>
      <w:u w:val="single"/>
    </w:rPr>
  </w:style>
  <w:style w:type="character" w:customStyle="1" w:styleId="TitleChar">
    <w:name w:val="Title Char"/>
    <w:link w:val="Title"/>
    <w:rsid w:val="00E73C8A"/>
    <w:rPr>
      <w:b/>
      <w:bCs/>
      <w:caps/>
      <w:sz w:val="28"/>
      <w:szCs w:val="28"/>
      <w:lang w:eastAsia="ru-RU"/>
    </w:rPr>
  </w:style>
  <w:style w:type="paragraph" w:customStyle="1" w:styleId="af7">
    <w:name w:val="Т (за центром пж)"/>
    <w:basedOn w:val="af5"/>
    <w:rsid w:val="004E1F2C"/>
    <w:rPr>
      <w:caps w:val="0"/>
    </w:rPr>
  </w:style>
  <w:style w:type="paragraph" w:customStyle="1" w:styleId="12">
    <w:name w:val="Т (за лівим 12 пт)"/>
    <w:rsid w:val="00184B25"/>
    <w:rPr>
      <w:sz w:val="24"/>
      <w:szCs w:val="28"/>
      <w:lang w:eastAsia="ru-RU"/>
    </w:rPr>
  </w:style>
  <w:style w:type="paragraph" w:customStyle="1" w:styleId="120">
    <w:name w:val="Т (за центром 12 пт)"/>
    <w:basedOn w:val="12"/>
    <w:rsid w:val="0059583E"/>
    <w:pPr>
      <w:jc w:val="center"/>
    </w:pPr>
  </w:style>
  <w:style w:type="character" w:styleId="FootnoteReference">
    <w:name w:val="footnote reference"/>
    <w:rsid w:val="0091556D"/>
    <w:rPr>
      <w:sz w:val="28"/>
      <w:szCs w:val="30"/>
      <w:vertAlign w:val="superscript"/>
    </w:rPr>
  </w:style>
  <w:style w:type="paragraph" w:customStyle="1" w:styleId="11">
    <w:name w:val="Т (за центром 11 пт)"/>
    <w:rsid w:val="00184B25"/>
    <w:pPr>
      <w:jc w:val="center"/>
    </w:pPr>
    <w:rPr>
      <w:sz w:val="22"/>
      <w:szCs w:val="28"/>
      <w:lang w:eastAsia="ru-RU"/>
    </w:rPr>
  </w:style>
  <w:style w:type="paragraph" w:customStyle="1" w:styleId="121">
    <w:name w:val="Т (за центром 12пт Підкреслення)"/>
    <w:basedOn w:val="120"/>
    <w:rsid w:val="00184B25"/>
    <w:rPr>
      <w:u w:val="single"/>
    </w:rPr>
  </w:style>
  <w:style w:type="paragraph" w:customStyle="1" w:styleId="af8">
    <w:name w:val="Т (за лівим пж)"/>
    <w:basedOn w:val="a8"/>
    <w:autoRedefine/>
    <w:rsid w:val="00184B25"/>
    <w:rPr>
      <w:b/>
    </w:rPr>
  </w:style>
  <w:style w:type="paragraph" w:styleId="TOC1">
    <w:name w:val="toc 1"/>
    <w:basedOn w:val="Normal"/>
    <w:next w:val="Normal"/>
    <w:autoRedefine/>
    <w:uiPriority w:val="39"/>
    <w:rsid w:val="00F522CA"/>
    <w:pPr>
      <w:tabs>
        <w:tab w:val="right" w:leader="dot" w:pos="9639"/>
      </w:tabs>
      <w:ind w:left="306" w:hanging="306"/>
      <w:jc w:val="left"/>
    </w:pPr>
  </w:style>
  <w:style w:type="paragraph" w:styleId="TOC2">
    <w:name w:val="toc 2"/>
    <w:basedOn w:val="Normal"/>
    <w:next w:val="Normal"/>
    <w:autoRedefine/>
    <w:uiPriority w:val="39"/>
    <w:rsid w:val="00F522CA"/>
    <w:pPr>
      <w:tabs>
        <w:tab w:val="right" w:leader="dot" w:pos="9639"/>
      </w:tabs>
      <w:ind w:left="709" w:hanging="454"/>
      <w:jc w:val="left"/>
    </w:pPr>
    <w:rPr>
      <w:noProof/>
    </w:rPr>
  </w:style>
  <w:style w:type="character" w:styleId="Hyperlink">
    <w:name w:val="Hyperlink"/>
    <w:uiPriority w:val="99"/>
    <w:rsid w:val="005C3F35"/>
    <w:rPr>
      <w:color w:val="0000FF"/>
      <w:u w:val="single"/>
    </w:rPr>
  </w:style>
  <w:style w:type="paragraph" w:customStyle="1" w:styleId="af9">
    <w:name w:val="ЗАВДАННЯ (розріджене)"/>
    <w:basedOn w:val="af5"/>
    <w:autoRedefine/>
    <w:rsid w:val="00570175"/>
    <w:rPr>
      <w:spacing w:val="40"/>
    </w:rPr>
  </w:style>
  <w:style w:type="paragraph" w:customStyle="1" w:styleId="80">
    <w:name w:val="Т (за лівим 8 пт)"/>
    <w:basedOn w:val="8"/>
    <w:autoRedefine/>
    <w:rsid w:val="00F522CA"/>
    <w:pPr>
      <w:jc w:val="left"/>
    </w:pPr>
  </w:style>
  <w:style w:type="numbering" w:customStyle="1" w:styleId="a">
    <w:name w:val="Мой нумерованный"/>
    <w:basedOn w:val="NoList"/>
    <w:rsid w:val="00DB2DFC"/>
    <w:pPr>
      <w:numPr>
        <w:numId w:val="2"/>
      </w:numPr>
    </w:pPr>
  </w:style>
  <w:style w:type="paragraph" w:customStyle="1" w:styleId="10">
    <w:name w:val="Т (за лівим 10 пт)"/>
    <w:basedOn w:val="12"/>
    <w:autoRedefine/>
    <w:rsid w:val="0059583E"/>
    <w:pPr>
      <w:jc w:val="both"/>
    </w:pPr>
    <w:rPr>
      <w:sz w:val="20"/>
    </w:rPr>
  </w:style>
  <w:style w:type="paragraph" w:customStyle="1" w:styleId="100">
    <w:name w:val="Т (за центром 10 пт)"/>
    <w:basedOn w:val="120"/>
    <w:autoRedefine/>
    <w:rsid w:val="0059583E"/>
    <w:rPr>
      <w:sz w:val="20"/>
    </w:rPr>
  </w:style>
  <w:style w:type="table" w:customStyle="1" w:styleId="1">
    <w:name w:val="Сітка таблиці1"/>
    <w:basedOn w:val="TableNormal"/>
    <w:next w:val="TableGrid"/>
    <w:uiPriority w:val="39"/>
    <w:rsid w:val="0059583E"/>
    <w:pPr>
      <w:ind w:firstLine="709"/>
      <w:jc w:val="both"/>
    </w:pPr>
    <w:rPr>
      <w:rFonts w:eastAsia="Calibr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Т (за правим)"/>
    <w:basedOn w:val="a8"/>
    <w:autoRedefine/>
    <w:rsid w:val="004C68AE"/>
    <w:pPr>
      <w:jc w:val="right"/>
    </w:pPr>
  </w:style>
  <w:style w:type="paragraph" w:customStyle="1" w:styleId="afb">
    <w:name w:val="Роздільник виноски"/>
    <w:basedOn w:val="FootnoteText"/>
    <w:autoRedefine/>
    <w:rsid w:val="00F455B1"/>
    <w:pPr>
      <w:ind w:firstLine="0"/>
    </w:pPr>
  </w:style>
  <w:style w:type="character" w:customStyle="1" w:styleId="afc">
    <w:name w:val="Напівжирний"/>
    <w:rsid w:val="004E1F2C"/>
    <w:rPr>
      <w:b/>
    </w:rPr>
  </w:style>
  <w:style w:type="paragraph" w:customStyle="1" w:styleId="14">
    <w:name w:val="1 пт"/>
    <w:basedOn w:val="80"/>
    <w:autoRedefine/>
    <w:rsid w:val="002230B3"/>
    <w:rPr>
      <w:sz w:val="2"/>
    </w:rPr>
  </w:style>
  <w:style w:type="paragraph" w:customStyle="1" w:styleId="afd">
    <w:name w:val="Вступ"/>
    <w:basedOn w:val="Heading1"/>
    <w:rsid w:val="00E36612"/>
    <w:pPr>
      <w:numPr>
        <w:numId w:val="0"/>
      </w:numPr>
    </w:pPr>
  </w:style>
  <w:style w:type="character" w:styleId="UnresolvedMention">
    <w:name w:val="Unresolved Mention"/>
    <w:uiPriority w:val="99"/>
    <w:semiHidden/>
    <w:unhideWhenUsed/>
    <w:rsid w:val="002230B3"/>
    <w:rPr>
      <w:color w:val="605E5C"/>
      <w:shd w:val="clear" w:color="auto" w:fill="E1DFDD"/>
    </w:rPr>
  </w:style>
  <w:style w:type="paragraph" w:customStyle="1" w:styleId="afe">
    <w:name w:val="Інструкція"/>
    <w:basedOn w:val="Normal"/>
    <w:autoRedefine/>
    <w:rsid w:val="006A0876"/>
    <w:pPr>
      <w:spacing w:line="240" w:lineRule="auto"/>
    </w:pPr>
  </w:style>
  <w:style w:type="character" w:customStyle="1" w:styleId="aff">
    <w:name w:val="Курсив"/>
    <w:rsid w:val="005B45B5"/>
    <w:rPr>
      <w:i/>
    </w:rPr>
  </w:style>
  <w:style w:type="character" w:customStyle="1" w:styleId="aff0">
    <w:name w:val="Курсив (англ)"/>
    <w:rsid w:val="005B45B5"/>
    <w:rPr>
      <w:i/>
      <w:lang w:val="en-US"/>
    </w:rPr>
  </w:style>
  <w:style w:type="paragraph" w:customStyle="1" w:styleId="aff1">
    <w:name w:val="Звичайний (останній абзац розділу/підрозділу)"/>
    <w:basedOn w:val="Normal"/>
    <w:autoRedefine/>
    <w:rsid w:val="00645665"/>
    <w:pPr>
      <w:spacing w:after="420"/>
    </w:pPr>
  </w:style>
  <w:style w:type="paragraph" w:styleId="TOC3">
    <w:name w:val="toc 3"/>
    <w:basedOn w:val="Normal"/>
    <w:next w:val="Normal"/>
    <w:autoRedefine/>
    <w:uiPriority w:val="39"/>
    <w:rsid w:val="00F522CA"/>
    <w:pPr>
      <w:tabs>
        <w:tab w:val="right" w:leader="dot" w:pos="9639"/>
      </w:tabs>
      <w:ind w:left="1389" w:hanging="680"/>
      <w:jc w:val="left"/>
    </w:pPr>
    <w:rPr>
      <w:noProof/>
    </w:rPr>
  </w:style>
  <w:style w:type="character" w:customStyle="1" w:styleId="BodyTextChar">
    <w:name w:val="Body Text Char"/>
    <w:link w:val="BodyText"/>
    <w:rsid w:val="00507728"/>
    <w:rPr>
      <w:sz w:val="28"/>
      <w:szCs w:val="28"/>
      <w:lang w:eastAsia="ru-RU"/>
    </w:rPr>
  </w:style>
  <w:style w:type="paragraph" w:styleId="TOC5">
    <w:name w:val="toc 5"/>
    <w:basedOn w:val="Normal"/>
    <w:next w:val="Normal"/>
    <w:autoRedefine/>
    <w:rsid w:val="00507728"/>
    <w:pPr>
      <w:tabs>
        <w:tab w:val="right" w:leader="dot" w:pos="9639"/>
      </w:tabs>
      <w:ind w:left="1120"/>
    </w:pPr>
  </w:style>
  <w:style w:type="paragraph" w:styleId="TOC6">
    <w:name w:val="toc 6"/>
    <w:basedOn w:val="Normal"/>
    <w:next w:val="Normal"/>
    <w:autoRedefine/>
    <w:rsid w:val="00507728"/>
    <w:pPr>
      <w:tabs>
        <w:tab w:val="right" w:leader="dot" w:pos="9639"/>
      </w:tabs>
      <w:ind w:left="1400"/>
    </w:pPr>
  </w:style>
  <w:style w:type="character" w:customStyle="1" w:styleId="Heading4Char">
    <w:name w:val="Heading 4 Char"/>
    <w:link w:val="Heading4"/>
    <w:rsid w:val="00F522CA"/>
    <w:rPr>
      <w:bCs/>
      <w:sz w:val="28"/>
      <w:szCs w:val="28"/>
      <w:lang w:eastAsia="ru-RU"/>
    </w:rPr>
  </w:style>
  <w:style w:type="character" w:customStyle="1" w:styleId="Heading6Char">
    <w:name w:val="Heading 6 Char"/>
    <w:basedOn w:val="DefaultParagraphFont"/>
    <w:link w:val="Heading6"/>
    <w:semiHidden/>
    <w:rsid w:val="00835C89"/>
    <w:rPr>
      <w:rFonts w:asciiTheme="majorHAnsi" w:eastAsiaTheme="majorEastAsia" w:hAnsiTheme="majorHAnsi" w:cstheme="majorBidi"/>
      <w:color w:val="1F3763" w:themeColor="accent1" w:themeShade="7F"/>
      <w:sz w:val="28"/>
      <w:szCs w:val="28"/>
      <w:lang w:eastAsia="ru-RU"/>
    </w:rPr>
  </w:style>
  <w:style w:type="character" w:customStyle="1" w:styleId="Heading7Char">
    <w:name w:val="Heading 7 Char"/>
    <w:basedOn w:val="DefaultParagraphFont"/>
    <w:link w:val="Heading7"/>
    <w:semiHidden/>
    <w:rsid w:val="00835C89"/>
    <w:rPr>
      <w:rFonts w:asciiTheme="majorHAnsi" w:eastAsiaTheme="majorEastAsia" w:hAnsiTheme="majorHAnsi" w:cstheme="majorBidi"/>
      <w:i/>
      <w:iCs/>
      <w:color w:val="1F3763" w:themeColor="accent1" w:themeShade="7F"/>
      <w:sz w:val="28"/>
      <w:szCs w:val="28"/>
      <w:lang w:eastAsia="ru-RU"/>
    </w:rPr>
  </w:style>
  <w:style w:type="character" w:customStyle="1" w:styleId="Heading8Char">
    <w:name w:val="Heading 8 Char"/>
    <w:basedOn w:val="DefaultParagraphFont"/>
    <w:link w:val="Heading8"/>
    <w:semiHidden/>
    <w:rsid w:val="00835C89"/>
    <w:rPr>
      <w:rFonts w:asciiTheme="majorHAnsi" w:eastAsiaTheme="majorEastAsia" w:hAnsiTheme="majorHAnsi" w:cstheme="majorBidi"/>
      <w:color w:val="272727" w:themeColor="text1" w:themeTint="D8"/>
      <w:sz w:val="21"/>
      <w:szCs w:val="21"/>
      <w:lang w:eastAsia="ru-RU"/>
    </w:rPr>
  </w:style>
  <w:style w:type="paragraph" w:styleId="TOCHeading">
    <w:name w:val="TOC Heading"/>
    <w:basedOn w:val="Heading1"/>
    <w:next w:val="Normal"/>
    <w:uiPriority w:val="39"/>
    <w:unhideWhenUsed/>
    <w:rsid w:val="00F522CA"/>
    <w:pPr>
      <w:pageBreakBefore w:val="0"/>
      <w:numPr>
        <w:numId w:val="0"/>
      </w:numPr>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lang w:eastAsia="uk-UA"/>
    </w:rPr>
  </w:style>
  <w:style w:type="paragraph" w:customStyle="1" w:styleId="130">
    <w:name w:val="Т (за лівим 13 пт)"/>
    <w:rsid w:val="00DC6418"/>
    <w:rPr>
      <w:sz w:val="26"/>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45563">
      <w:bodyDiv w:val="1"/>
      <w:marLeft w:val="0"/>
      <w:marRight w:val="0"/>
      <w:marTop w:val="0"/>
      <w:marBottom w:val="0"/>
      <w:divBdr>
        <w:top w:val="none" w:sz="0" w:space="0" w:color="auto"/>
        <w:left w:val="none" w:sz="0" w:space="0" w:color="auto"/>
        <w:bottom w:val="none" w:sz="0" w:space="0" w:color="auto"/>
        <w:right w:val="none" w:sz="0" w:space="0" w:color="auto"/>
      </w:divBdr>
    </w:div>
    <w:div w:id="130508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logs.kpi.kharkov.ua/v2/metodotdel/wp-content/uploads/sites/28/2025/03/Pryklady-tytuliv-kvalifikatsijnyh-robit-UKR.zip" TargetMode="External"/><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2.wmf"/><Relationship Id="rId7" Type="http://schemas.openxmlformats.org/officeDocument/2006/relationships/settings" Target="settings.xml"/><Relationship Id="rId12" Type="http://schemas.openxmlformats.org/officeDocument/2006/relationships/hyperlink" Target="https://blogs.kpi.kharkov.ua/v2/metodotdel/wp-content/uploads/sites/28/2025/03/STZVO-HPI-3.01-2025-2.pdf" TargetMode="External"/><Relationship Id="rId17" Type="http://schemas.openxmlformats.org/officeDocument/2006/relationships/header" Target="header3.xml"/><Relationship Id="rId25" Type="http://schemas.openxmlformats.org/officeDocument/2006/relationships/image" Target="media/image4.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s.kpi.kharkov.ua/v2/metodotdel/wp-content/uploads/sites/28/2025/03/STZVO-HPI-2.01-2025-2.pdf" TargetMode="External"/><Relationship Id="rId24" Type="http://schemas.openxmlformats.org/officeDocument/2006/relationships/oleObject" Target="embeddings/oleObject3.bin"/><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wmf"/><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1.w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image" Target="media/image5.png"/><Relationship Id="rId30" Type="http://schemas.openxmlformats.org/officeDocument/2006/relationships/image" Target="media/image7.png"/><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S:\Users\L\Downloads\&#1064;&#1072;&#1073;&#1083;&#1086;&#1085;%20&#1073;&#1072;&#1082;&#1072;&#1083;&#1072;&#1074;&#1088;&#1089;&#1100;&#1082;&#1086;&#1111;%20&#1088;&#1086;&#1073;&#1086;&#1090;&#1080;%20124%20&#1090;&#1072;%20122%20(2025)%20(3).dotx"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C59E7F3697A66E4AB7013F0382A2AA1F" ma:contentTypeVersion="18" ma:contentTypeDescription="Створення нового документа." ma:contentTypeScope="" ma:versionID="fcfe6e6b140a721e9bf1f6680f3b14ab">
  <xsd:schema xmlns:xsd="http://www.w3.org/2001/XMLSchema" xmlns:xs="http://www.w3.org/2001/XMLSchema" xmlns:p="http://schemas.microsoft.com/office/2006/metadata/properties" xmlns:ns2="a4d5d7a1-e616-4859-89a0-6c64dde171e6" xmlns:ns3="dd745e8d-a748-488f-bc05-96effed62907" targetNamespace="http://schemas.microsoft.com/office/2006/metadata/properties" ma:root="true" ma:fieldsID="b8da16690c485624a14f221ebb22d7e3" ns2:_="" ns3:_="">
    <xsd:import namespace="a4d5d7a1-e616-4859-89a0-6c64dde171e6"/>
    <xsd:import namespace="dd745e8d-a748-488f-bc05-96effed6290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5d7a1-e616-4859-89a0-6c64dde171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Теги зображень" ma:readOnly="false" ma:fieldId="{5cf76f15-5ced-4ddc-b409-7134ff3c332f}" ma:taxonomyMulti="true" ma:sspId="72d1bc2c-129e-4a41-add9-4f9a437dcc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745e8d-a748-488f-bc05-96effed62907" elementFormDefault="qualified">
    <xsd:import namespace="http://schemas.microsoft.com/office/2006/documentManagement/types"/>
    <xsd:import namespace="http://schemas.microsoft.com/office/infopath/2007/PartnerControls"/>
    <xsd:element name="SharedWithUsers" ma:index="11"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Відомості про тих, хто має доступ" ma:internalName="SharedWithDetails" ma:readOnly="true">
      <xsd:simpleType>
        <xsd:restriction base="dms:Note">
          <xsd:maxLength value="255"/>
        </xsd:restriction>
      </xsd:simpleType>
    </xsd:element>
    <xsd:element name="TaxCatchAll" ma:index="23" nillable="true" ma:displayName="Taxonomy Catch All Column" ma:hidden="true" ma:list="{66bc6713-bb7e-44ba-b9d4-34495528715b}" ma:internalName="TaxCatchAll" ma:showField="CatchAllData" ma:web="dd745e8d-a748-488f-bc05-96effed62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d5d7a1-e616-4859-89a0-6c64dde171e6">
      <Terms xmlns="http://schemas.microsoft.com/office/infopath/2007/PartnerControls"/>
    </lcf76f155ced4ddcb4097134ff3c332f>
    <TaxCatchAll xmlns="dd745e8d-a748-488f-bc05-96effed62907" xsi:nil="true"/>
  </documentManagement>
</p:properties>
</file>

<file path=customXml/itemProps1.xml><?xml version="1.0" encoding="utf-8"?>
<ds:datastoreItem xmlns:ds="http://schemas.openxmlformats.org/officeDocument/2006/customXml" ds:itemID="{DB703D8C-9131-4F37-8E21-5D00AF2DE17E}">
  <ds:schemaRefs>
    <ds:schemaRef ds:uri="http://schemas.openxmlformats.org/officeDocument/2006/bibliography"/>
  </ds:schemaRefs>
</ds:datastoreItem>
</file>

<file path=customXml/itemProps2.xml><?xml version="1.0" encoding="utf-8"?>
<ds:datastoreItem xmlns:ds="http://schemas.openxmlformats.org/officeDocument/2006/customXml" ds:itemID="{C2C1AEBF-B89B-40CA-8A81-1930E0A98EBF}">
  <ds:schemaRefs>
    <ds:schemaRef ds:uri="http://schemas.microsoft.com/sharepoint/v3/contenttype/forms"/>
  </ds:schemaRefs>
</ds:datastoreItem>
</file>

<file path=customXml/itemProps3.xml><?xml version="1.0" encoding="utf-8"?>
<ds:datastoreItem xmlns:ds="http://schemas.openxmlformats.org/officeDocument/2006/customXml" ds:itemID="{E7F82B6F-AF2B-46AA-994F-B5FC1F6ED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5d7a1-e616-4859-89a0-6c64dde171e6"/>
    <ds:schemaRef ds:uri="dd745e8d-a748-488f-bc05-96effed629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07A75D-AAFD-477E-8646-52AB72E65560}">
  <ds:schemaRefs>
    <ds:schemaRef ds:uri="http://schemas.microsoft.com/office/2006/metadata/properties"/>
    <ds:schemaRef ds:uri="http://schemas.microsoft.com/office/infopath/2007/PartnerControls"/>
    <ds:schemaRef ds:uri="a4d5d7a1-e616-4859-89a0-6c64dde171e6"/>
    <ds:schemaRef ds:uri="dd745e8d-a748-488f-bc05-96effed62907"/>
  </ds:schemaRefs>
</ds:datastoreItem>
</file>

<file path=docProps/app.xml><?xml version="1.0" encoding="utf-8"?>
<Properties xmlns="http://schemas.openxmlformats.org/officeDocument/2006/extended-properties" xmlns:vt="http://schemas.openxmlformats.org/officeDocument/2006/docPropsVTypes">
  <Template>Шаблон бакалаврської роботи 124 та 122 (2025) (3).dotx</Template>
  <TotalTime>17</TotalTime>
  <Pages>32</Pages>
  <Words>4930</Words>
  <Characters>28103</Characters>
  <Application>Microsoft Office Word</Application>
  <DocSecurity>0</DocSecurity>
  <Lines>234</Lines>
  <Paragraphs>65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НАЦІОНАЛЬНИЙ ТЕХНІЧНИЙ УНІВЕРСИТЕТ</vt:lpstr>
      <vt:lpstr>НАЦІОНАЛЬНИЙ ТЕХНІЧНИЙ УНІВЕРСИТЕТ</vt:lpstr>
    </vt:vector>
  </TitlesOfParts>
  <Company>HOME</Company>
  <LinksUpToDate>false</LinksUpToDate>
  <CharactersWithSpaces>32968</CharactersWithSpaces>
  <SharedDoc>false</SharedDoc>
  <HLinks>
    <vt:vector size="216" baseType="variant">
      <vt:variant>
        <vt:i4>1048637</vt:i4>
      </vt:variant>
      <vt:variant>
        <vt:i4>203</vt:i4>
      </vt:variant>
      <vt:variant>
        <vt:i4>0</vt:i4>
      </vt:variant>
      <vt:variant>
        <vt:i4>5</vt:i4>
      </vt:variant>
      <vt:variant>
        <vt:lpwstr/>
      </vt:variant>
      <vt:variant>
        <vt:lpwstr>_Toc195910877</vt:lpwstr>
      </vt:variant>
      <vt:variant>
        <vt:i4>1048637</vt:i4>
      </vt:variant>
      <vt:variant>
        <vt:i4>197</vt:i4>
      </vt:variant>
      <vt:variant>
        <vt:i4>0</vt:i4>
      </vt:variant>
      <vt:variant>
        <vt:i4>5</vt:i4>
      </vt:variant>
      <vt:variant>
        <vt:lpwstr/>
      </vt:variant>
      <vt:variant>
        <vt:lpwstr>_Toc195910876</vt:lpwstr>
      </vt:variant>
      <vt:variant>
        <vt:i4>1048637</vt:i4>
      </vt:variant>
      <vt:variant>
        <vt:i4>191</vt:i4>
      </vt:variant>
      <vt:variant>
        <vt:i4>0</vt:i4>
      </vt:variant>
      <vt:variant>
        <vt:i4>5</vt:i4>
      </vt:variant>
      <vt:variant>
        <vt:lpwstr/>
      </vt:variant>
      <vt:variant>
        <vt:lpwstr>_Toc195910875</vt:lpwstr>
      </vt:variant>
      <vt:variant>
        <vt:i4>1048637</vt:i4>
      </vt:variant>
      <vt:variant>
        <vt:i4>185</vt:i4>
      </vt:variant>
      <vt:variant>
        <vt:i4>0</vt:i4>
      </vt:variant>
      <vt:variant>
        <vt:i4>5</vt:i4>
      </vt:variant>
      <vt:variant>
        <vt:lpwstr/>
      </vt:variant>
      <vt:variant>
        <vt:lpwstr>_Toc195910874</vt:lpwstr>
      </vt:variant>
      <vt:variant>
        <vt:i4>1048637</vt:i4>
      </vt:variant>
      <vt:variant>
        <vt:i4>179</vt:i4>
      </vt:variant>
      <vt:variant>
        <vt:i4>0</vt:i4>
      </vt:variant>
      <vt:variant>
        <vt:i4>5</vt:i4>
      </vt:variant>
      <vt:variant>
        <vt:lpwstr/>
      </vt:variant>
      <vt:variant>
        <vt:lpwstr>_Toc195910873</vt:lpwstr>
      </vt:variant>
      <vt:variant>
        <vt:i4>1048637</vt:i4>
      </vt:variant>
      <vt:variant>
        <vt:i4>173</vt:i4>
      </vt:variant>
      <vt:variant>
        <vt:i4>0</vt:i4>
      </vt:variant>
      <vt:variant>
        <vt:i4>5</vt:i4>
      </vt:variant>
      <vt:variant>
        <vt:lpwstr/>
      </vt:variant>
      <vt:variant>
        <vt:lpwstr>_Toc195910872</vt:lpwstr>
      </vt:variant>
      <vt:variant>
        <vt:i4>1048637</vt:i4>
      </vt:variant>
      <vt:variant>
        <vt:i4>167</vt:i4>
      </vt:variant>
      <vt:variant>
        <vt:i4>0</vt:i4>
      </vt:variant>
      <vt:variant>
        <vt:i4>5</vt:i4>
      </vt:variant>
      <vt:variant>
        <vt:lpwstr/>
      </vt:variant>
      <vt:variant>
        <vt:lpwstr>_Toc195910871</vt:lpwstr>
      </vt:variant>
      <vt:variant>
        <vt:i4>1048637</vt:i4>
      </vt:variant>
      <vt:variant>
        <vt:i4>161</vt:i4>
      </vt:variant>
      <vt:variant>
        <vt:i4>0</vt:i4>
      </vt:variant>
      <vt:variant>
        <vt:i4>5</vt:i4>
      </vt:variant>
      <vt:variant>
        <vt:lpwstr/>
      </vt:variant>
      <vt:variant>
        <vt:lpwstr>_Toc195910870</vt:lpwstr>
      </vt:variant>
      <vt:variant>
        <vt:i4>1114173</vt:i4>
      </vt:variant>
      <vt:variant>
        <vt:i4>155</vt:i4>
      </vt:variant>
      <vt:variant>
        <vt:i4>0</vt:i4>
      </vt:variant>
      <vt:variant>
        <vt:i4>5</vt:i4>
      </vt:variant>
      <vt:variant>
        <vt:lpwstr/>
      </vt:variant>
      <vt:variant>
        <vt:lpwstr>_Toc195910869</vt:lpwstr>
      </vt:variant>
      <vt:variant>
        <vt:i4>1114173</vt:i4>
      </vt:variant>
      <vt:variant>
        <vt:i4>149</vt:i4>
      </vt:variant>
      <vt:variant>
        <vt:i4>0</vt:i4>
      </vt:variant>
      <vt:variant>
        <vt:i4>5</vt:i4>
      </vt:variant>
      <vt:variant>
        <vt:lpwstr/>
      </vt:variant>
      <vt:variant>
        <vt:lpwstr>_Toc195910868</vt:lpwstr>
      </vt:variant>
      <vt:variant>
        <vt:i4>1114173</vt:i4>
      </vt:variant>
      <vt:variant>
        <vt:i4>143</vt:i4>
      </vt:variant>
      <vt:variant>
        <vt:i4>0</vt:i4>
      </vt:variant>
      <vt:variant>
        <vt:i4>5</vt:i4>
      </vt:variant>
      <vt:variant>
        <vt:lpwstr/>
      </vt:variant>
      <vt:variant>
        <vt:lpwstr>_Toc195910867</vt:lpwstr>
      </vt:variant>
      <vt:variant>
        <vt:i4>1114173</vt:i4>
      </vt:variant>
      <vt:variant>
        <vt:i4>137</vt:i4>
      </vt:variant>
      <vt:variant>
        <vt:i4>0</vt:i4>
      </vt:variant>
      <vt:variant>
        <vt:i4>5</vt:i4>
      </vt:variant>
      <vt:variant>
        <vt:lpwstr/>
      </vt:variant>
      <vt:variant>
        <vt:lpwstr>_Toc195910866</vt:lpwstr>
      </vt:variant>
      <vt:variant>
        <vt:i4>1114173</vt:i4>
      </vt:variant>
      <vt:variant>
        <vt:i4>131</vt:i4>
      </vt:variant>
      <vt:variant>
        <vt:i4>0</vt:i4>
      </vt:variant>
      <vt:variant>
        <vt:i4>5</vt:i4>
      </vt:variant>
      <vt:variant>
        <vt:lpwstr/>
      </vt:variant>
      <vt:variant>
        <vt:lpwstr>_Toc195910865</vt:lpwstr>
      </vt:variant>
      <vt:variant>
        <vt:i4>1114173</vt:i4>
      </vt:variant>
      <vt:variant>
        <vt:i4>125</vt:i4>
      </vt:variant>
      <vt:variant>
        <vt:i4>0</vt:i4>
      </vt:variant>
      <vt:variant>
        <vt:i4>5</vt:i4>
      </vt:variant>
      <vt:variant>
        <vt:lpwstr/>
      </vt:variant>
      <vt:variant>
        <vt:lpwstr>_Toc195910864</vt:lpwstr>
      </vt:variant>
      <vt:variant>
        <vt:i4>1114173</vt:i4>
      </vt:variant>
      <vt:variant>
        <vt:i4>119</vt:i4>
      </vt:variant>
      <vt:variant>
        <vt:i4>0</vt:i4>
      </vt:variant>
      <vt:variant>
        <vt:i4>5</vt:i4>
      </vt:variant>
      <vt:variant>
        <vt:lpwstr/>
      </vt:variant>
      <vt:variant>
        <vt:lpwstr>_Toc195910863</vt:lpwstr>
      </vt:variant>
      <vt:variant>
        <vt:i4>1114173</vt:i4>
      </vt:variant>
      <vt:variant>
        <vt:i4>113</vt:i4>
      </vt:variant>
      <vt:variant>
        <vt:i4>0</vt:i4>
      </vt:variant>
      <vt:variant>
        <vt:i4>5</vt:i4>
      </vt:variant>
      <vt:variant>
        <vt:lpwstr/>
      </vt:variant>
      <vt:variant>
        <vt:lpwstr>_Toc195910862</vt:lpwstr>
      </vt:variant>
      <vt:variant>
        <vt:i4>1114173</vt:i4>
      </vt:variant>
      <vt:variant>
        <vt:i4>107</vt:i4>
      </vt:variant>
      <vt:variant>
        <vt:i4>0</vt:i4>
      </vt:variant>
      <vt:variant>
        <vt:i4>5</vt:i4>
      </vt:variant>
      <vt:variant>
        <vt:lpwstr/>
      </vt:variant>
      <vt:variant>
        <vt:lpwstr>_Toc195910861</vt:lpwstr>
      </vt:variant>
      <vt:variant>
        <vt:i4>1114173</vt:i4>
      </vt:variant>
      <vt:variant>
        <vt:i4>101</vt:i4>
      </vt:variant>
      <vt:variant>
        <vt:i4>0</vt:i4>
      </vt:variant>
      <vt:variant>
        <vt:i4>5</vt:i4>
      </vt:variant>
      <vt:variant>
        <vt:lpwstr/>
      </vt:variant>
      <vt:variant>
        <vt:lpwstr>_Toc195910860</vt:lpwstr>
      </vt:variant>
      <vt:variant>
        <vt:i4>1179709</vt:i4>
      </vt:variant>
      <vt:variant>
        <vt:i4>95</vt:i4>
      </vt:variant>
      <vt:variant>
        <vt:i4>0</vt:i4>
      </vt:variant>
      <vt:variant>
        <vt:i4>5</vt:i4>
      </vt:variant>
      <vt:variant>
        <vt:lpwstr/>
      </vt:variant>
      <vt:variant>
        <vt:lpwstr>_Toc195910859</vt:lpwstr>
      </vt:variant>
      <vt:variant>
        <vt:i4>1179709</vt:i4>
      </vt:variant>
      <vt:variant>
        <vt:i4>89</vt:i4>
      </vt:variant>
      <vt:variant>
        <vt:i4>0</vt:i4>
      </vt:variant>
      <vt:variant>
        <vt:i4>5</vt:i4>
      </vt:variant>
      <vt:variant>
        <vt:lpwstr/>
      </vt:variant>
      <vt:variant>
        <vt:lpwstr>_Toc195910858</vt:lpwstr>
      </vt:variant>
      <vt:variant>
        <vt:i4>1179709</vt:i4>
      </vt:variant>
      <vt:variant>
        <vt:i4>83</vt:i4>
      </vt:variant>
      <vt:variant>
        <vt:i4>0</vt:i4>
      </vt:variant>
      <vt:variant>
        <vt:i4>5</vt:i4>
      </vt:variant>
      <vt:variant>
        <vt:lpwstr/>
      </vt:variant>
      <vt:variant>
        <vt:lpwstr>_Toc195910857</vt:lpwstr>
      </vt:variant>
      <vt:variant>
        <vt:i4>1179709</vt:i4>
      </vt:variant>
      <vt:variant>
        <vt:i4>77</vt:i4>
      </vt:variant>
      <vt:variant>
        <vt:i4>0</vt:i4>
      </vt:variant>
      <vt:variant>
        <vt:i4>5</vt:i4>
      </vt:variant>
      <vt:variant>
        <vt:lpwstr/>
      </vt:variant>
      <vt:variant>
        <vt:lpwstr>_Toc195910856</vt:lpwstr>
      </vt:variant>
      <vt:variant>
        <vt:i4>1179709</vt:i4>
      </vt:variant>
      <vt:variant>
        <vt:i4>71</vt:i4>
      </vt:variant>
      <vt:variant>
        <vt:i4>0</vt:i4>
      </vt:variant>
      <vt:variant>
        <vt:i4>5</vt:i4>
      </vt:variant>
      <vt:variant>
        <vt:lpwstr/>
      </vt:variant>
      <vt:variant>
        <vt:lpwstr>_Toc195910855</vt:lpwstr>
      </vt:variant>
      <vt:variant>
        <vt:i4>1179709</vt:i4>
      </vt:variant>
      <vt:variant>
        <vt:i4>65</vt:i4>
      </vt:variant>
      <vt:variant>
        <vt:i4>0</vt:i4>
      </vt:variant>
      <vt:variant>
        <vt:i4>5</vt:i4>
      </vt:variant>
      <vt:variant>
        <vt:lpwstr/>
      </vt:variant>
      <vt:variant>
        <vt:lpwstr>_Toc195910854</vt:lpwstr>
      </vt:variant>
      <vt:variant>
        <vt:i4>1179709</vt:i4>
      </vt:variant>
      <vt:variant>
        <vt:i4>59</vt:i4>
      </vt:variant>
      <vt:variant>
        <vt:i4>0</vt:i4>
      </vt:variant>
      <vt:variant>
        <vt:i4>5</vt:i4>
      </vt:variant>
      <vt:variant>
        <vt:lpwstr/>
      </vt:variant>
      <vt:variant>
        <vt:lpwstr>_Toc195910853</vt:lpwstr>
      </vt:variant>
      <vt:variant>
        <vt:i4>1179709</vt:i4>
      </vt:variant>
      <vt:variant>
        <vt:i4>53</vt:i4>
      </vt:variant>
      <vt:variant>
        <vt:i4>0</vt:i4>
      </vt:variant>
      <vt:variant>
        <vt:i4>5</vt:i4>
      </vt:variant>
      <vt:variant>
        <vt:lpwstr/>
      </vt:variant>
      <vt:variant>
        <vt:lpwstr>_Toc195910852</vt:lpwstr>
      </vt:variant>
      <vt:variant>
        <vt:i4>1179709</vt:i4>
      </vt:variant>
      <vt:variant>
        <vt:i4>47</vt:i4>
      </vt:variant>
      <vt:variant>
        <vt:i4>0</vt:i4>
      </vt:variant>
      <vt:variant>
        <vt:i4>5</vt:i4>
      </vt:variant>
      <vt:variant>
        <vt:lpwstr/>
      </vt:variant>
      <vt:variant>
        <vt:lpwstr>_Toc195910851</vt:lpwstr>
      </vt:variant>
      <vt:variant>
        <vt:i4>1179709</vt:i4>
      </vt:variant>
      <vt:variant>
        <vt:i4>41</vt:i4>
      </vt:variant>
      <vt:variant>
        <vt:i4>0</vt:i4>
      </vt:variant>
      <vt:variant>
        <vt:i4>5</vt:i4>
      </vt:variant>
      <vt:variant>
        <vt:lpwstr/>
      </vt:variant>
      <vt:variant>
        <vt:lpwstr>_Toc195910850</vt:lpwstr>
      </vt:variant>
      <vt:variant>
        <vt:i4>1245245</vt:i4>
      </vt:variant>
      <vt:variant>
        <vt:i4>35</vt:i4>
      </vt:variant>
      <vt:variant>
        <vt:i4>0</vt:i4>
      </vt:variant>
      <vt:variant>
        <vt:i4>5</vt:i4>
      </vt:variant>
      <vt:variant>
        <vt:lpwstr/>
      </vt:variant>
      <vt:variant>
        <vt:lpwstr>_Toc195910849</vt:lpwstr>
      </vt:variant>
      <vt:variant>
        <vt:i4>1245245</vt:i4>
      </vt:variant>
      <vt:variant>
        <vt:i4>29</vt:i4>
      </vt:variant>
      <vt:variant>
        <vt:i4>0</vt:i4>
      </vt:variant>
      <vt:variant>
        <vt:i4>5</vt:i4>
      </vt:variant>
      <vt:variant>
        <vt:lpwstr/>
      </vt:variant>
      <vt:variant>
        <vt:lpwstr>_Toc195910848</vt:lpwstr>
      </vt:variant>
      <vt:variant>
        <vt:i4>1245245</vt:i4>
      </vt:variant>
      <vt:variant>
        <vt:i4>23</vt:i4>
      </vt:variant>
      <vt:variant>
        <vt:i4>0</vt:i4>
      </vt:variant>
      <vt:variant>
        <vt:i4>5</vt:i4>
      </vt:variant>
      <vt:variant>
        <vt:lpwstr/>
      </vt:variant>
      <vt:variant>
        <vt:lpwstr>_Toc195910847</vt:lpwstr>
      </vt:variant>
      <vt:variant>
        <vt:i4>1245245</vt:i4>
      </vt:variant>
      <vt:variant>
        <vt:i4>17</vt:i4>
      </vt:variant>
      <vt:variant>
        <vt:i4>0</vt:i4>
      </vt:variant>
      <vt:variant>
        <vt:i4>5</vt:i4>
      </vt:variant>
      <vt:variant>
        <vt:lpwstr/>
      </vt:variant>
      <vt:variant>
        <vt:lpwstr>_Toc195910846</vt:lpwstr>
      </vt:variant>
      <vt:variant>
        <vt:i4>1245245</vt:i4>
      </vt:variant>
      <vt:variant>
        <vt:i4>11</vt:i4>
      </vt:variant>
      <vt:variant>
        <vt:i4>0</vt:i4>
      </vt:variant>
      <vt:variant>
        <vt:i4>5</vt:i4>
      </vt:variant>
      <vt:variant>
        <vt:lpwstr/>
      </vt:variant>
      <vt:variant>
        <vt:lpwstr>_Toc195910845</vt:lpwstr>
      </vt:variant>
      <vt:variant>
        <vt:i4>3538990</vt:i4>
      </vt:variant>
      <vt:variant>
        <vt:i4>6</vt:i4>
      </vt:variant>
      <vt:variant>
        <vt:i4>0</vt:i4>
      </vt:variant>
      <vt:variant>
        <vt:i4>5</vt:i4>
      </vt:variant>
      <vt:variant>
        <vt:lpwstr>https://blogs.kpi.kharkov.ua/v2/metodotdel/wp-content/uploads/sites/28/2025/03/Pryklady-tytuliv-kvalifikatsijnyh-robit-UKR.zip</vt:lpwstr>
      </vt:variant>
      <vt:variant>
        <vt:lpwstr/>
      </vt:variant>
      <vt:variant>
        <vt:i4>6225950</vt:i4>
      </vt:variant>
      <vt:variant>
        <vt:i4>3</vt:i4>
      </vt:variant>
      <vt:variant>
        <vt:i4>0</vt:i4>
      </vt:variant>
      <vt:variant>
        <vt:i4>5</vt:i4>
      </vt:variant>
      <vt:variant>
        <vt:lpwstr>https://blogs.kpi.kharkov.ua/v2/metodotdel/wp-content/uploads/sites/28/2025/03/STZVO-HPI-3.01-2025-2.pdf</vt:lpwstr>
      </vt:variant>
      <vt:variant>
        <vt:lpwstr/>
      </vt:variant>
      <vt:variant>
        <vt:i4>6160414</vt:i4>
      </vt:variant>
      <vt:variant>
        <vt:i4>0</vt:i4>
      </vt:variant>
      <vt:variant>
        <vt:i4>0</vt:i4>
      </vt:variant>
      <vt:variant>
        <vt:i4>5</vt:i4>
      </vt:variant>
      <vt:variant>
        <vt:lpwstr>https://blogs.kpi.kharkov.ua/v2/metodotdel/wp-content/uploads/sites/28/2025/03/STZVO-HPI-2.01-2025-2.pdf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НАЦІОНАЛЬНИЙ ТЕХНІЧНИЙ УНІВЕРСИТЕТ</dc:title>
  <dc:subject/>
  <dc:creator>L</dc:creator>
  <cp:keywords/>
  <dc:description/>
  <cp:lastModifiedBy>Кондратов Олексій Михайлович</cp:lastModifiedBy>
  <cp:revision>1</cp:revision>
  <cp:lastPrinted>2013-05-21T05:35:00Z</cp:lastPrinted>
  <dcterms:created xsi:type="dcterms:W3CDTF">2026-09-29T07:45:00Z</dcterms:created>
  <dcterms:modified xsi:type="dcterms:W3CDTF">2026-09-29T08:54:00Z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0x010100C59E7F3697A66E4AB7013F0382A2AA1F</vt:lpwstr>
  </property>
</Properties>
</file>